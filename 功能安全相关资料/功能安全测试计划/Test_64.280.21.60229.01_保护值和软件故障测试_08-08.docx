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958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2351"/>
        <w:gridCol w:w="2184"/>
        <w:gridCol w:w="3066"/>
      </w:tblGrid>
      <w:tr w:rsidR="00331366" w14:paraId="58AE59A6" w14:textId="77777777" w:rsidTr="000D553C">
        <w:trPr>
          <w:trHeight w:val="320"/>
        </w:trPr>
        <w:tc>
          <w:tcPr>
            <w:tcW w:w="95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9934" w14:textId="2B0AC9F0" w:rsidR="008C2B5B" w:rsidRDefault="00331366" w:rsidP="000D553C">
            <w:pPr>
              <w:tabs>
                <w:tab w:val="left" w:pos="1886"/>
              </w:tabs>
              <w:spacing w:line="240" w:lineRule="atLeast"/>
              <w:rPr>
                <w:rFonts w:ascii="Arial" w:hAnsi="Arial" w:cs="Arial"/>
                <w:sz w:val="20"/>
              </w:rPr>
            </w:pPr>
            <w:r w:rsidRPr="007A409D">
              <w:rPr>
                <w:sz w:val="20"/>
              </w:rPr>
              <w:br w:type="page"/>
            </w:r>
            <w:r w:rsidRPr="00331366">
              <w:rPr>
                <w:rFonts w:ascii="Arial" w:hAnsi="Arial" w:cs="Arial"/>
                <w:sz w:val="20"/>
              </w:rPr>
              <w:t xml:space="preserve">Standard: </w:t>
            </w:r>
            <w:r w:rsidR="005A6CD0">
              <w:rPr>
                <w:rFonts w:ascii="Arial" w:hAnsi="Arial" w:cs="Arial"/>
                <w:sz w:val="20"/>
              </w:rPr>
              <w:t xml:space="preserve"> </w:t>
            </w:r>
            <w:r w:rsidR="003847C2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847C2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0"/>
              </w:rPr>
            </w:r>
            <w:r w:rsidR="000B75BE">
              <w:rPr>
                <w:rFonts w:ascii="Arial" w:hAnsi="Arial" w:cs="Arial"/>
                <w:sz w:val="20"/>
              </w:rPr>
              <w:fldChar w:fldCharType="separate"/>
            </w:r>
            <w:r w:rsidR="003847C2">
              <w:rPr>
                <w:rFonts w:ascii="Arial" w:hAnsi="Arial" w:cs="Arial"/>
                <w:sz w:val="20"/>
              </w:rPr>
              <w:fldChar w:fldCharType="end"/>
            </w:r>
            <w:r w:rsidRPr="00331366">
              <w:rPr>
                <w:rFonts w:ascii="Arial" w:hAnsi="Arial" w:cs="Arial"/>
                <w:sz w:val="20"/>
              </w:rPr>
              <w:t xml:space="preserve"> </w:t>
            </w:r>
            <w:r w:rsidR="008C2B5B">
              <w:rPr>
                <w:rFonts w:ascii="Arial" w:hAnsi="Arial" w:cs="Arial"/>
                <w:sz w:val="20"/>
              </w:rPr>
              <w:t xml:space="preserve"> </w:t>
            </w:r>
            <w:r w:rsidR="00D722FC">
              <w:rPr>
                <w:rFonts w:ascii="Arial" w:hAnsi="Arial" w:cs="Arial"/>
                <w:sz w:val="20"/>
              </w:rPr>
              <w:t>I</w:t>
            </w:r>
            <w:r w:rsidR="00D332D8">
              <w:rPr>
                <w:rFonts w:ascii="Arial" w:hAnsi="Arial" w:cs="Arial"/>
                <w:sz w:val="20"/>
              </w:rPr>
              <w:t>EC</w:t>
            </w:r>
            <w:r w:rsidR="00D722FC">
              <w:rPr>
                <w:rFonts w:ascii="Arial" w:hAnsi="Arial" w:cs="Arial"/>
                <w:sz w:val="20"/>
              </w:rPr>
              <w:t xml:space="preserve"> </w:t>
            </w:r>
            <w:r w:rsidR="00D332D8">
              <w:rPr>
                <w:rFonts w:ascii="Arial" w:hAnsi="Arial" w:cs="Arial"/>
                <w:sz w:val="20"/>
              </w:rPr>
              <w:t xml:space="preserve">60730-1: </w:t>
            </w:r>
            <w:r w:rsidR="00D722FC">
              <w:rPr>
                <w:rFonts w:ascii="Arial" w:hAnsi="Arial" w:cs="Arial"/>
                <w:sz w:val="20"/>
              </w:rPr>
              <w:t>201</w:t>
            </w:r>
            <w:r w:rsidR="00D332D8">
              <w:rPr>
                <w:rFonts w:ascii="Arial" w:hAnsi="Arial" w:cs="Arial"/>
                <w:sz w:val="20"/>
              </w:rPr>
              <w:t>3+A1+A2</w:t>
            </w:r>
            <w:r w:rsidR="005A6CD0" w:rsidRPr="005A6CD0">
              <w:rPr>
                <w:rFonts w:ascii="Arial" w:hAnsi="Arial" w:cs="Arial"/>
                <w:sz w:val="20"/>
              </w:rPr>
              <w:t>;</w:t>
            </w:r>
            <w:r w:rsidR="005A6CD0">
              <w:rPr>
                <w:rFonts w:ascii="Arial" w:hAnsi="Arial" w:cs="Arial"/>
                <w:sz w:val="20"/>
              </w:rPr>
              <w:t xml:space="preserve"> </w:t>
            </w:r>
          </w:p>
          <w:p w14:paraId="66620032" w14:textId="7F1D69A2" w:rsidR="00331366" w:rsidRPr="00331366" w:rsidRDefault="00331366" w:rsidP="000D0BF9">
            <w:pPr>
              <w:tabs>
                <w:tab w:val="left" w:pos="1886"/>
              </w:tabs>
              <w:spacing w:line="240" w:lineRule="atLeast"/>
              <w:rPr>
                <w:rFonts w:ascii="Arial" w:hAnsi="Arial" w:cs="Arial"/>
                <w:sz w:val="20"/>
              </w:rPr>
            </w:pPr>
          </w:p>
        </w:tc>
      </w:tr>
      <w:tr w:rsidR="00331366" w14:paraId="49DBE9DF" w14:textId="77777777" w:rsidTr="000D553C">
        <w:trPr>
          <w:trHeight w:val="32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22D31" w14:textId="04A9F633" w:rsidR="00331366" w:rsidRPr="00737320" w:rsidRDefault="00747326" w:rsidP="000D553C">
            <w:pPr>
              <w:spacing w:line="240" w:lineRule="atLeast"/>
              <w:rPr>
                <w:rFonts w:ascii="Arial" w:hAnsi="Arial" w:cs="Arial"/>
                <w:color w:val="000000" w:themeColor="text1"/>
                <w:sz w:val="20"/>
              </w:rPr>
            </w:pPr>
            <w:r w:rsidRPr="007A409D">
              <w:rPr>
                <w:rFonts w:ascii="Arial" w:hAnsi="Arial" w:cs="Arial"/>
                <w:sz w:val="20"/>
              </w:rPr>
              <w:t>Client: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7C41" w14:textId="53EA704D" w:rsidR="00331366" w:rsidRPr="000E5345" w:rsidRDefault="001C6DE5" w:rsidP="000D553C">
            <w:pPr>
              <w:rPr>
                <w:rFonts w:ascii="Arial" w:hAnsi="Arial" w:cs="Arial"/>
                <w:bCs/>
                <w:color w:val="000000" w:themeColor="text1"/>
                <w:sz w:val="20"/>
                <w:lang w:val="en-US" w:eastAsia="zh-CN"/>
              </w:rPr>
            </w:pPr>
            <w:r>
              <w:rPr>
                <w:rFonts w:ascii="Arial" w:hAnsi="Arial" w:cs="Arial"/>
                <w:bCs/>
                <w:color w:val="000000" w:themeColor="text1"/>
                <w:sz w:val="20"/>
                <w:lang w:val="en-US" w:eastAsia="zh-CN"/>
              </w:rPr>
              <w:t>INFY POWER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A015" w14:textId="15477A48" w:rsidR="00331366" w:rsidRPr="009947D4" w:rsidRDefault="00747326" w:rsidP="000D553C">
            <w:pPr>
              <w:spacing w:line="240" w:lineRule="atLeast"/>
              <w:rPr>
                <w:rFonts w:ascii="Arial" w:hAnsi="Arial" w:cs="Arial"/>
                <w:sz w:val="20"/>
                <w:lang w:val="en-US" w:eastAsia="zh-CN"/>
              </w:rPr>
            </w:pPr>
            <w:r w:rsidRPr="007A409D">
              <w:rPr>
                <w:rFonts w:ascii="Arial" w:hAnsi="Arial" w:cs="Arial"/>
                <w:sz w:val="20"/>
              </w:rPr>
              <w:t>Product: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10A2" w14:textId="02D4213C" w:rsidR="00331366" w:rsidRPr="003847C2" w:rsidRDefault="003847C2" w:rsidP="000D553C">
            <w:pPr>
              <w:spacing w:line="240" w:lineRule="atLeast"/>
              <w:rPr>
                <w:rFonts w:ascii="Arial" w:hAnsi="Arial" w:cs="Arial"/>
                <w:bCs/>
                <w:sz w:val="20"/>
              </w:rPr>
            </w:pPr>
            <w:r w:rsidRPr="003847C2">
              <w:rPr>
                <w:rFonts w:ascii="Arial" w:hAnsi="Arial" w:cs="Arial"/>
                <w:bCs/>
                <w:sz w:val="20"/>
              </w:rPr>
              <w:t>Rechargeable Li</w:t>
            </w:r>
            <w:r w:rsidRPr="003847C2">
              <w:rPr>
                <w:rFonts w:ascii="Arial" w:hAnsi="Arial" w:cs="Arial" w:hint="eastAsia"/>
                <w:bCs/>
                <w:sz w:val="20"/>
              </w:rPr>
              <w:t>-i</w:t>
            </w:r>
            <w:r w:rsidRPr="003847C2">
              <w:rPr>
                <w:rFonts w:ascii="Arial" w:hAnsi="Arial" w:cs="Arial"/>
                <w:bCs/>
                <w:sz w:val="20"/>
              </w:rPr>
              <w:t>on B</w:t>
            </w:r>
            <w:r w:rsidRPr="003847C2">
              <w:rPr>
                <w:rFonts w:ascii="Arial" w:hAnsi="Arial" w:cs="Arial" w:hint="eastAsia"/>
                <w:bCs/>
                <w:sz w:val="20"/>
                <w:lang w:eastAsia="zh-CN"/>
              </w:rPr>
              <w:t>att</w:t>
            </w:r>
            <w:r w:rsidRPr="003847C2">
              <w:rPr>
                <w:rFonts w:ascii="Arial" w:hAnsi="Arial" w:cs="Arial"/>
                <w:bCs/>
                <w:sz w:val="20"/>
              </w:rPr>
              <w:t>ery</w:t>
            </w:r>
            <w:r w:rsidR="00D332D8">
              <w:rPr>
                <w:rFonts w:ascii="Arial" w:hAnsi="Arial" w:cs="Arial"/>
                <w:bCs/>
                <w:sz w:val="20"/>
              </w:rPr>
              <w:t xml:space="preserve"> S</w:t>
            </w:r>
            <w:r w:rsidR="00D332D8">
              <w:rPr>
                <w:rFonts w:ascii="Arial" w:hAnsi="Arial" w:cs="Arial" w:hint="eastAsia"/>
                <w:bCs/>
                <w:sz w:val="20"/>
                <w:lang w:eastAsia="zh-CN"/>
              </w:rPr>
              <w:t>ystem</w:t>
            </w:r>
          </w:p>
        </w:tc>
      </w:tr>
      <w:tr w:rsidR="00747326" w14:paraId="0FAFFC63" w14:textId="77777777" w:rsidTr="000D553C">
        <w:trPr>
          <w:trHeight w:val="32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7F3BF" w14:textId="31530FBA" w:rsidR="00747326" w:rsidRPr="00747326" w:rsidRDefault="00747326" w:rsidP="00747326">
            <w:pPr>
              <w:spacing w:line="240" w:lineRule="atLeast"/>
              <w:rPr>
                <w:rFonts w:ascii="Arial" w:hAnsi="Arial" w:cs="Arial"/>
                <w:sz w:val="20"/>
              </w:rPr>
            </w:pPr>
            <w:r w:rsidRPr="00747326">
              <w:rPr>
                <w:rFonts w:ascii="Arial" w:hAnsi="Arial" w:cs="Arial"/>
                <w:sz w:val="20"/>
              </w:rPr>
              <w:t xml:space="preserve">Test by: 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90CD" w14:textId="77777777" w:rsidR="00747326" w:rsidRPr="00747326" w:rsidRDefault="00747326" w:rsidP="0074732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B49C" w14:textId="7EF82FE8" w:rsidR="00747326" w:rsidRPr="00747326" w:rsidRDefault="00747326" w:rsidP="00747326">
            <w:pPr>
              <w:spacing w:line="240" w:lineRule="atLeast"/>
              <w:rPr>
                <w:rFonts w:ascii="Arial" w:hAnsi="Arial" w:cs="Arial"/>
                <w:sz w:val="20"/>
              </w:rPr>
            </w:pPr>
            <w:r w:rsidRPr="00747326">
              <w:rPr>
                <w:rFonts w:ascii="Arial" w:hAnsi="Arial" w:cs="Arial"/>
                <w:sz w:val="20"/>
                <w:lang w:val="en-GB"/>
              </w:rPr>
              <w:t>Review by: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77A0" w14:textId="77777777" w:rsidR="00747326" w:rsidRPr="007A409D" w:rsidRDefault="00747326" w:rsidP="00747326">
            <w:pPr>
              <w:spacing w:line="240" w:lineRule="atLeast"/>
              <w:rPr>
                <w:rFonts w:ascii="Arial" w:hAnsi="Arial" w:cs="Arial"/>
                <w:sz w:val="20"/>
              </w:rPr>
            </w:pPr>
          </w:p>
        </w:tc>
      </w:tr>
      <w:tr w:rsidR="00747326" w14:paraId="5C6ECCC4" w14:textId="77777777" w:rsidTr="00747326">
        <w:trPr>
          <w:trHeight w:val="32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0B79" w14:textId="303F0BBC" w:rsidR="00747326" w:rsidRPr="00747326" w:rsidRDefault="00747326" w:rsidP="00747326">
            <w:pPr>
              <w:spacing w:line="240" w:lineRule="atLeast"/>
              <w:rPr>
                <w:rFonts w:ascii="Arial" w:hAnsi="Arial" w:cs="Arial"/>
                <w:sz w:val="20"/>
              </w:rPr>
            </w:pPr>
            <w:r w:rsidRPr="00747326">
              <w:rPr>
                <w:rFonts w:ascii="Arial" w:hAnsi="Arial" w:cs="Arial"/>
                <w:sz w:val="20"/>
                <w:lang w:val="en-GB"/>
              </w:rPr>
              <w:t>Test Date: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F12EC" w14:textId="6E064C28" w:rsidR="00747326" w:rsidRPr="00747326" w:rsidRDefault="008C2B5B" w:rsidP="00747326">
            <w:pPr>
              <w:spacing w:line="240" w:lineRule="atLeas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</w:t>
            </w:r>
            <w:r w:rsidR="00AA17E0">
              <w:rPr>
                <w:rFonts w:ascii="Arial" w:hAnsi="Arial" w:cs="Arial"/>
                <w:sz w:val="20"/>
              </w:rPr>
              <w:t>3</w:t>
            </w:r>
            <w:r>
              <w:rPr>
                <w:rFonts w:ascii="Arial" w:hAnsi="Arial" w:cs="Arial" w:hint="eastAsia"/>
                <w:sz w:val="20"/>
                <w:lang w:eastAsia="zh-CN"/>
              </w:rPr>
              <w:t>-</w:t>
            </w:r>
            <w:r w:rsidR="00AA17E0">
              <w:rPr>
                <w:rFonts w:ascii="Arial" w:hAnsi="Arial" w:cs="Arial"/>
                <w:sz w:val="20"/>
                <w:lang w:eastAsia="zh-CN"/>
              </w:rPr>
              <w:t>0</w:t>
            </w:r>
            <w:r w:rsidR="001C6DE5">
              <w:rPr>
                <w:rFonts w:ascii="Arial" w:hAnsi="Arial" w:cs="Arial"/>
                <w:sz w:val="20"/>
                <w:lang w:eastAsia="zh-CN"/>
              </w:rPr>
              <w:t>8</w:t>
            </w:r>
            <w:r>
              <w:rPr>
                <w:rFonts w:ascii="Arial" w:hAnsi="Arial" w:cs="Arial" w:hint="eastAsia"/>
                <w:sz w:val="20"/>
                <w:lang w:eastAsia="zh-CN"/>
              </w:rPr>
              <w:t>-</w:t>
            </w:r>
            <w:r w:rsidR="001C6DE5">
              <w:rPr>
                <w:rFonts w:ascii="Arial" w:hAnsi="Arial" w:cs="Arial"/>
                <w:sz w:val="20"/>
                <w:lang w:eastAsia="zh-CN"/>
              </w:rPr>
              <w:t>08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5CC36" w14:textId="0C1F2475" w:rsidR="00747326" w:rsidRPr="00747326" w:rsidRDefault="00747326" w:rsidP="00747326">
            <w:pPr>
              <w:spacing w:line="240" w:lineRule="atLeast"/>
              <w:rPr>
                <w:rFonts w:ascii="Arial" w:hAnsi="Arial" w:cs="Arial"/>
                <w:sz w:val="20"/>
              </w:rPr>
            </w:pPr>
            <w:r w:rsidRPr="00747326">
              <w:rPr>
                <w:rFonts w:ascii="Arial" w:hAnsi="Arial" w:cs="Arial"/>
                <w:sz w:val="20"/>
                <w:lang w:val="en-GB"/>
              </w:rPr>
              <w:t>Review Date:</w:t>
            </w: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23B5" w14:textId="77777777" w:rsidR="00747326" w:rsidRPr="007A409D" w:rsidRDefault="00747326" w:rsidP="00747326">
            <w:pPr>
              <w:tabs>
                <w:tab w:val="left" w:pos="2715"/>
              </w:tabs>
              <w:spacing w:line="240" w:lineRule="atLeast"/>
              <w:rPr>
                <w:rFonts w:ascii="Arial" w:hAnsi="Arial" w:cs="Arial"/>
                <w:sz w:val="20"/>
              </w:rPr>
            </w:pPr>
          </w:p>
        </w:tc>
      </w:tr>
      <w:tr w:rsidR="00331366" w14:paraId="7A994A18" w14:textId="77777777" w:rsidTr="000D553C">
        <w:trPr>
          <w:trHeight w:val="385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00151" w14:textId="77777777" w:rsidR="00331366" w:rsidRPr="007A409D" w:rsidRDefault="00331366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  <w:r w:rsidRPr="007A409D">
              <w:rPr>
                <w:rFonts w:ascii="Arial" w:hAnsi="Arial" w:cs="Arial"/>
                <w:sz w:val="20"/>
              </w:rPr>
              <w:t>Full-test: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4CB3" w14:textId="378614A8" w:rsidR="00331366" w:rsidRPr="007A409D" w:rsidRDefault="008C2B5B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0"/>
              </w:rPr>
            </w:r>
            <w:r w:rsidR="000B75BE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bookmarkEnd w:id="0"/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6BC8" w14:textId="77777777" w:rsidR="00331366" w:rsidRPr="007A409D" w:rsidRDefault="00331366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C222" w14:textId="77777777" w:rsidR="00331366" w:rsidRPr="007A409D" w:rsidRDefault="00331366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</w:p>
        </w:tc>
      </w:tr>
      <w:tr w:rsidR="00331366" w14:paraId="7774E1EF" w14:textId="77777777" w:rsidTr="000D553C">
        <w:trPr>
          <w:trHeight w:val="32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ABA1F" w14:textId="77777777" w:rsidR="00331366" w:rsidRPr="007A409D" w:rsidRDefault="00331366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  <w:r w:rsidRPr="007A409D">
              <w:rPr>
                <w:rFonts w:ascii="Arial" w:hAnsi="Arial" w:cs="Arial"/>
                <w:sz w:val="20"/>
              </w:rPr>
              <w:t>Re-test: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31753" w14:textId="77777777" w:rsidR="00331366" w:rsidRPr="007A409D" w:rsidRDefault="00331366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0"/>
              </w:rPr>
            </w:r>
            <w:r w:rsidR="000B75BE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27962" w14:textId="77777777" w:rsidR="00331366" w:rsidRPr="007A409D" w:rsidRDefault="00331366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</w:p>
        </w:tc>
        <w:tc>
          <w:tcPr>
            <w:tcW w:w="3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8136" w14:textId="77777777" w:rsidR="00331366" w:rsidRPr="007A409D" w:rsidRDefault="00331366" w:rsidP="000D553C">
            <w:pPr>
              <w:spacing w:line="240" w:lineRule="atLeast"/>
              <w:rPr>
                <w:rFonts w:ascii="Arial" w:hAnsi="Arial" w:cs="Arial"/>
                <w:sz w:val="20"/>
              </w:rPr>
            </w:pPr>
          </w:p>
        </w:tc>
      </w:tr>
    </w:tbl>
    <w:p w14:paraId="500B8E61" w14:textId="5374C3AA" w:rsidR="00331366" w:rsidRDefault="00331366">
      <w:pPr>
        <w:pStyle w:val="Title"/>
        <w:rPr>
          <w:rFonts w:ascii="Arial" w:hAnsi="Arial" w:cs="Arial"/>
          <w:b/>
        </w:rPr>
      </w:pPr>
    </w:p>
    <w:p w14:paraId="4183305E" w14:textId="77777777" w:rsidR="00F72839" w:rsidRDefault="00F72839">
      <w:pPr>
        <w:pStyle w:val="Title"/>
        <w:rPr>
          <w:rFonts w:ascii="Arial" w:hAnsi="Arial" w:cs="Arial"/>
          <w:b/>
        </w:rPr>
      </w:pPr>
    </w:p>
    <w:p w14:paraId="30F467D0" w14:textId="26A89023" w:rsidR="00E66BD5" w:rsidRDefault="00AF5405">
      <w:pPr>
        <w:pStyle w:val="Title"/>
        <w:rPr>
          <w:rFonts w:ascii="Arial" w:hAnsi="Arial" w:cs="Arial"/>
          <w:b/>
        </w:rPr>
      </w:pPr>
      <w:r w:rsidRPr="00A61BAC">
        <w:rPr>
          <w:rFonts w:ascii="Arial" w:hAnsi="Arial" w:cs="Arial"/>
          <w:b/>
        </w:rPr>
        <w:t>Fault Insertion Tests</w:t>
      </w:r>
    </w:p>
    <w:p w14:paraId="2BAE634F" w14:textId="77777777" w:rsidR="006E1C83" w:rsidRDefault="006E1C83">
      <w:pPr>
        <w:pStyle w:val="Title"/>
        <w:rPr>
          <w:rFonts w:ascii="Arial" w:hAnsi="Arial" w:cs="Arial"/>
          <w:b/>
        </w:rPr>
      </w:pPr>
    </w:p>
    <w:tbl>
      <w:tblPr>
        <w:tblW w:w="946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5"/>
        <w:gridCol w:w="1170"/>
        <w:gridCol w:w="6390"/>
      </w:tblGrid>
      <w:tr w:rsidR="003A6827" w14:paraId="7F1892A4" w14:textId="77777777" w:rsidTr="006E2C05">
        <w:tc>
          <w:tcPr>
            <w:tcW w:w="1905" w:type="dxa"/>
          </w:tcPr>
          <w:p w14:paraId="0499DE76" w14:textId="77777777" w:rsidR="003A6827" w:rsidRPr="007A409D" w:rsidRDefault="003A6827" w:rsidP="000D553C">
            <w:pPr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7A409D">
              <w:rPr>
                <w:rFonts w:ascii="Arial" w:hAnsi="Arial" w:cs="Arial"/>
                <w:bCs/>
                <w:sz w:val="20"/>
              </w:rPr>
              <w:t>Result</w:t>
            </w:r>
            <w:r w:rsidRPr="007A409D">
              <w:rPr>
                <w:rFonts w:ascii="Arial" w:hAnsi="Arial" w:cs="Arial"/>
                <w:sz w:val="20"/>
              </w:rPr>
              <w:t xml:space="preserve"> </w:t>
            </w:r>
            <w:r w:rsidRPr="007A409D">
              <w:rPr>
                <w:rFonts w:ascii="Arial" w:hAnsi="Arial" w:cs="Arial"/>
                <w:b/>
                <w:sz w:val="20"/>
              </w:rPr>
              <w:t>F</w:t>
            </w:r>
            <w:r w:rsidRPr="007A409D">
              <w:rPr>
                <w:rFonts w:ascii="Arial" w:hAnsi="Arial" w:cs="Arial"/>
                <w:sz w:val="20"/>
              </w:rPr>
              <w:t>ail</w:t>
            </w:r>
            <w:r w:rsidRPr="007A409D">
              <w:rPr>
                <w:rFonts w:ascii="Arial" w:hAnsi="Arial" w:cs="Arial"/>
                <w:b/>
                <w:sz w:val="20"/>
              </w:rPr>
              <w:t xml:space="preserve"> </w:t>
            </w:r>
            <w:r w:rsidRPr="007A409D">
              <w:rPr>
                <w:rFonts w:ascii="Arial" w:hAnsi="Arial" w:cs="Arial"/>
                <w:sz w:val="20"/>
              </w:rPr>
              <w:t xml:space="preserve">or </w:t>
            </w:r>
            <w:r w:rsidRPr="007A409D">
              <w:rPr>
                <w:rFonts w:ascii="Arial" w:hAnsi="Arial" w:cs="Arial"/>
                <w:b/>
                <w:sz w:val="20"/>
              </w:rPr>
              <w:t>P</w:t>
            </w:r>
            <w:r w:rsidRPr="007A409D">
              <w:rPr>
                <w:rFonts w:ascii="Arial" w:hAnsi="Arial" w:cs="Arial"/>
                <w:sz w:val="20"/>
              </w:rPr>
              <w:t>ass</w:t>
            </w:r>
          </w:p>
        </w:tc>
        <w:tc>
          <w:tcPr>
            <w:tcW w:w="1170" w:type="dxa"/>
          </w:tcPr>
          <w:p w14:paraId="1DF7FB88" w14:textId="77777777" w:rsidR="003A6827" w:rsidRPr="007A409D" w:rsidRDefault="003A6827" w:rsidP="000D553C">
            <w:pPr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7A409D">
              <w:rPr>
                <w:rFonts w:ascii="Arial" w:hAnsi="Arial" w:cs="Arial"/>
                <w:b/>
                <w:bCs/>
                <w:sz w:val="20"/>
                <w:u w:val="single"/>
              </w:rPr>
              <w:t>Clause(s)</w:t>
            </w:r>
          </w:p>
        </w:tc>
        <w:tc>
          <w:tcPr>
            <w:tcW w:w="6390" w:type="dxa"/>
          </w:tcPr>
          <w:p w14:paraId="4D795FC1" w14:textId="77777777" w:rsidR="003A6827" w:rsidRPr="007A409D" w:rsidRDefault="003A6827" w:rsidP="000D553C">
            <w:pPr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7A409D">
              <w:rPr>
                <w:rFonts w:ascii="Arial" w:hAnsi="Arial" w:cs="Arial"/>
                <w:b/>
                <w:bCs/>
                <w:sz w:val="20"/>
                <w:u w:val="single"/>
              </w:rPr>
              <w:t>Test(s)</w:t>
            </w:r>
            <w:r w:rsidRPr="007A409D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6827" w14:paraId="44E32E3B" w14:textId="77777777" w:rsidTr="0044441E">
        <w:trPr>
          <w:trHeight w:hRule="exact" w:val="568"/>
        </w:trPr>
        <w:tc>
          <w:tcPr>
            <w:tcW w:w="1905" w:type="dxa"/>
            <w:vAlign w:val="center"/>
          </w:tcPr>
          <w:p w14:paraId="6CBEAA71" w14:textId="77777777" w:rsidR="003A6827" w:rsidRPr="0044441E" w:rsidRDefault="003A6827" w:rsidP="0044441E">
            <w:pPr>
              <w:tabs>
                <w:tab w:val="left" w:pos="743"/>
                <w:tab w:val="left" w:pos="1593"/>
                <w:tab w:val="left" w:pos="2302"/>
              </w:tabs>
              <w:ind w:left="-19" w:rightChars="-54" w:right="-130"/>
              <w:rPr>
                <w:rFonts w:ascii="Arial" w:hAnsi="Arial" w:cs="Arial"/>
                <w:sz w:val="20"/>
              </w:rPr>
            </w:pPr>
            <w:r w:rsidRPr="0044441E">
              <w:rPr>
                <w:rFonts w:ascii="Arial" w:hAnsi="Arial" w:cs="Arial"/>
                <w:sz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4441E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0"/>
              </w:rPr>
            </w:r>
            <w:r w:rsidR="000B75BE">
              <w:rPr>
                <w:rFonts w:ascii="Arial" w:hAnsi="Arial" w:cs="Arial"/>
                <w:sz w:val="20"/>
              </w:rPr>
              <w:fldChar w:fldCharType="separate"/>
            </w:r>
            <w:r w:rsidRPr="0044441E">
              <w:rPr>
                <w:rFonts w:ascii="Arial" w:hAnsi="Arial" w:cs="Arial"/>
                <w:sz w:val="20"/>
              </w:rPr>
              <w:fldChar w:fldCharType="end"/>
            </w:r>
            <w:r w:rsidRPr="0044441E">
              <w:rPr>
                <w:rFonts w:ascii="Arial" w:hAnsi="Arial" w:cs="Arial"/>
                <w:sz w:val="20"/>
              </w:rPr>
              <w:t>F</w:t>
            </w:r>
            <w:r w:rsidRPr="0044441E">
              <w:rPr>
                <w:rFonts w:ascii="Arial" w:hAnsi="Arial" w:cs="Arial"/>
                <w:sz w:val="20"/>
              </w:rPr>
              <w:tab/>
            </w:r>
            <w:r w:rsidRPr="0044441E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4441E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0"/>
              </w:rPr>
            </w:r>
            <w:r w:rsidR="000B75BE">
              <w:rPr>
                <w:rFonts w:ascii="Arial" w:hAnsi="Arial" w:cs="Arial"/>
                <w:sz w:val="20"/>
              </w:rPr>
              <w:fldChar w:fldCharType="separate"/>
            </w:r>
            <w:r w:rsidRPr="0044441E">
              <w:rPr>
                <w:rFonts w:ascii="Arial" w:hAnsi="Arial" w:cs="Arial"/>
                <w:sz w:val="20"/>
              </w:rPr>
              <w:fldChar w:fldCharType="end"/>
            </w:r>
            <w:r w:rsidRPr="0044441E">
              <w:rPr>
                <w:rFonts w:ascii="Arial" w:hAnsi="Arial" w:cs="Arial"/>
                <w:sz w:val="20"/>
              </w:rPr>
              <w:t>P</w:t>
            </w:r>
          </w:p>
        </w:tc>
        <w:tc>
          <w:tcPr>
            <w:tcW w:w="1170" w:type="dxa"/>
            <w:vAlign w:val="center"/>
          </w:tcPr>
          <w:p w14:paraId="699D9D78" w14:textId="7CDA1993" w:rsidR="003A6827" w:rsidRPr="0044441E" w:rsidRDefault="003847C2" w:rsidP="0044441E">
            <w:pPr>
              <w:widowControl w:val="0"/>
              <w:spacing w:before="40" w:line="240" w:lineRule="atLeas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0"/>
              </w:rPr>
            </w:r>
            <w:r w:rsidR="000B75BE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 w:rsidR="006E1C83" w:rsidRPr="0044441E">
              <w:rPr>
                <w:rFonts w:ascii="Arial" w:hAnsi="Arial" w:cs="Arial"/>
                <w:sz w:val="20"/>
              </w:rPr>
              <w:t xml:space="preserve"> 3</w:t>
            </w:r>
            <w:r w:rsidR="006E2C05" w:rsidRPr="0044441E">
              <w:rPr>
                <w:rFonts w:ascii="Arial" w:hAnsi="Arial" w:cs="Arial"/>
                <w:sz w:val="20"/>
              </w:rPr>
              <w:t xml:space="preserve">.1 </w:t>
            </w:r>
          </w:p>
        </w:tc>
        <w:tc>
          <w:tcPr>
            <w:tcW w:w="6390" w:type="dxa"/>
            <w:vAlign w:val="center"/>
          </w:tcPr>
          <w:p w14:paraId="0777A984" w14:textId="5BB3A3EA" w:rsidR="006E1C83" w:rsidRPr="0044441E" w:rsidRDefault="006E1C83" w:rsidP="0044441E">
            <w:pPr>
              <w:pStyle w:val="Heading2"/>
              <w:numPr>
                <w:ilvl w:val="0"/>
                <w:numId w:val="0"/>
              </w:numPr>
              <w:rPr>
                <w:rFonts w:cs="Arial"/>
                <w:b w:val="0"/>
                <w:sz w:val="20"/>
                <w:lang w:val="en-US"/>
              </w:rPr>
            </w:pPr>
            <w:r w:rsidRPr="0044441E">
              <w:rPr>
                <w:rFonts w:cs="Arial"/>
                <w:b w:val="0"/>
                <w:sz w:val="20"/>
                <w:lang w:val="en-GB"/>
              </w:rPr>
              <w:t>BMS function and Hardware single-fault test</w:t>
            </w:r>
          </w:p>
          <w:p w14:paraId="5EAEFE80" w14:textId="3AB68777" w:rsidR="003A6827" w:rsidRPr="0044441E" w:rsidRDefault="003A6827" w:rsidP="0044441E">
            <w:pPr>
              <w:widowControl w:val="0"/>
              <w:spacing w:before="40" w:line="240" w:lineRule="atLeast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3A6827" w14:paraId="18429FF9" w14:textId="77777777" w:rsidTr="0044441E">
        <w:trPr>
          <w:trHeight w:hRule="exact" w:val="568"/>
        </w:trPr>
        <w:tc>
          <w:tcPr>
            <w:tcW w:w="1905" w:type="dxa"/>
            <w:vAlign w:val="center"/>
          </w:tcPr>
          <w:p w14:paraId="5A7162A0" w14:textId="77777777" w:rsidR="003A6827" w:rsidRPr="0044441E" w:rsidRDefault="003A6827" w:rsidP="0044441E">
            <w:pPr>
              <w:tabs>
                <w:tab w:val="left" w:pos="743"/>
                <w:tab w:val="left" w:pos="1593"/>
                <w:tab w:val="left" w:pos="2302"/>
              </w:tabs>
              <w:ind w:left="-19" w:rightChars="-54" w:right="-130"/>
              <w:rPr>
                <w:rFonts w:ascii="Arial" w:hAnsi="Arial" w:cs="Arial"/>
                <w:sz w:val="20"/>
              </w:rPr>
            </w:pPr>
            <w:r w:rsidRPr="0044441E">
              <w:rPr>
                <w:rFonts w:ascii="Arial" w:hAnsi="Arial" w:cs="Arial"/>
                <w:sz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4441E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0"/>
              </w:rPr>
            </w:r>
            <w:r w:rsidR="000B75BE">
              <w:rPr>
                <w:rFonts w:ascii="Arial" w:hAnsi="Arial" w:cs="Arial"/>
                <w:sz w:val="20"/>
              </w:rPr>
              <w:fldChar w:fldCharType="separate"/>
            </w:r>
            <w:r w:rsidRPr="0044441E">
              <w:rPr>
                <w:rFonts w:ascii="Arial" w:hAnsi="Arial" w:cs="Arial"/>
                <w:sz w:val="20"/>
              </w:rPr>
              <w:fldChar w:fldCharType="end"/>
            </w:r>
            <w:r w:rsidRPr="0044441E">
              <w:rPr>
                <w:rFonts w:ascii="Arial" w:hAnsi="Arial" w:cs="Arial"/>
                <w:sz w:val="20"/>
              </w:rPr>
              <w:t>F</w:t>
            </w:r>
            <w:r w:rsidRPr="0044441E">
              <w:rPr>
                <w:rFonts w:ascii="Arial" w:hAnsi="Arial" w:cs="Arial"/>
                <w:sz w:val="20"/>
              </w:rPr>
              <w:tab/>
            </w:r>
            <w:r w:rsidRPr="0044441E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4441E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0"/>
              </w:rPr>
            </w:r>
            <w:r w:rsidR="000B75BE">
              <w:rPr>
                <w:rFonts w:ascii="Arial" w:hAnsi="Arial" w:cs="Arial"/>
                <w:sz w:val="20"/>
              </w:rPr>
              <w:fldChar w:fldCharType="separate"/>
            </w:r>
            <w:r w:rsidRPr="0044441E">
              <w:rPr>
                <w:rFonts w:ascii="Arial" w:hAnsi="Arial" w:cs="Arial"/>
                <w:sz w:val="20"/>
              </w:rPr>
              <w:fldChar w:fldCharType="end"/>
            </w:r>
            <w:r w:rsidRPr="0044441E">
              <w:rPr>
                <w:rFonts w:ascii="Arial" w:hAnsi="Arial" w:cs="Arial"/>
                <w:sz w:val="20"/>
              </w:rPr>
              <w:t>P</w:t>
            </w:r>
          </w:p>
        </w:tc>
        <w:tc>
          <w:tcPr>
            <w:tcW w:w="1170" w:type="dxa"/>
            <w:vAlign w:val="center"/>
          </w:tcPr>
          <w:p w14:paraId="4AE1821F" w14:textId="438072F8" w:rsidR="003A6827" w:rsidRPr="0044441E" w:rsidRDefault="00D332D8" w:rsidP="0044441E">
            <w:pPr>
              <w:widowControl w:val="0"/>
              <w:spacing w:before="40" w:line="240" w:lineRule="atLeas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0"/>
              </w:rPr>
            </w:r>
            <w:r w:rsidR="000B75BE"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 w:rsidR="006E1C83" w:rsidRPr="0044441E">
              <w:rPr>
                <w:rFonts w:ascii="Arial" w:hAnsi="Arial" w:cs="Arial"/>
                <w:sz w:val="20"/>
              </w:rPr>
              <w:t xml:space="preserve"> 3</w:t>
            </w:r>
            <w:r w:rsidR="006E2C05" w:rsidRPr="0044441E">
              <w:rPr>
                <w:rFonts w:ascii="Arial" w:hAnsi="Arial" w:cs="Arial"/>
                <w:sz w:val="20"/>
              </w:rPr>
              <w:t xml:space="preserve">.2 </w:t>
            </w:r>
          </w:p>
        </w:tc>
        <w:tc>
          <w:tcPr>
            <w:tcW w:w="6390" w:type="dxa"/>
            <w:vAlign w:val="center"/>
          </w:tcPr>
          <w:p w14:paraId="4849AB9D" w14:textId="4800301A" w:rsidR="003A6827" w:rsidRPr="0044441E" w:rsidRDefault="006E1C83" w:rsidP="0044441E">
            <w:pPr>
              <w:widowControl w:val="0"/>
              <w:spacing w:before="40" w:line="240" w:lineRule="atLeast"/>
              <w:rPr>
                <w:rFonts w:ascii="Arial" w:hAnsi="Arial" w:cs="Arial"/>
                <w:sz w:val="20"/>
              </w:rPr>
            </w:pPr>
            <w:r w:rsidRPr="0044441E">
              <w:rPr>
                <w:rFonts w:ascii="Arial" w:hAnsi="Arial" w:cs="Arial"/>
                <w:sz w:val="20"/>
              </w:rPr>
              <w:t>Software fault insertion test</w:t>
            </w:r>
          </w:p>
        </w:tc>
      </w:tr>
    </w:tbl>
    <w:p w14:paraId="05A77756" w14:textId="77777777" w:rsidR="003A6827" w:rsidRPr="003A6827" w:rsidRDefault="003A6827">
      <w:pPr>
        <w:pStyle w:val="Title"/>
        <w:rPr>
          <w:rFonts w:ascii="Arial" w:hAnsi="Arial" w:cs="Arial"/>
          <w:b/>
          <w:lang w:val="de-DE"/>
        </w:rPr>
      </w:pPr>
    </w:p>
    <w:p w14:paraId="7EB027E4" w14:textId="77777777" w:rsidR="00F03F28" w:rsidRPr="00A61BAC" w:rsidRDefault="00F03F28">
      <w:pPr>
        <w:rPr>
          <w:rFonts w:ascii="Arial" w:hAnsi="Arial" w:cs="Arial"/>
          <w:lang w:val="en-GB"/>
        </w:rPr>
      </w:pPr>
    </w:p>
    <w:p w14:paraId="46F741A6" w14:textId="77777777" w:rsidR="00E66BD5" w:rsidRPr="00A61BAC" w:rsidRDefault="00E66BD5">
      <w:pPr>
        <w:rPr>
          <w:rFonts w:ascii="Arial" w:hAnsi="Arial" w:cs="Arial"/>
          <w:lang w:val="en-GB"/>
        </w:rPr>
      </w:pPr>
      <w:r w:rsidRPr="00A61BAC">
        <w:rPr>
          <w:rFonts w:ascii="Arial" w:hAnsi="Arial" w:cs="Arial"/>
          <w:lang w:val="en-GB"/>
        </w:rPr>
        <w:br w:type="page"/>
      </w:r>
    </w:p>
    <w:p w14:paraId="3CFBED14" w14:textId="77777777" w:rsidR="00F851E3" w:rsidRPr="00A61BAC" w:rsidRDefault="00F851E3" w:rsidP="00F03F28">
      <w:pPr>
        <w:pageBreakBefore/>
        <w:spacing w:before="120" w:after="240"/>
        <w:rPr>
          <w:rFonts w:ascii="Arial" w:hAnsi="Arial" w:cs="Arial"/>
          <w:b/>
          <w:sz w:val="36"/>
        </w:rPr>
      </w:pPr>
      <w:r w:rsidRPr="00A61BAC">
        <w:rPr>
          <w:rFonts w:ascii="Arial" w:hAnsi="Arial" w:cs="Arial"/>
          <w:b/>
          <w:sz w:val="36"/>
        </w:rPr>
        <w:lastRenderedPageBreak/>
        <w:t>General</w:t>
      </w:r>
    </w:p>
    <w:p w14:paraId="27C2FA6C" w14:textId="2E2FC0CE" w:rsidR="00F851E3" w:rsidRPr="00A61BAC" w:rsidRDefault="00F851E3" w:rsidP="00F851E3">
      <w:pPr>
        <w:rPr>
          <w:rFonts w:ascii="Arial" w:hAnsi="Arial" w:cs="Arial"/>
          <w:lang w:val="en-GB" w:eastAsia="zh-CN"/>
        </w:rPr>
      </w:pPr>
      <w:r w:rsidRPr="00A61BAC">
        <w:rPr>
          <w:rFonts w:ascii="Arial" w:hAnsi="Arial" w:cs="Arial"/>
          <w:lang w:val="en-GB"/>
        </w:rPr>
        <w:t xml:space="preserve">The </w:t>
      </w:r>
      <w:r w:rsidR="007E04BC" w:rsidRPr="00A61BAC">
        <w:rPr>
          <w:rFonts w:ascii="Arial" w:hAnsi="Arial" w:cs="Arial"/>
          <w:lang w:val="en-GB"/>
        </w:rPr>
        <w:t>Equipment under Test (</w:t>
      </w:r>
      <w:proofErr w:type="spellStart"/>
      <w:r w:rsidR="007E04BC" w:rsidRPr="00A61BAC">
        <w:rPr>
          <w:rFonts w:ascii="Arial" w:hAnsi="Arial" w:cs="Arial"/>
          <w:lang w:val="en-GB"/>
        </w:rPr>
        <w:t>Eu</w:t>
      </w:r>
      <w:r w:rsidR="003045EE" w:rsidRPr="00A61BAC">
        <w:rPr>
          <w:rFonts w:ascii="Arial" w:hAnsi="Arial" w:cs="Arial"/>
          <w:lang w:val="en-GB"/>
        </w:rPr>
        <w:t>T</w:t>
      </w:r>
      <w:proofErr w:type="spellEnd"/>
      <w:r w:rsidR="003045EE" w:rsidRPr="00A61BAC">
        <w:rPr>
          <w:rFonts w:ascii="Arial" w:hAnsi="Arial" w:cs="Arial"/>
          <w:lang w:val="en-GB"/>
        </w:rPr>
        <w:t>) is a</w:t>
      </w:r>
      <w:r w:rsidR="00D51211" w:rsidRPr="00A61BAC">
        <w:rPr>
          <w:rFonts w:ascii="Arial" w:hAnsi="Arial" w:cs="Arial"/>
          <w:lang w:val="en-GB"/>
        </w:rPr>
        <w:t xml:space="preserve"> </w:t>
      </w:r>
      <w:r w:rsidR="00CC19E1" w:rsidRPr="00A61BAC">
        <w:rPr>
          <w:rFonts w:ascii="Arial" w:hAnsi="Arial" w:cs="Arial"/>
          <w:lang w:val="en-GB"/>
        </w:rPr>
        <w:t xml:space="preserve">battery with </w:t>
      </w:r>
      <w:r w:rsidR="00827ED6" w:rsidRPr="00A61BAC">
        <w:rPr>
          <w:rFonts w:ascii="Arial" w:hAnsi="Arial" w:cs="Arial"/>
          <w:lang w:val="en-GB" w:eastAsia="zh-CN"/>
        </w:rPr>
        <w:t>BMS</w:t>
      </w:r>
      <w:r w:rsidR="00CC19E1" w:rsidRPr="00A61BAC">
        <w:rPr>
          <w:rFonts w:ascii="Arial" w:hAnsi="Arial" w:cs="Arial"/>
          <w:lang w:val="en-GB" w:eastAsia="zh-CN"/>
        </w:rPr>
        <w:t xml:space="preserve"> </w:t>
      </w:r>
      <w:proofErr w:type="gramStart"/>
      <w:r w:rsidR="00CC19E1" w:rsidRPr="00A61BAC">
        <w:rPr>
          <w:rFonts w:ascii="Arial" w:hAnsi="Arial" w:cs="Arial"/>
          <w:lang w:val="en-GB" w:eastAsia="zh-CN"/>
        </w:rPr>
        <w:t>built-in</w:t>
      </w:r>
      <w:r w:rsidR="006567B9" w:rsidRPr="00A61BAC">
        <w:rPr>
          <w:rFonts w:ascii="Arial" w:hAnsi="Arial" w:cs="Arial"/>
          <w:lang w:val="en-GB" w:eastAsia="zh-CN"/>
        </w:rPr>
        <w:t>.</w:t>
      </w:r>
      <w:proofErr w:type="gramEnd"/>
      <w:r w:rsidR="00DD1797" w:rsidRPr="00A61BAC">
        <w:rPr>
          <w:rFonts w:ascii="Arial" w:hAnsi="Arial" w:cs="Arial"/>
          <w:lang w:val="en-GB" w:eastAsia="zh-CN"/>
        </w:rPr>
        <w:t xml:space="preserve"> </w:t>
      </w:r>
      <w:r w:rsidR="00DD1797" w:rsidRPr="00A61BAC">
        <w:rPr>
          <w:rFonts w:ascii="Arial" w:hAnsi="Arial" w:cs="Arial"/>
          <w:highlight w:val="yellow"/>
          <w:lang w:val="en-GB" w:eastAsia="zh-CN"/>
        </w:rPr>
        <w:t>(</w:t>
      </w:r>
      <w:r w:rsidR="00DD1797" w:rsidRPr="00A61BAC">
        <w:rPr>
          <w:rFonts w:ascii="Arial" w:hAnsi="Arial" w:cs="Arial"/>
          <w:highlight w:val="yellow"/>
          <w:lang w:val="en-GB" w:eastAsia="zh-CN"/>
        </w:rPr>
        <w:t>带着电池做测试！注意安全！</w:t>
      </w:r>
      <w:r w:rsidR="00DD1797" w:rsidRPr="00A61BAC">
        <w:rPr>
          <w:rFonts w:ascii="Arial" w:hAnsi="Arial" w:cs="Arial"/>
          <w:highlight w:val="yellow"/>
          <w:lang w:val="en-GB" w:eastAsia="zh-CN"/>
        </w:rPr>
        <w:t>)</w:t>
      </w:r>
    </w:p>
    <w:p w14:paraId="2F6B9123" w14:textId="77777777" w:rsidR="00F822C2" w:rsidRPr="00A61BAC" w:rsidRDefault="00F822C2" w:rsidP="00A767F1">
      <w:pPr>
        <w:pStyle w:val="Heading1"/>
        <w:rPr>
          <w:rFonts w:cs="Arial"/>
          <w:lang w:val="en-GB"/>
        </w:rPr>
      </w:pPr>
      <w:bookmarkStart w:id="1" w:name="_Toc51487072"/>
      <w:r w:rsidRPr="00A61BAC">
        <w:rPr>
          <w:rFonts w:cs="Arial"/>
          <w:lang w:val="en-GB"/>
        </w:rPr>
        <w:t>Test equipment</w:t>
      </w:r>
      <w:bookmarkEnd w:id="1"/>
    </w:p>
    <w:p w14:paraId="4CABAD6D" w14:textId="11209ED3" w:rsidR="008E4983" w:rsidRPr="00A61BAC" w:rsidRDefault="008E4983" w:rsidP="00A767F1">
      <w:pPr>
        <w:pStyle w:val="Heading2"/>
        <w:rPr>
          <w:rFonts w:cs="Arial"/>
          <w:lang w:val="en-GB"/>
        </w:rPr>
      </w:pPr>
      <w:bookmarkStart w:id="2" w:name="_Toc51487073"/>
      <w:r w:rsidRPr="00A61BAC">
        <w:rPr>
          <w:rFonts w:cs="Arial"/>
          <w:lang w:val="en-GB"/>
        </w:rPr>
        <w:t xml:space="preserve">Test </w:t>
      </w:r>
      <w:r w:rsidRPr="00A61BAC">
        <w:rPr>
          <w:rFonts w:cs="Arial"/>
        </w:rPr>
        <w:t>equipment</w:t>
      </w:r>
      <w:r w:rsidRPr="00A61BAC">
        <w:rPr>
          <w:rFonts w:cs="Arial"/>
          <w:lang w:val="en-GB"/>
        </w:rPr>
        <w:t xml:space="preserve"> Client</w:t>
      </w:r>
      <w:bookmarkEnd w:id="2"/>
      <w:r w:rsidR="00847BA2" w:rsidRPr="00A61BAC">
        <w:rPr>
          <w:rFonts w:cs="Arial"/>
          <w:lang w:val="en-GB"/>
        </w:rPr>
        <w:t xml:space="preserve"> </w:t>
      </w:r>
      <w:r w:rsidR="00847BA2" w:rsidRPr="00A61BAC">
        <w:rPr>
          <w:rFonts w:cs="Arial"/>
          <w:lang w:val="en-GB" w:eastAsia="zh-CN"/>
        </w:rPr>
        <w:t>测试用设备信息</w:t>
      </w:r>
    </w:p>
    <w:p w14:paraId="712913E6" w14:textId="77777777" w:rsidR="00292EBB" w:rsidRPr="00A61BAC" w:rsidRDefault="00292EBB" w:rsidP="00F53EFC">
      <w:pPr>
        <w:rPr>
          <w:rFonts w:ascii="Arial" w:hAnsi="Arial" w:cs="Arial"/>
          <w:lang w:val="en-GB"/>
        </w:rPr>
      </w:pPr>
      <w:r w:rsidRPr="00A61BAC">
        <w:rPr>
          <w:rFonts w:ascii="Arial" w:hAnsi="Arial" w:cs="Arial"/>
          <w:b/>
          <w:lang w:val="en-GB"/>
        </w:rPr>
        <w:t>Attention:</w:t>
      </w:r>
      <w:r w:rsidRPr="00A61BAC">
        <w:rPr>
          <w:rFonts w:ascii="Arial" w:hAnsi="Arial" w:cs="Arial"/>
          <w:lang w:val="en-GB"/>
        </w:rPr>
        <w:t xml:space="preserve"> </w:t>
      </w:r>
      <w:r w:rsidR="00F53EFC" w:rsidRPr="00A61BAC">
        <w:rPr>
          <w:rFonts w:ascii="Arial" w:hAnsi="Arial" w:cs="Arial"/>
          <w:u w:val="single"/>
          <w:lang w:val="en-GB"/>
        </w:rPr>
        <w:t xml:space="preserve"> </w:t>
      </w:r>
    </w:p>
    <w:p w14:paraId="4FED4E92" w14:textId="77777777" w:rsidR="00292EBB" w:rsidRPr="00A61BAC" w:rsidRDefault="00292EBB" w:rsidP="00F53EFC">
      <w:pPr>
        <w:rPr>
          <w:rFonts w:ascii="Arial" w:hAnsi="Arial" w:cs="Arial"/>
          <w:lang w:val="en-GB"/>
        </w:rPr>
      </w:pPr>
      <w:r w:rsidRPr="00A61BAC">
        <w:rPr>
          <w:rFonts w:ascii="Arial" w:hAnsi="Arial" w:cs="Arial"/>
          <w:lang w:val="en-GB"/>
        </w:rPr>
        <w:t>Check that</w:t>
      </w:r>
    </w:p>
    <w:p w14:paraId="5DEC2628" w14:textId="77777777" w:rsidR="00F53EFC" w:rsidRPr="00A61BAC" w:rsidRDefault="00292EBB" w:rsidP="00F53EFC">
      <w:pPr>
        <w:rPr>
          <w:rFonts w:ascii="Arial" w:hAnsi="Arial" w:cs="Arial"/>
          <w:lang w:val="en-GB"/>
        </w:rPr>
      </w:pPr>
      <w:r w:rsidRPr="00A61BAC">
        <w:rPr>
          <w:rFonts w:ascii="Arial" w:hAnsi="Arial" w:cs="Arial"/>
          <w:lang w:val="en-GB"/>
        </w:rPr>
        <w:t>- the calibration/verification records of test and measuring equipment indicate that calibration is traceable to national/international standards of measurement.</w:t>
      </w:r>
    </w:p>
    <w:p w14:paraId="4780B4AE" w14:textId="77777777" w:rsidR="00292EBB" w:rsidRPr="00A61BAC" w:rsidRDefault="00292EBB" w:rsidP="00F53EFC">
      <w:pPr>
        <w:rPr>
          <w:rFonts w:ascii="Arial" w:hAnsi="Arial" w:cs="Arial"/>
          <w:lang w:val="en-GB"/>
        </w:rPr>
      </w:pPr>
      <w:r w:rsidRPr="00A61BAC">
        <w:rPr>
          <w:rFonts w:ascii="Arial" w:hAnsi="Arial" w:cs="Arial"/>
          <w:lang w:val="en-GB"/>
        </w:rPr>
        <w:t xml:space="preserve">- the records for calibration/verification of test and measuring equipment </w:t>
      </w:r>
      <w:r w:rsidR="00074874" w:rsidRPr="00A61BAC">
        <w:rPr>
          <w:rFonts w:ascii="Arial" w:hAnsi="Arial" w:cs="Arial"/>
          <w:lang w:val="en-GB"/>
        </w:rPr>
        <w:t xml:space="preserve">are </w:t>
      </w:r>
      <w:r w:rsidRPr="00A61BAC">
        <w:rPr>
          <w:rFonts w:ascii="Arial" w:hAnsi="Arial" w:cs="Arial"/>
          <w:lang w:val="en-GB"/>
        </w:rPr>
        <w:t>maintained and satisfactory.</w:t>
      </w:r>
    </w:p>
    <w:p w14:paraId="2FA0637C" w14:textId="77777777" w:rsidR="009F1B3F" w:rsidRPr="00A61BAC" w:rsidRDefault="009F1B3F" w:rsidP="00F53EFC">
      <w:pPr>
        <w:rPr>
          <w:rFonts w:ascii="Arial" w:hAnsi="Arial" w:cs="Arial"/>
          <w:lang w:val="en-GB"/>
        </w:rPr>
      </w:pPr>
      <w:r w:rsidRPr="00A61BAC">
        <w:rPr>
          <w:rFonts w:ascii="Arial" w:hAnsi="Arial" w:cs="Arial"/>
          <w:lang w:val="en-GB"/>
        </w:rPr>
        <w:t xml:space="preserve">- the calibration record shall be issued by a </w:t>
      </w:r>
      <w:r w:rsidR="00827ED6" w:rsidRPr="00A61BAC">
        <w:rPr>
          <w:rFonts w:ascii="Arial" w:hAnsi="Arial" w:cs="Arial"/>
          <w:lang w:val="en-GB"/>
        </w:rPr>
        <w:t>CNAS</w:t>
      </w:r>
      <w:r w:rsidRPr="00A61BAC">
        <w:rPr>
          <w:rFonts w:ascii="Arial" w:hAnsi="Arial" w:cs="Arial"/>
          <w:lang w:val="en-GB"/>
        </w:rPr>
        <w:t xml:space="preserve"> (national) or an ILAC (international) accredited laboratory</w:t>
      </w:r>
    </w:p>
    <w:p w14:paraId="3D4F0384" w14:textId="77777777" w:rsidR="00FA106F" w:rsidRDefault="00FA106F" w:rsidP="00F53EFC">
      <w:pPr>
        <w:rPr>
          <w:rFonts w:ascii="Arial" w:hAnsi="Arial" w:cs="Arial"/>
          <w:lang w:val="en-GB" w:eastAsia="zh-CN"/>
        </w:rPr>
      </w:pPr>
    </w:p>
    <w:p w14:paraId="37155195" w14:textId="1DFE3BF6" w:rsidR="00292EBB" w:rsidRPr="00FA106F" w:rsidRDefault="00FA106F" w:rsidP="00F53EFC">
      <w:pPr>
        <w:rPr>
          <w:rFonts w:ascii="Arial" w:hAnsi="Arial" w:cs="Arial"/>
          <w:lang w:val="en-GB" w:eastAsia="zh-CN"/>
        </w:rPr>
      </w:pPr>
      <w:r w:rsidRPr="00FA106F">
        <w:rPr>
          <w:rFonts w:ascii="Arial" w:hAnsi="Arial" w:cs="Arial" w:hint="eastAsia"/>
          <w:highlight w:val="yellow"/>
          <w:lang w:val="en-GB" w:eastAsia="zh-CN"/>
        </w:rPr>
        <w:t>请详细列出所用的设备！</w:t>
      </w:r>
    </w:p>
    <w:tbl>
      <w:tblPr>
        <w:tblW w:w="9923" w:type="dxa"/>
        <w:tblInd w:w="-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09"/>
        <w:gridCol w:w="3123"/>
        <w:gridCol w:w="3681"/>
        <w:gridCol w:w="2410"/>
      </w:tblGrid>
      <w:tr w:rsidR="00F822C2" w:rsidRPr="00A61BAC" w14:paraId="52072883" w14:textId="77777777" w:rsidTr="00847BA2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47E78A2F" w14:textId="77777777" w:rsidR="00F822C2" w:rsidRPr="00A61BAC" w:rsidRDefault="00F822C2" w:rsidP="00FA23E1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No.</w:t>
            </w:r>
          </w:p>
        </w:tc>
        <w:tc>
          <w:tcPr>
            <w:tcW w:w="3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18AD0ABD" w14:textId="53514C16" w:rsidR="00F822C2" w:rsidRPr="00A61BAC" w:rsidRDefault="00F822C2" w:rsidP="00FA23E1">
            <w:pPr>
              <w:pStyle w:val="Tabellentitel"/>
              <w:keepNext w:val="0"/>
              <w:rPr>
                <w:rFonts w:eastAsia="MS Mincho"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Name</w:t>
            </w:r>
            <w:r w:rsidR="00847BA2" w:rsidRPr="00A61BAC">
              <w:rPr>
                <w:rFonts w:cs="Arial"/>
                <w:lang w:val="en-GB" w:eastAsia="zh-CN"/>
              </w:rPr>
              <w:t>设备名称及</w:t>
            </w:r>
            <w:r w:rsidR="00847BA2" w:rsidRPr="00A61BAC">
              <w:rPr>
                <w:rFonts w:cs="Arial"/>
                <w:lang w:val="en-GB" w:eastAsia="zh-CN"/>
              </w:rPr>
              <w:t>ID</w:t>
            </w:r>
          </w:p>
        </w:tc>
        <w:tc>
          <w:tcPr>
            <w:tcW w:w="3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4181AA16" w14:textId="1B36A347" w:rsidR="00F822C2" w:rsidRPr="00A61BAC" w:rsidRDefault="00F822C2" w:rsidP="00FA23E1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Identifier</w:t>
            </w:r>
            <w:r w:rsidR="00847BA2" w:rsidRPr="00A61BAC">
              <w:rPr>
                <w:rFonts w:cs="Arial"/>
                <w:lang w:val="en-GB" w:eastAsia="zh-CN"/>
              </w:rPr>
              <w:t>设备参数范围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666D507" w14:textId="762F78A0" w:rsidR="00F822C2" w:rsidRPr="00A61BAC" w:rsidRDefault="00F822C2" w:rsidP="00FA23E1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Calibration</w:t>
            </w:r>
            <w:r w:rsidR="00847BA2" w:rsidRPr="00A61BAC">
              <w:rPr>
                <w:rFonts w:cs="Arial"/>
                <w:lang w:val="en-GB" w:eastAsia="zh-CN"/>
              </w:rPr>
              <w:t>校准到期日</w:t>
            </w:r>
          </w:p>
        </w:tc>
      </w:tr>
      <w:tr w:rsidR="00C53D6A" w:rsidRPr="00A61BAC" w14:paraId="76D3BF2A" w14:textId="77777777" w:rsidTr="00847BA2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A018D" w14:textId="77777777" w:rsidR="00C53D6A" w:rsidRPr="00A61BAC" w:rsidRDefault="00C53D6A" w:rsidP="00C53D6A">
            <w:pPr>
              <w:pStyle w:val="Tabellenrumpf"/>
              <w:keepNext w:val="0"/>
              <w:numPr>
                <w:ilvl w:val="0"/>
                <w:numId w:val="20"/>
              </w:numPr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  <w:bookmarkStart w:id="3" w:name="_Ref457462242"/>
          </w:p>
        </w:tc>
        <w:bookmarkEnd w:id="3"/>
        <w:tc>
          <w:tcPr>
            <w:tcW w:w="312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0A87DE" w14:textId="77777777" w:rsidR="00C53D6A" w:rsidRPr="00A61BAC" w:rsidRDefault="00C53D6A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eastAsia="MS Mincho" w:cs="Arial"/>
                <w:lang w:val="en-GB"/>
              </w:rPr>
            </w:pPr>
          </w:p>
        </w:tc>
        <w:tc>
          <w:tcPr>
            <w:tcW w:w="368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0B1D0D" w14:textId="77777777" w:rsidR="00C53D6A" w:rsidRPr="00A61BAC" w:rsidRDefault="00C53D6A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66478D" w14:textId="77777777" w:rsidR="00C53D6A" w:rsidRPr="00A61BAC" w:rsidRDefault="00C53D6A" w:rsidP="00C53D6A">
            <w:pPr>
              <w:pStyle w:val="a"/>
              <w:spacing w:before="0" w:after="0" w:line="240" w:lineRule="atLeast"/>
              <w:ind w:left="-97" w:right="-86"/>
              <w:jc w:val="center"/>
              <w:rPr>
                <w:rFonts w:ascii="Arial" w:eastAsiaTheme="minorEastAsia" w:hAnsi="Arial" w:cs="Arial"/>
                <w:sz w:val="24"/>
                <w:lang w:val="en-GB"/>
              </w:rPr>
            </w:pPr>
          </w:p>
        </w:tc>
      </w:tr>
      <w:tr w:rsidR="00C53D6A" w:rsidRPr="00A61BAC" w14:paraId="159C66A6" w14:textId="77777777" w:rsidTr="00847BA2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9B162" w14:textId="77777777" w:rsidR="00C53D6A" w:rsidRPr="00A61BAC" w:rsidRDefault="00C53D6A" w:rsidP="00C53D6A">
            <w:pPr>
              <w:pStyle w:val="Tabellenrumpf"/>
              <w:keepNext w:val="0"/>
              <w:numPr>
                <w:ilvl w:val="0"/>
                <w:numId w:val="20"/>
              </w:numPr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  <w:bookmarkStart w:id="4" w:name="_Ref457462244"/>
          </w:p>
        </w:tc>
        <w:bookmarkEnd w:id="4"/>
        <w:tc>
          <w:tcPr>
            <w:tcW w:w="3123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FF6D1A4" w14:textId="77777777" w:rsidR="00C53D6A" w:rsidRPr="00A61BAC" w:rsidRDefault="00C53D6A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36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AD586FF" w14:textId="77777777" w:rsidR="00C53D6A" w:rsidRPr="00A61BAC" w:rsidRDefault="00C53D6A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8DFBF" w14:textId="77777777" w:rsidR="00C53D6A" w:rsidRPr="00A61BAC" w:rsidRDefault="00C53D6A" w:rsidP="00AC643D">
            <w:pPr>
              <w:pStyle w:val="a"/>
              <w:spacing w:before="0" w:after="0" w:line="240" w:lineRule="atLeast"/>
              <w:ind w:left="-97" w:right="-86"/>
              <w:jc w:val="center"/>
              <w:rPr>
                <w:rFonts w:ascii="Arial" w:eastAsiaTheme="minorEastAsia" w:hAnsi="Arial" w:cs="Arial"/>
                <w:sz w:val="24"/>
                <w:lang w:val="en-GB"/>
              </w:rPr>
            </w:pPr>
          </w:p>
        </w:tc>
      </w:tr>
      <w:tr w:rsidR="00847BA2" w:rsidRPr="00A61BAC" w14:paraId="5E1423C3" w14:textId="77777777" w:rsidTr="00847BA2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07E6A" w14:textId="77777777" w:rsidR="00847BA2" w:rsidRPr="00A61BAC" w:rsidRDefault="00847BA2" w:rsidP="00C53D6A">
            <w:pPr>
              <w:pStyle w:val="Tabellenrumpf"/>
              <w:keepNext w:val="0"/>
              <w:numPr>
                <w:ilvl w:val="0"/>
                <w:numId w:val="20"/>
              </w:numPr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</w:p>
        </w:tc>
        <w:tc>
          <w:tcPr>
            <w:tcW w:w="3123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011E85A6" w14:textId="77777777" w:rsidR="00847BA2" w:rsidRPr="00A61BAC" w:rsidRDefault="00847BA2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36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0AF9DC51" w14:textId="77777777" w:rsidR="00847BA2" w:rsidRPr="00A61BAC" w:rsidRDefault="00847BA2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5CCF2" w14:textId="77777777" w:rsidR="00847BA2" w:rsidRPr="00A61BAC" w:rsidRDefault="00847BA2" w:rsidP="00AC643D">
            <w:pPr>
              <w:pStyle w:val="a"/>
              <w:spacing w:before="0" w:after="0" w:line="240" w:lineRule="atLeast"/>
              <w:ind w:left="-97" w:right="-86"/>
              <w:jc w:val="center"/>
              <w:rPr>
                <w:rFonts w:ascii="Arial" w:eastAsiaTheme="minorEastAsia" w:hAnsi="Arial" w:cs="Arial"/>
                <w:sz w:val="24"/>
                <w:lang w:val="en-GB"/>
              </w:rPr>
            </w:pPr>
          </w:p>
        </w:tc>
      </w:tr>
      <w:tr w:rsidR="00847BA2" w:rsidRPr="00A61BAC" w14:paraId="6E5FE8C9" w14:textId="77777777" w:rsidTr="00847BA2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59BBE" w14:textId="77777777" w:rsidR="00847BA2" w:rsidRPr="00A61BAC" w:rsidRDefault="00847BA2" w:rsidP="00C53D6A">
            <w:pPr>
              <w:pStyle w:val="Tabellenrumpf"/>
              <w:keepNext w:val="0"/>
              <w:numPr>
                <w:ilvl w:val="0"/>
                <w:numId w:val="20"/>
              </w:numPr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</w:p>
        </w:tc>
        <w:tc>
          <w:tcPr>
            <w:tcW w:w="3123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7F049A71" w14:textId="77777777" w:rsidR="00847BA2" w:rsidRPr="00A61BAC" w:rsidRDefault="00847BA2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36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EA5D9C2" w14:textId="77777777" w:rsidR="00847BA2" w:rsidRPr="00A61BAC" w:rsidRDefault="00847BA2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FD94A" w14:textId="77777777" w:rsidR="00847BA2" w:rsidRPr="00A61BAC" w:rsidRDefault="00847BA2" w:rsidP="00AC643D">
            <w:pPr>
              <w:pStyle w:val="a"/>
              <w:spacing w:before="0" w:after="0" w:line="240" w:lineRule="atLeast"/>
              <w:ind w:left="-97" w:right="-86"/>
              <w:jc w:val="center"/>
              <w:rPr>
                <w:rFonts w:ascii="Arial" w:eastAsiaTheme="minorEastAsia" w:hAnsi="Arial" w:cs="Arial"/>
                <w:sz w:val="24"/>
                <w:lang w:val="en-GB"/>
              </w:rPr>
            </w:pPr>
          </w:p>
        </w:tc>
      </w:tr>
      <w:tr w:rsidR="00847BA2" w:rsidRPr="00A61BAC" w14:paraId="30C5DAA3" w14:textId="77777777" w:rsidTr="00847BA2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840E5" w14:textId="77777777" w:rsidR="00847BA2" w:rsidRPr="00A61BAC" w:rsidRDefault="00847BA2" w:rsidP="00C53D6A">
            <w:pPr>
              <w:pStyle w:val="Tabellenrumpf"/>
              <w:keepNext w:val="0"/>
              <w:numPr>
                <w:ilvl w:val="0"/>
                <w:numId w:val="20"/>
              </w:numPr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</w:p>
        </w:tc>
        <w:tc>
          <w:tcPr>
            <w:tcW w:w="3123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2F0E94CE" w14:textId="77777777" w:rsidR="00847BA2" w:rsidRPr="00A61BAC" w:rsidRDefault="00847BA2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36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5D6F6B97" w14:textId="77777777" w:rsidR="00847BA2" w:rsidRPr="00A61BAC" w:rsidRDefault="00847BA2" w:rsidP="00C53D6A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GB" w:eastAsia="zh-CN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F6802" w14:textId="77777777" w:rsidR="00847BA2" w:rsidRPr="00A61BAC" w:rsidRDefault="00847BA2" w:rsidP="00AC643D">
            <w:pPr>
              <w:pStyle w:val="a"/>
              <w:spacing w:before="0" w:after="0" w:line="240" w:lineRule="atLeast"/>
              <w:ind w:left="-97" w:right="-86"/>
              <w:jc w:val="center"/>
              <w:rPr>
                <w:rFonts w:ascii="Arial" w:eastAsiaTheme="minorEastAsia" w:hAnsi="Arial" w:cs="Arial"/>
                <w:sz w:val="24"/>
                <w:lang w:val="en-GB"/>
              </w:rPr>
            </w:pPr>
          </w:p>
        </w:tc>
      </w:tr>
    </w:tbl>
    <w:p w14:paraId="41229C35" w14:textId="66DF9027" w:rsidR="00574507" w:rsidRPr="00A61BAC" w:rsidRDefault="00574507" w:rsidP="0044441E">
      <w:pPr>
        <w:pStyle w:val="Caption"/>
        <w:spacing w:before="0"/>
        <w:rPr>
          <w:rFonts w:cs="Arial"/>
          <w:lang w:val="en-US"/>
        </w:rPr>
      </w:pPr>
      <w:bookmarkStart w:id="5" w:name="_Toc517703390"/>
      <w:r w:rsidRPr="00A61BAC">
        <w:rPr>
          <w:rFonts w:cs="Arial"/>
          <w:lang w:val="en-US"/>
        </w:rPr>
        <w:t xml:space="preserve">Table </w:t>
      </w:r>
      <w:r w:rsidR="0044441E">
        <w:rPr>
          <w:rFonts w:cs="Arial"/>
          <w:lang w:val="en-US"/>
        </w:rPr>
        <w:t>1</w:t>
      </w:r>
      <w:r w:rsidRPr="00A61BAC">
        <w:rPr>
          <w:rFonts w:cs="Arial"/>
          <w:lang w:val="en-US"/>
        </w:rPr>
        <w:t>: Test equipment</w:t>
      </w:r>
      <w:r w:rsidR="008E4983" w:rsidRPr="00A61BAC">
        <w:rPr>
          <w:rFonts w:cs="Arial"/>
          <w:lang w:val="en-US"/>
        </w:rPr>
        <w:t xml:space="preserve"> Client</w:t>
      </w:r>
      <w:bookmarkEnd w:id="5"/>
    </w:p>
    <w:p w14:paraId="78311FD0" w14:textId="0FD81269" w:rsidR="00AF19C1" w:rsidRPr="00A61BAC" w:rsidRDefault="00E83961" w:rsidP="00040316">
      <w:pPr>
        <w:spacing w:before="120" w:after="240"/>
        <w:rPr>
          <w:rFonts w:ascii="Arial" w:hAnsi="Arial" w:cs="Arial"/>
          <w:b/>
          <w:vanish/>
          <w:sz w:val="28"/>
          <w:szCs w:val="28"/>
          <w:lang w:val="en-GB"/>
        </w:rPr>
      </w:pPr>
      <w:r>
        <w:rPr>
          <w:rFonts w:ascii="Arial" w:hAnsi="Arial" w:cs="Arial"/>
          <w:b/>
          <w:sz w:val="28"/>
          <w:szCs w:val="28"/>
          <w:lang w:val="en-GB"/>
        </w:rPr>
        <w:t>2</w:t>
      </w:r>
      <w:r w:rsidR="00AF19C1" w:rsidRPr="00A61BAC">
        <w:rPr>
          <w:rFonts w:ascii="Arial" w:hAnsi="Arial" w:cs="Arial"/>
          <w:b/>
          <w:vanish/>
          <w:sz w:val="28"/>
          <w:szCs w:val="28"/>
          <w:lang w:val="en-GB"/>
        </w:rPr>
        <w:t xml:space="preserve">Remark: The used equipment has to be identified within the tables of chapter </w:t>
      </w:r>
      <w:r w:rsidR="00C81E33" w:rsidRPr="00A61BAC">
        <w:rPr>
          <w:rFonts w:ascii="Arial" w:hAnsi="Arial" w:cs="Arial"/>
          <w:b/>
          <w:sz w:val="28"/>
          <w:szCs w:val="28"/>
        </w:rPr>
        <w:t xml:space="preserve"> </w:t>
      </w:r>
      <w:r w:rsidR="00AF19C1" w:rsidRPr="00A61BAC">
        <w:rPr>
          <w:rFonts w:ascii="Arial" w:hAnsi="Arial" w:cs="Arial"/>
          <w:b/>
          <w:vanish/>
          <w:sz w:val="28"/>
          <w:szCs w:val="28"/>
          <w:lang w:val="en-GB"/>
        </w:rPr>
        <w:t>.</w:t>
      </w:r>
    </w:p>
    <w:p w14:paraId="0F9E7417" w14:textId="77777777" w:rsidR="00753BE6" w:rsidRPr="00A61BAC" w:rsidRDefault="00753BE6" w:rsidP="00A767F1">
      <w:pPr>
        <w:pStyle w:val="Heading1"/>
        <w:rPr>
          <w:rFonts w:cs="Arial"/>
          <w:sz w:val="28"/>
          <w:szCs w:val="28"/>
          <w:lang w:val="en-GB"/>
        </w:rPr>
      </w:pPr>
      <w:bookmarkStart w:id="6" w:name="_Toc51487075"/>
      <w:r w:rsidRPr="00A61BAC">
        <w:rPr>
          <w:rFonts w:cs="Arial"/>
          <w:sz w:val="28"/>
          <w:szCs w:val="28"/>
          <w:lang w:val="en-GB"/>
        </w:rPr>
        <w:t>Test sample(s)</w:t>
      </w:r>
      <w:bookmarkEnd w:id="6"/>
    </w:p>
    <w:tbl>
      <w:tblPr>
        <w:tblW w:w="9923" w:type="dxa"/>
        <w:tblInd w:w="-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09"/>
        <w:gridCol w:w="4395"/>
        <w:gridCol w:w="4819"/>
      </w:tblGrid>
      <w:tr w:rsidR="00753BE6" w:rsidRPr="00A61BAC" w14:paraId="16F1F452" w14:textId="77777777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4CD83DD8" w14:textId="77777777" w:rsidR="00753BE6" w:rsidRPr="00A61BAC" w:rsidRDefault="00753BE6" w:rsidP="00C91C16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No.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1EC956BF" w14:textId="77777777" w:rsidR="00753BE6" w:rsidRPr="00A61BAC" w:rsidRDefault="00753BE6" w:rsidP="00C91C16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Name</w:t>
            </w:r>
          </w:p>
        </w:tc>
        <w:tc>
          <w:tcPr>
            <w:tcW w:w="4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D11979C" w14:textId="77777777" w:rsidR="00753BE6" w:rsidRPr="00A61BAC" w:rsidRDefault="00753BE6" w:rsidP="00C91C16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Serial No.</w:t>
            </w:r>
            <w:r w:rsidR="00F53EFC" w:rsidRPr="00A61BAC">
              <w:rPr>
                <w:rFonts w:cs="Arial"/>
                <w:lang w:val="en-GB"/>
              </w:rPr>
              <w:t>/Identifier</w:t>
            </w:r>
          </w:p>
        </w:tc>
      </w:tr>
      <w:tr w:rsidR="00753BE6" w:rsidRPr="00A61BAC" w14:paraId="042AE330" w14:textId="77777777" w:rsidTr="00D541FE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6AD8D" w14:textId="77777777" w:rsidR="00753BE6" w:rsidRPr="00A61BAC" w:rsidRDefault="00753BE6" w:rsidP="008565BC">
            <w:pPr>
              <w:pStyle w:val="Tabellenrumpf"/>
              <w:keepNext w:val="0"/>
              <w:numPr>
                <w:ilvl w:val="0"/>
                <w:numId w:val="18"/>
              </w:numPr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  <w:bookmarkStart w:id="7" w:name="_Ref300652387"/>
          </w:p>
        </w:tc>
        <w:bookmarkEnd w:id="7"/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5BACEA2A" w14:textId="77777777" w:rsidR="00753BE6" w:rsidRPr="00A61BAC" w:rsidRDefault="00753BE6" w:rsidP="005F66A8">
            <w:pPr>
              <w:numPr>
                <w:ilvl w:val="12"/>
                <w:numId w:val="0"/>
              </w:num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481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13A03556" w14:textId="77777777" w:rsidR="00753BE6" w:rsidRPr="00A61BAC" w:rsidRDefault="00753BE6" w:rsidP="00C91C16">
            <w:pPr>
              <w:numPr>
                <w:ilvl w:val="12"/>
                <w:numId w:val="0"/>
              </w:numPr>
              <w:rPr>
                <w:rFonts w:ascii="Arial" w:hAnsi="Arial" w:cs="Arial"/>
                <w:lang w:val="en-GB" w:eastAsia="zh-CN"/>
              </w:rPr>
            </w:pPr>
          </w:p>
        </w:tc>
      </w:tr>
      <w:tr w:rsidR="00856CC5" w:rsidRPr="00A61BAC" w14:paraId="4D3FEB1D" w14:textId="77777777" w:rsidTr="00D541FE">
        <w:trPr>
          <w:cantSplit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A4BBA" w14:textId="77777777" w:rsidR="00856CC5" w:rsidRPr="00A61BAC" w:rsidRDefault="00856CC5" w:rsidP="00856CC5">
            <w:pPr>
              <w:pStyle w:val="Tabellenrumpf"/>
              <w:keepNext w:val="0"/>
              <w:numPr>
                <w:ilvl w:val="0"/>
                <w:numId w:val="18"/>
              </w:numPr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</w:p>
        </w:tc>
        <w:tc>
          <w:tcPr>
            <w:tcW w:w="4395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2F180D9E" w14:textId="77777777" w:rsidR="00856CC5" w:rsidRPr="00A61BAC" w:rsidRDefault="00856CC5" w:rsidP="005F66A8">
            <w:pPr>
              <w:numPr>
                <w:ilvl w:val="12"/>
                <w:numId w:val="0"/>
              </w:numPr>
              <w:rPr>
                <w:rFonts w:ascii="Arial" w:hAnsi="Arial" w:cs="Arial"/>
                <w:lang w:val="en-GB" w:eastAsia="zh-CN"/>
              </w:rPr>
            </w:pPr>
          </w:p>
        </w:tc>
        <w:tc>
          <w:tcPr>
            <w:tcW w:w="4819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48CF215E" w14:textId="77777777" w:rsidR="00856CC5" w:rsidRPr="00A61BAC" w:rsidRDefault="00856CC5" w:rsidP="00856CC5">
            <w:pPr>
              <w:numPr>
                <w:ilvl w:val="12"/>
                <w:numId w:val="0"/>
              </w:numPr>
              <w:rPr>
                <w:rFonts w:ascii="Arial" w:hAnsi="Arial" w:cs="Arial"/>
                <w:lang w:val="en-GB" w:eastAsia="zh-CN"/>
              </w:rPr>
            </w:pPr>
          </w:p>
        </w:tc>
      </w:tr>
    </w:tbl>
    <w:p w14:paraId="1C9C4B92" w14:textId="7BB40608" w:rsidR="00574507" w:rsidRPr="00A61BAC" w:rsidRDefault="00574507" w:rsidP="0044441E">
      <w:pPr>
        <w:pStyle w:val="Caption"/>
        <w:spacing w:before="0"/>
        <w:rPr>
          <w:rFonts w:cs="Arial"/>
          <w:lang w:val="en-US"/>
        </w:rPr>
      </w:pPr>
      <w:bookmarkStart w:id="8" w:name="_Toc517703392"/>
      <w:bookmarkStart w:id="9" w:name="_Toc113766705"/>
      <w:r w:rsidRPr="00A61BAC">
        <w:rPr>
          <w:rFonts w:cs="Arial"/>
          <w:lang w:val="en-US"/>
        </w:rPr>
        <w:t xml:space="preserve">Table </w:t>
      </w:r>
      <w:r w:rsidR="0044441E">
        <w:rPr>
          <w:rFonts w:cs="Arial"/>
          <w:lang w:val="en-US"/>
        </w:rPr>
        <w:t>2</w:t>
      </w:r>
      <w:r w:rsidRPr="00A61BAC">
        <w:rPr>
          <w:rFonts w:cs="Arial"/>
          <w:lang w:val="en-US"/>
        </w:rPr>
        <w:t>: Test samples</w:t>
      </w:r>
      <w:bookmarkEnd w:id="8"/>
    </w:p>
    <w:p w14:paraId="1B862CA7" w14:textId="29A24F5D" w:rsidR="00AF6E69" w:rsidRPr="00EC36BF" w:rsidRDefault="00AF6E69" w:rsidP="00EC36BF">
      <w:pPr>
        <w:pStyle w:val="Heading2"/>
        <w:rPr>
          <w:rFonts w:cs="Arial"/>
          <w:lang w:val="en-GB"/>
        </w:rPr>
      </w:pPr>
      <w:bookmarkStart w:id="10" w:name="_Toc51487076"/>
      <w:r w:rsidRPr="00A61BAC">
        <w:rPr>
          <w:rFonts w:cs="Arial"/>
          <w:lang w:val="en-GB"/>
        </w:rPr>
        <w:t>Test sample HW revision</w:t>
      </w:r>
      <w:bookmarkEnd w:id="9"/>
      <w:bookmarkEnd w:id="10"/>
      <w:r w:rsidR="000E61B8" w:rsidRPr="00A61BAC">
        <w:rPr>
          <w:rFonts w:cs="Arial"/>
          <w:lang w:val="en-GB"/>
        </w:rPr>
        <w:t xml:space="preserve">: </w:t>
      </w:r>
    </w:p>
    <w:tbl>
      <w:tblPr>
        <w:tblW w:w="9923" w:type="dxa"/>
        <w:tblInd w:w="-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8627"/>
        <w:gridCol w:w="1296"/>
      </w:tblGrid>
      <w:tr w:rsidR="00392A3B" w:rsidRPr="00A61BAC" w14:paraId="4BBEE715" w14:textId="77777777" w:rsidTr="00A731B0">
        <w:trPr>
          <w:cantSplit/>
        </w:trPr>
        <w:tc>
          <w:tcPr>
            <w:tcW w:w="8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11A49914" w14:textId="5FCF2213" w:rsidR="00392A3B" w:rsidRPr="00A61BAC" w:rsidRDefault="00392A3B" w:rsidP="000B75F1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 xml:space="preserve">Schematics </w:t>
            </w:r>
            <w:r w:rsidRPr="00F20F8D">
              <w:rPr>
                <w:rFonts w:cs="Arial"/>
                <w:color w:val="000000" w:themeColor="text1"/>
                <w:highlight w:val="yellow"/>
                <w:lang w:val="en-GB" w:eastAsia="zh-CN"/>
              </w:rPr>
              <w:t>硬件板</w:t>
            </w:r>
            <w:r>
              <w:rPr>
                <w:rFonts w:cs="Arial" w:hint="eastAsia"/>
                <w:color w:val="000000" w:themeColor="text1"/>
                <w:lang w:val="en-GB" w:eastAsia="zh-CN"/>
              </w:rPr>
              <w:t xml:space="preserve"> </w:t>
            </w:r>
            <w:r>
              <w:rPr>
                <w:rFonts w:cs="Arial"/>
                <w:color w:val="000000" w:themeColor="text1"/>
                <w:lang w:val="en-GB" w:eastAsia="zh-CN"/>
              </w:rPr>
              <w:t>&amp;</w:t>
            </w:r>
            <w:r w:rsidRPr="00A61BAC">
              <w:rPr>
                <w:rFonts w:cs="Arial"/>
                <w:lang w:val="en-GB"/>
              </w:rPr>
              <w:t xml:space="preserve"> Version</w:t>
            </w:r>
            <w:r>
              <w:rPr>
                <w:rFonts w:cs="Arial" w:hint="eastAsia"/>
                <w:lang w:val="en-GB" w:eastAsia="zh-CN"/>
              </w:rPr>
              <w:t>版本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72915035" w14:textId="77777777" w:rsidR="00392A3B" w:rsidRPr="00A61BAC" w:rsidRDefault="00392A3B" w:rsidP="000B75F1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Date</w:t>
            </w:r>
          </w:p>
        </w:tc>
      </w:tr>
      <w:tr w:rsidR="00392A3B" w:rsidRPr="00A61BAC" w14:paraId="18248047" w14:textId="77777777" w:rsidTr="00181521">
        <w:trPr>
          <w:cantSplit/>
        </w:trPr>
        <w:tc>
          <w:tcPr>
            <w:tcW w:w="8627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89E7FD" w14:textId="5BD6D09C" w:rsidR="00392A3B" w:rsidRPr="008628F3" w:rsidRDefault="00B20BDF" w:rsidP="00392A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val="en-US" w:eastAsia="zh-CN"/>
              </w:rPr>
              <w:lastRenderedPageBreak/>
              <w:t>样品</w:t>
            </w:r>
            <w:r w:rsidRPr="008628F3">
              <w:rPr>
                <w:rFonts w:ascii="Arial" w:hAnsi="Arial" w:cs="Arial" w:hint="eastAsia"/>
                <w:lang w:eastAsia="zh-CN"/>
              </w:rPr>
              <w:t>1</w:t>
            </w:r>
            <w:r w:rsidRPr="008628F3">
              <w:rPr>
                <w:rFonts w:ascii="Arial" w:hAnsi="Arial" w:cs="Arial" w:hint="eastAsia"/>
                <w:lang w:eastAsia="zh-CN"/>
              </w:rPr>
              <w:t>：</w:t>
            </w:r>
            <w:r w:rsidRPr="008628F3">
              <w:rPr>
                <w:rFonts w:ascii="Arial" w:hAnsi="Arial" w:cs="Arial" w:hint="eastAsia"/>
                <w:lang w:eastAsia="zh-CN"/>
              </w:rPr>
              <w:t xml:space="preserve"> </w:t>
            </w:r>
            <w:r w:rsidR="00392A3B" w:rsidRPr="008628F3">
              <w:rPr>
                <w:rFonts w:ascii="Arial" w:hAnsi="Arial" w:cs="Arial" w:hint="eastAsia"/>
              </w:rPr>
              <w:t>BSU02S2</w:t>
            </w:r>
            <w:r w:rsidR="00392A3B" w:rsidRPr="008628F3">
              <w:rPr>
                <w:rFonts w:ascii="Arial" w:hAnsi="Arial" w:cs="Arial"/>
              </w:rPr>
              <w:t xml:space="preserve"> </w:t>
            </w:r>
            <w:r w:rsidR="00392A3B" w:rsidRPr="008628F3">
              <w:rPr>
                <w:rFonts w:ascii="Arial" w:hAnsi="Arial" w:cs="Arial" w:hint="eastAsia"/>
              </w:rPr>
              <w:t>(</w:t>
            </w:r>
            <w:r w:rsidR="00392A3B" w:rsidRPr="00392A3B">
              <w:rPr>
                <w:rFonts w:ascii="Arial" w:hAnsi="Arial" w:cs="Arial" w:hint="eastAsia"/>
                <w:lang w:val="en-US"/>
              </w:rPr>
              <w:t>硬件版本</w:t>
            </w:r>
            <w:r w:rsidR="00392A3B" w:rsidRPr="008628F3">
              <w:rPr>
                <w:rFonts w:ascii="Arial" w:hAnsi="Arial" w:cs="Arial" w:hint="eastAsia"/>
              </w:rPr>
              <w:t>A00)</w:t>
            </w:r>
            <w:r w:rsidR="00392A3B" w:rsidRPr="00392A3B">
              <w:rPr>
                <w:rFonts w:ascii="Arial" w:hAnsi="Arial" w:cs="Arial"/>
              </w:rPr>
              <w:t>+</w:t>
            </w:r>
            <w:r w:rsidR="00392A3B" w:rsidRPr="008628F3">
              <w:rPr>
                <w:rFonts w:ascii="Arial" w:hAnsi="Arial" w:cs="Arial"/>
              </w:rPr>
              <w:t xml:space="preserve"> BSU02U1 (</w:t>
            </w:r>
            <w:r w:rsidR="00392A3B" w:rsidRPr="00392A3B">
              <w:rPr>
                <w:rFonts w:ascii="Arial" w:hAnsi="Arial" w:cs="Arial" w:hint="eastAsia"/>
                <w:lang w:val="en-US"/>
              </w:rPr>
              <w:t>硬件版本</w:t>
            </w:r>
            <w:r w:rsidR="00392A3B" w:rsidRPr="008628F3">
              <w:rPr>
                <w:rFonts w:ascii="Arial" w:hAnsi="Arial" w:cs="Arial" w:hint="eastAsia"/>
              </w:rPr>
              <w:t>:</w:t>
            </w:r>
            <w:r w:rsidR="00392A3B" w:rsidRPr="008628F3">
              <w:rPr>
                <w:rFonts w:ascii="Arial" w:hAnsi="Arial" w:cs="Arial"/>
              </w:rPr>
              <w:t xml:space="preserve"> </w:t>
            </w:r>
            <w:r w:rsidR="00392A3B" w:rsidRPr="008628F3">
              <w:rPr>
                <w:rFonts w:ascii="Arial" w:hAnsi="Arial" w:cs="Arial" w:hint="eastAsia"/>
              </w:rPr>
              <w:t>A03</w:t>
            </w:r>
            <w:r w:rsidR="00392A3B" w:rsidRPr="008628F3">
              <w:rPr>
                <w:rFonts w:ascii="Arial" w:hAnsi="Arial" w:cs="Arial"/>
              </w:rPr>
              <w:t>) +</w:t>
            </w:r>
            <w:r w:rsidR="00392A3B" w:rsidRPr="00392A3B">
              <w:rPr>
                <w:rFonts w:ascii="Arial" w:hAnsi="Arial" w:cs="Arial" w:hint="eastAsia"/>
              </w:rPr>
              <w:t xml:space="preserve"> BMU01U1Z</w:t>
            </w:r>
            <w:r w:rsidR="00392A3B" w:rsidRPr="00392A3B">
              <w:rPr>
                <w:rFonts w:ascii="Arial" w:hAnsi="Arial" w:cs="Arial"/>
              </w:rPr>
              <w:t xml:space="preserve"> (A03)</w:t>
            </w:r>
          </w:p>
          <w:p w14:paraId="7795BC75" w14:textId="1509A40D" w:rsidR="00392A3B" w:rsidRPr="008628F3" w:rsidRDefault="00B20BDF" w:rsidP="00392A3B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val="en-US" w:eastAsia="zh-CN"/>
              </w:rPr>
              <w:t>样品</w:t>
            </w:r>
            <w:r w:rsidRPr="008628F3">
              <w:rPr>
                <w:rFonts w:ascii="Arial" w:hAnsi="Arial" w:cs="Arial" w:hint="eastAsia"/>
                <w:lang w:eastAsia="zh-CN"/>
              </w:rPr>
              <w:t>2</w:t>
            </w:r>
            <w:r w:rsidRPr="008628F3">
              <w:rPr>
                <w:rFonts w:ascii="Arial" w:hAnsi="Arial" w:cs="Arial" w:hint="eastAsia"/>
                <w:lang w:eastAsia="zh-CN"/>
              </w:rPr>
              <w:t>：</w:t>
            </w:r>
            <w:r w:rsidRPr="008628F3">
              <w:rPr>
                <w:rFonts w:ascii="Arial" w:hAnsi="Arial" w:cs="Arial" w:hint="eastAsia"/>
                <w:lang w:eastAsia="zh-CN"/>
              </w:rPr>
              <w:t xml:space="preserve"> </w:t>
            </w:r>
            <w:r w:rsidR="00392A3B" w:rsidRPr="008628F3">
              <w:rPr>
                <w:rFonts w:ascii="Arial" w:hAnsi="Arial" w:cs="Arial" w:hint="eastAsia"/>
              </w:rPr>
              <w:t>BSU02S3Z</w:t>
            </w:r>
            <w:r w:rsidR="00392A3B" w:rsidRPr="008628F3">
              <w:rPr>
                <w:rFonts w:ascii="Arial" w:hAnsi="Arial" w:cs="Arial"/>
              </w:rPr>
              <w:t xml:space="preserve"> </w:t>
            </w:r>
            <w:r w:rsidR="00392A3B" w:rsidRPr="008628F3">
              <w:rPr>
                <w:rFonts w:ascii="Arial" w:hAnsi="Arial" w:cs="Arial" w:hint="eastAsia"/>
              </w:rPr>
              <w:t>(</w:t>
            </w:r>
            <w:r w:rsidR="00392A3B" w:rsidRPr="00392A3B">
              <w:rPr>
                <w:rFonts w:ascii="Arial" w:hAnsi="Arial" w:cs="Arial" w:hint="eastAsia"/>
                <w:lang w:val="en-US"/>
              </w:rPr>
              <w:t>硬件版本</w:t>
            </w:r>
            <w:r w:rsidR="00392A3B" w:rsidRPr="008628F3">
              <w:rPr>
                <w:rFonts w:ascii="Arial" w:hAnsi="Arial" w:cs="Arial" w:hint="eastAsia"/>
              </w:rPr>
              <w:t>A01)</w:t>
            </w:r>
            <w:r w:rsidR="00392A3B" w:rsidRPr="008628F3">
              <w:rPr>
                <w:rFonts w:ascii="Arial" w:hAnsi="Arial" w:cs="Arial"/>
              </w:rPr>
              <w:t xml:space="preserve"> BSU02U1 (</w:t>
            </w:r>
            <w:r w:rsidR="00392A3B" w:rsidRPr="00392A3B">
              <w:rPr>
                <w:rFonts w:ascii="Arial" w:hAnsi="Arial" w:cs="Arial" w:hint="eastAsia"/>
                <w:lang w:val="en-US"/>
              </w:rPr>
              <w:t>硬件版本</w:t>
            </w:r>
            <w:r w:rsidR="00392A3B" w:rsidRPr="008628F3">
              <w:rPr>
                <w:rFonts w:ascii="Arial" w:hAnsi="Arial" w:cs="Arial" w:hint="eastAsia"/>
              </w:rPr>
              <w:t>:</w:t>
            </w:r>
            <w:r w:rsidR="00392A3B" w:rsidRPr="008628F3">
              <w:rPr>
                <w:rFonts w:ascii="Arial" w:hAnsi="Arial" w:cs="Arial"/>
              </w:rPr>
              <w:t xml:space="preserve"> </w:t>
            </w:r>
            <w:r w:rsidR="00392A3B" w:rsidRPr="008628F3">
              <w:rPr>
                <w:rFonts w:ascii="Arial" w:hAnsi="Arial" w:cs="Arial" w:hint="eastAsia"/>
              </w:rPr>
              <w:t>A03</w:t>
            </w:r>
            <w:r w:rsidR="00392A3B" w:rsidRPr="008628F3">
              <w:rPr>
                <w:rFonts w:ascii="Arial" w:hAnsi="Arial" w:cs="Arial"/>
              </w:rPr>
              <w:t>)+</w:t>
            </w:r>
            <w:r w:rsidR="00392A3B" w:rsidRPr="00392A3B">
              <w:rPr>
                <w:rFonts w:ascii="Arial" w:hAnsi="Arial" w:cs="Arial" w:hint="eastAsia"/>
              </w:rPr>
              <w:t xml:space="preserve"> BMU01U1Z</w:t>
            </w:r>
            <w:r w:rsidR="00392A3B" w:rsidRPr="00392A3B">
              <w:rPr>
                <w:rFonts w:ascii="Arial" w:hAnsi="Arial" w:cs="Arial"/>
              </w:rPr>
              <w:t xml:space="preserve"> (A03)</w:t>
            </w:r>
          </w:p>
          <w:p w14:paraId="115C5919" w14:textId="39F5A179" w:rsidR="00392A3B" w:rsidRPr="008628F3" w:rsidRDefault="00392A3B" w:rsidP="00392A3B">
            <w:pPr>
              <w:overflowPunct/>
              <w:autoSpaceDE/>
              <w:autoSpaceDN/>
              <w:adjustRightInd/>
              <w:textAlignment w:val="auto"/>
              <w:rPr>
                <w:rFonts w:cs="Arial"/>
                <w:sz w:val="20"/>
                <w:lang w:eastAsia="zh-CN"/>
              </w:rPr>
            </w:pPr>
          </w:p>
        </w:tc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D2CD8E" w14:textId="181957C4" w:rsidR="00392A3B" w:rsidRPr="008628F3" w:rsidRDefault="00392A3B" w:rsidP="008C2B5B">
            <w:pPr>
              <w:pStyle w:val="Tabellenrumpf"/>
              <w:jc w:val="left"/>
              <w:rPr>
                <w:rFonts w:cs="Arial"/>
                <w:lang w:eastAsia="zh-CN"/>
              </w:rPr>
            </w:pPr>
          </w:p>
        </w:tc>
      </w:tr>
    </w:tbl>
    <w:p w14:paraId="0853C192" w14:textId="0C0B5283" w:rsidR="00574507" w:rsidRPr="00A61BAC" w:rsidRDefault="00574507" w:rsidP="0044441E">
      <w:pPr>
        <w:pStyle w:val="Caption"/>
        <w:spacing w:before="0"/>
        <w:rPr>
          <w:rFonts w:cs="Arial"/>
          <w:lang w:val="en-US"/>
        </w:rPr>
      </w:pPr>
      <w:bookmarkStart w:id="11" w:name="_Toc517703393"/>
      <w:bookmarkStart w:id="12" w:name="_Toc113766706"/>
      <w:r w:rsidRPr="00A61BAC">
        <w:rPr>
          <w:rFonts w:cs="Arial"/>
          <w:lang w:val="en-US"/>
        </w:rPr>
        <w:t xml:space="preserve">Table </w:t>
      </w:r>
      <w:r w:rsidR="0044441E">
        <w:rPr>
          <w:rFonts w:cs="Arial"/>
          <w:lang w:val="en-US"/>
        </w:rPr>
        <w:t>3</w:t>
      </w:r>
      <w:r w:rsidRPr="00A61BAC">
        <w:rPr>
          <w:rFonts w:cs="Arial"/>
          <w:lang w:val="en-US"/>
        </w:rPr>
        <w:t>: HW revision</w:t>
      </w:r>
      <w:bookmarkEnd w:id="11"/>
    </w:p>
    <w:p w14:paraId="1035B6FD" w14:textId="77777777" w:rsidR="00AF6E69" w:rsidRPr="00A61BAC" w:rsidRDefault="00AF6E69" w:rsidP="00A767F1">
      <w:pPr>
        <w:pStyle w:val="Heading2"/>
        <w:rPr>
          <w:rFonts w:cs="Arial"/>
          <w:lang w:val="en-GB"/>
        </w:rPr>
      </w:pPr>
      <w:bookmarkStart w:id="13" w:name="_Toc51487077"/>
      <w:r w:rsidRPr="00A61BAC">
        <w:rPr>
          <w:rFonts w:cs="Arial"/>
          <w:lang w:val="en-GB"/>
        </w:rPr>
        <w:t>Test sample SW revision</w:t>
      </w:r>
      <w:bookmarkEnd w:id="12"/>
      <w:bookmarkEnd w:id="13"/>
    </w:p>
    <w:tbl>
      <w:tblPr>
        <w:tblW w:w="9923" w:type="dxa"/>
        <w:tblInd w:w="-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8627"/>
        <w:gridCol w:w="1296"/>
      </w:tblGrid>
      <w:tr w:rsidR="00392A3B" w:rsidRPr="00A61BAC" w14:paraId="2CF98125" w14:textId="77777777" w:rsidTr="00392A3B">
        <w:trPr>
          <w:cantSplit/>
          <w:trHeight w:val="471"/>
        </w:trPr>
        <w:tc>
          <w:tcPr>
            <w:tcW w:w="86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B9B9389" w14:textId="39F9B102" w:rsidR="00392A3B" w:rsidRPr="00A61BAC" w:rsidRDefault="00392A3B" w:rsidP="00392A3B">
            <w:pPr>
              <w:pStyle w:val="Tabellentitel"/>
              <w:keepNext w:val="0"/>
              <w:spacing w:before="120" w:after="12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 xml:space="preserve">Firm-/Software </w:t>
            </w:r>
            <w:r w:rsidRPr="00F20F8D">
              <w:rPr>
                <w:rFonts w:cs="Arial"/>
                <w:color w:val="000000" w:themeColor="text1"/>
                <w:highlight w:val="yellow"/>
                <w:lang w:val="en-GB" w:eastAsia="zh-CN"/>
              </w:rPr>
              <w:t>软件版</w:t>
            </w:r>
            <w:r>
              <w:rPr>
                <w:rFonts w:cs="Arial" w:hint="eastAsia"/>
                <w:color w:val="000000" w:themeColor="text1"/>
                <w:lang w:val="en-GB" w:eastAsia="zh-CN"/>
              </w:rPr>
              <w:t xml:space="preserve"> </w:t>
            </w:r>
            <w:r>
              <w:rPr>
                <w:rFonts w:cs="Arial"/>
                <w:color w:val="000000" w:themeColor="text1"/>
                <w:lang w:val="en-GB" w:eastAsia="zh-CN"/>
              </w:rPr>
              <w:t xml:space="preserve">&amp; </w:t>
            </w:r>
            <w:r w:rsidRPr="00A61BAC">
              <w:rPr>
                <w:rFonts w:cs="Arial"/>
                <w:lang w:val="en-GB"/>
              </w:rPr>
              <w:t>Version</w:t>
            </w:r>
            <w:r>
              <w:rPr>
                <w:rFonts w:cs="Arial" w:hint="eastAsia"/>
                <w:lang w:val="en-GB" w:eastAsia="zh-CN"/>
              </w:rPr>
              <w:t>版本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0A77B222" w14:textId="77777777" w:rsidR="00392A3B" w:rsidRPr="00A61BAC" w:rsidRDefault="00392A3B" w:rsidP="00392A3B">
            <w:pPr>
              <w:pStyle w:val="Tabellentitel"/>
              <w:keepNext w:val="0"/>
              <w:spacing w:before="120" w:after="12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Date</w:t>
            </w:r>
          </w:p>
        </w:tc>
      </w:tr>
      <w:tr w:rsidR="00392A3B" w:rsidRPr="00A61BAC" w14:paraId="23C4D57F" w14:textId="77777777" w:rsidTr="00392A3B">
        <w:trPr>
          <w:cantSplit/>
          <w:trHeight w:val="471"/>
        </w:trPr>
        <w:tc>
          <w:tcPr>
            <w:tcW w:w="8627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6409D1" w14:textId="302D7080" w:rsidR="00392A3B" w:rsidRPr="00A61BAC" w:rsidRDefault="00392A3B" w:rsidP="000E61B8">
            <w:pPr>
              <w:pStyle w:val="Tabellenrumpf"/>
              <w:keepNext w:val="0"/>
              <w:tabs>
                <w:tab w:val="left" w:pos="357"/>
              </w:tabs>
              <w:spacing w:before="60" w:after="60"/>
              <w:jc w:val="left"/>
              <w:rPr>
                <w:rFonts w:cs="Arial"/>
                <w:sz w:val="20"/>
                <w:lang w:val="en-GB" w:eastAsia="zh-CN"/>
              </w:rPr>
            </w:pPr>
            <w:r>
              <w:rPr>
                <w:rFonts w:cs="Arial" w:hint="eastAsia"/>
                <w:sz w:val="20"/>
                <w:lang w:val="en-GB" w:eastAsia="zh-CN"/>
              </w:rPr>
              <w:t>B</w:t>
            </w:r>
            <w:r>
              <w:rPr>
                <w:rFonts w:cs="Arial"/>
                <w:sz w:val="20"/>
                <w:lang w:val="en-GB" w:eastAsia="zh-CN"/>
              </w:rPr>
              <w:t>SU: V1.13 + BMU: V100.05</w:t>
            </w:r>
          </w:p>
        </w:tc>
        <w:tc>
          <w:tcPr>
            <w:tcW w:w="1296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D9775C" w14:textId="0F3BB4FB" w:rsidR="00392A3B" w:rsidRPr="00A61BAC" w:rsidRDefault="00392A3B" w:rsidP="000E61B8">
            <w:pPr>
              <w:pStyle w:val="Tabellenrumpf"/>
              <w:jc w:val="left"/>
              <w:rPr>
                <w:rFonts w:cs="Arial"/>
                <w:sz w:val="20"/>
                <w:lang w:val="en-GB" w:eastAsia="zh-CN"/>
              </w:rPr>
            </w:pPr>
          </w:p>
        </w:tc>
      </w:tr>
    </w:tbl>
    <w:p w14:paraId="513F3124" w14:textId="3F94CF76" w:rsidR="00574507" w:rsidRPr="00A61BAC" w:rsidRDefault="00574507" w:rsidP="0044441E">
      <w:pPr>
        <w:pStyle w:val="Caption"/>
        <w:spacing w:before="0"/>
        <w:rPr>
          <w:rFonts w:cs="Arial"/>
          <w:lang w:val="en-US"/>
        </w:rPr>
      </w:pPr>
      <w:bookmarkStart w:id="14" w:name="_Toc517703394"/>
      <w:r w:rsidRPr="00A61BAC">
        <w:rPr>
          <w:rFonts w:cs="Arial"/>
          <w:lang w:val="en-US"/>
        </w:rPr>
        <w:t xml:space="preserve">Table </w:t>
      </w:r>
      <w:r w:rsidR="0044441E">
        <w:rPr>
          <w:rFonts w:cs="Arial"/>
          <w:lang w:val="en-US"/>
        </w:rPr>
        <w:t>4</w:t>
      </w:r>
      <w:r w:rsidRPr="00A61BAC">
        <w:rPr>
          <w:rFonts w:cs="Arial"/>
          <w:lang w:val="en-US"/>
        </w:rPr>
        <w:t>: SW revision</w:t>
      </w:r>
      <w:bookmarkEnd w:id="14"/>
    </w:p>
    <w:p w14:paraId="004D2147" w14:textId="77777777" w:rsidR="00F836B7" w:rsidRPr="00A61BAC" w:rsidRDefault="00F836B7" w:rsidP="00A767F1">
      <w:pPr>
        <w:pStyle w:val="Heading2"/>
        <w:rPr>
          <w:rFonts w:cs="Arial"/>
          <w:lang w:val="en-GB"/>
        </w:rPr>
      </w:pPr>
      <w:bookmarkStart w:id="15" w:name="_Toc51487078"/>
      <w:r w:rsidRPr="00A61BAC">
        <w:rPr>
          <w:rFonts w:cs="Arial"/>
          <w:lang w:val="en-GB"/>
        </w:rPr>
        <w:t>Definition of the safe state</w:t>
      </w:r>
      <w:bookmarkEnd w:id="15"/>
    </w:p>
    <w:tbl>
      <w:tblPr>
        <w:tblW w:w="9923" w:type="dxa"/>
        <w:tblInd w:w="-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418"/>
        <w:gridCol w:w="8505"/>
      </w:tblGrid>
      <w:tr w:rsidR="00F836B7" w:rsidRPr="00A61BAC" w14:paraId="0BA4675E" w14:textId="77777777" w:rsidTr="00D541FE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A024330" w14:textId="77777777" w:rsidR="00F836B7" w:rsidRPr="00A61BAC" w:rsidRDefault="00D541FE" w:rsidP="00F836B7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Test sample</w:t>
            </w:r>
          </w:p>
        </w:tc>
        <w:tc>
          <w:tcPr>
            <w:tcW w:w="8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33D84A3A" w14:textId="77777777" w:rsidR="00F836B7" w:rsidRPr="00A61BAC" w:rsidRDefault="00F836B7" w:rsidP="00F836B7">
            <w:pPr>
              <w:pStyle w:val="Tabellentitel"/>
              <w:keepNext w:val="0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t>Safe State</w:t>
            </w:r>
          </w:p>
        </w:tc>
      </w:tr>
      <w:tr w:rsidR="00CB64F5" w:rsidRPr="00A61BAC" w14:paraId="41753525" w14:textId="77777777" w:rsidTr="00D541FE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E41E3" w14:textId="77777777" w:rsidR="00F836B7" w:rsidRPr="00A61BAC" w:rsidRDefault="008F40BF" w:rsidP="00F836B7">
            <w:pPr>
              <w:pStyle w:val="Tabellenrumpf"/>
              <w:keepNext w:val="0"/>
              <w:tabs>
                <w:tab w:val="left" w:pos="357"/>
              </w:tabs>
              <w:spacing w:before="60" w:after="60"/>
              <w:jc w:val="left"/>
              <w:rPr>
                <w:rFonts w:cs="Arial"/>
                <w:lang w:val="en-GB"/>
              </w:rPr>
            </w:pPr>
            <w:r w:rsidRPr="00A61BAC">
              <w:rPr>
                <w:rFonts w:cs="Arial"/>
                <w:lang w:val="en-GB"/>
              </w:rPr>
              <w:fldChar w:fldCharType="begin"/>
            </w:r>
            <w:r w:rsidR="00D541FE" w:rsidRPr="00A61BAC">
              <w:rPr>
                <w:rFonts w:cs="Arial"/>
                <w:lang w:val="en-GB"/>
              </w:rPr>
              <w:instrText xml:space="preserve"> REF _Ref300652387 \r \h </w:instrText>
            </w:r>
            <w:r w:rsidR="0030711D" w:rsidRPr="00A61BAC">
              <w:rPr>
                <w:rFonts w:cs="Arial"/>
                <w:lang w:val="en-GB"/>
              </w:rPr>
              <w:instrText xml:space="preserve"> \* MERGEFORMAT </w:instrText>
            </w:r>
            <w:r w:rsidRPr="00A61BAC">
              <w:rPr>
                <w:rFonts w:cs="Arial"/>
                <w:lang w:val="en-GB"/>
              </w:rPr>
            </w:r>
            <w:r w:rsidRPr="00A61BAC">
              <w:rPr>
                <w:rFonts w:cs="Arial"/>
                <w:lang w:val="en-GB"/>
              </w:rPr>
              <w:fldChar w:fldCharType="separate"/>
            </w:r>
            <w:r w:rsidR="00806726" w:rsidRPr="00A61BAC">
              <w:rPr>
                <w:rFonts w:cs="Arial"/>
                <w:lang w:val="en-GB"/>
              </w:rPr>
              <w:t>/S1/</w:t>
            </w:r>
            <w:r w:rsidRPr="00A61BAC">
              <w:rPr>
                <w:rFonts w:cs="Arial"/>
                <w:lang w:val="en-GB"/>
              </w:rPr>
              <w:fldChar w:fldCharType="end"/>
            </w:r>
          </w:p>
        </w:tc>
        <w:tc>
          <w:tcPr>
            <w:tcW w:w="8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B4AE8" w14:textId="652988B1" w:rsidR="00216EBD" w:rsidRDefault="00302413" w:rsidP="00F836B7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eastAsia="zh-CN"/>
              </w:rPr>
            </w:pPr>
            <w:r w:rsidRPr="005350CA">
              <w:rPr>
                <w:rFonts w:cs="Arial"/>
              </w:rPr>
              <w:t xml:space="preserve">Safety state: </w:t>
            </w:r>
            <w:r w:rsidR="000D0BF9">
              <w:rPr>
                <w:rFonts w:cs="Arial"/>
              </w:rPr>
              <w:t>relat</w:t>
            </w:r>
            <w:r w:rsidRPr="00B872F8">
              <w:rPr>
                <w:rFonts w:cs="Arial"/>
              </w:rPr>
              <w:t xml:space="preserve"> off</w:t>
            </w:r>
            <w:r>
              <w:rPr>
                <w:rFonts w:cs="Arial"/>
              </w:rPr>
              <w:t xml:space="preserve"> (1st)</w:t>
            </w:r>
            <w:r w:rsidRPr="00B872F8">
              <w:rPr>
                <w:rFonts w:cs="Arial"/>
              </w:rPr>
              <w:t xml:space="preserve"> </w:t>
            </w:r>
            <w:r w:rsidRPr="00B872F8">
              <w:rPr>
                <w:rFonts w:cs="Arial" w:hint="eastAsia"/>
                <w:lang w:eastAsia="zh-CN"/>
              </w:rPr>
              <w:t>o</w:t>
            </w:r>
            <w:r w:rsidRPr="00B872F8">
              <w:rPr>
                <w:rFonts w:cs="Arial"/>
                <w:lang w:eastAsia="zh-CN"/>
              </w:rPr>
              <w:t xml:space="preserve">r </w:t>
            </w:r>
            <w:r w:rsidR="000D0BF9">
              <w:rPr>
                <w:rFonts w:cs="Arial"/>
                <w:lang w:eastAsia="zh-CN"/>
              </w:rPr>
              <w:t>relay</w:t>
            </w:r>
            <w:r w:rsidRPr="00B872F8">
              <w:rPr>
                <w:rFonts w:cs="Arial"/>
                <w:lang w:eastAsia="zh-CN"/>
              </w:rPr>
              <w:t xml:space="preserve"> off</w:t>
            </w:r>
            <w:r>
              <w:rPr>
                <w:rFonts w:cs="Arial"/>
                <w:lang w:eastAsia="zh-CN"/>
              </w:rPr>
              <w:t xml:space="preserve"> (2nd)</w:t>
            </w:r>
          </w:p>
          <w:p w14:paraId="30E46A5B" w14:textId="77777777" w:rsidR="00B0715F" w:rsidRDefault="00B0715F" w:rsidP="00F836B7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Safety functions:</w:t>
            </w:r>
          </w:p>
          <w:p w14:paraId="45D0F0E3" w14:textId="0362FE33" w:rsidR="00B0715F" w:rsidRPr="00A61BAC" w:rsidRDefault="00B0715F" w:rsidP="00B0715F">
            <w:pPr>
              <w:spacing w:line="400" w:lineRule="exact"/>
              <w:rPr>
                <w:rFonts w:ascii="Arial" w:hAnsi="Arial" w:cs="Arial"/>
                <w:lang w:val="en-US" w:eastAsia="zh-CN"/>
              </w:rPr>
            </w:pPr>
            <w:r>
              <w:rPr>
                <w:rFonts w:ascii="Arial" w:hAnsi="Arial" w:cs="Arial"/>
                <w:lang w:val="en-US" w:eastAsia="zh-CN"/>
              </w:rPr>
              <w:t>1.</w:t>
            </w:r>
            <w:r w:rsidRPr="00A61BAC">
              <w:rPr>
                <w:rFonts w:ascii="Arial" w:hAnsi="Arial" w:cs="Arial"/>
                <w:lang w:val="en-US" w:eastAsia="zh-CN"/>
              </w:rPr>
              <w:t>电芯单体电压保护功能</w:t>
            </w:r>
            <w:r>
              <w:rPr>
                <w:rFonts w:ascii="Arial" w:hAnsi="Arial" w:cs="Arial" w:hint="eastAsia"/>
                <w:lang w:val="en-US" w:eastAsia="zh-CN"/>
              </w:rPr>
              <w:t>:</w:t>
            </w:r>
            <w:r>
              <w:rPr>
                <w:rFonts w:ascii="Arial" w:hAnsi="Arial" w:cs="Arial"/>
                <w:lang w:val="en-US" w:eastAsia="zh-CN"/>
              </w:rPr>
              <w:t xml:space="preserve"> </w:t>
            </w:r>
            <w:proofErr w:type="gramStart"/>
            <w:r w:rsidRPr="00A61BAC">
              <w:rPr>
                <w:rFonts w:ascii="Arial" w:hAnsi="Arial" w:cs="Arial"/>
                <w:lang w:val="en-US" w:eastAsia="zh-CN"/>
              </w:rPr>
              <w:t>用于保证电芯电芯电压工作在安全范围内</w:t>
            </w:r>
            <w:r>
              <w:rPr>
                <w:rFonts w:ascii="Arial" w:hAnsi="Arial" w:cs="Arial" w:hint="eastAsia"/>
                <w:lang w:val="en-US" w:eastAsia="zh-CN"/>
              </w:rPr>
              <w:t>;</w:t>
            </w:r>
            <w:proofErr w:type="gramEnd"/>
          </w:p>
          <w:p w14:paraId="7BB60768" w14:textId="34229C2B" w:rsidR="00B0715F" w:rsidRPr="00A61BAC" w:rsidRDefault="00B0715F" w:rsidP="00B0715F">
            <w:pPr>
              <w:spacing w:line="400" w:lineRule="exact"/>
              <w:rPr>
                <w:rFonts w:ascii="Arial" w:hAnsi="Arial" w:cs="Arial"/>
                <w:lang w:val="en-US" w:eastAsia="zh-CN"/>
              </w:rPr>
            </w:pPr>
            <w:r>
              <w:rPr>
                <w:rFonts w:ascii="Arial" w:hAnsi="Arial" w:cs="Arial"/>
                <w:lang w:val="en-US" w:eastAsia="zh-CN"/>
              </w:rPr>
              <w:t>2.</w:t>
            </w:r>
            <w:r>
              <w:rPr>
                <w:rFonts w:ascii="Arial" w:hAnsi="Arial" w:cs="Arial" w:hint="eastAsia"/>
                <w:lang w:val="en-US" w:eastAsia="zh-CN"/>
              </w:rPr>
              <w:t>电芯</w:t>
            </w:r>
            <w:r w:rsidRPr="00A61BAC">
              <w:rPr>
                <w:rFonts w:ascii="Arial" w:hAnsi="Arial" w:cs="Arial"/>
                <w:lang w:val="en-US" w:eastAsia="zh-CN"/>
              </w:rPr>
              <w:t>电流保护功能</w:t>
            </w:r>
            <w:r>
              <w:rPr>
                <w:rFonts w:ascii="Arial" w:hAnsi="Arial" w:cs="Arial" w:hint="eastAsia"/>
                <w:lang w:val="en-US" w:eastAsia="zh-CN"/>
              </w:rPr>
              <w:t>:</w:t>
            </w:r>
            <w:r>
              <w:rPr>
                <w:rFonts w:ascii="Arial" w:hAnsi="Arial" w:cs="Arial"/>
                <w:lang w:val="en-US" w:eastAsia="zh-CN"/>
              </w:rPr>
              <w:t xml:space="preserve"> </w:t>
            </w:r>
            <w:proofErr w:type="gramStart"/>
            <w:r w:rsidRPr="00A61BAC">
              <w:rPr>
                <w:rFonts w:ascii="Arial" w:hAnsi="Arial" w:cs="Arial"/>
                <w:lang w:val="en-US" w:eastAsia="zh-CN"/>
              </w:rPr>
              <w:t>用于</w:t>
            </w:r>
            <w:r>
              <w:rPr>
                <w:rFonts w:ascii="Arial" w:hAnsi="Arial" w:cs="Arial" w:hint="eastAsia"/>
                <w:lang w:val="en-US" w:eastAsia="zh-CN"/>
              </w:rPr>
              <w:t>保证电芯</w:t>
            </w:r>
            <w:r w:rsidRPr="00A61BAC">
              <w:rPr>
                <w:rFonts w:ascii="Arial" w:hAnsi="Arial" w:cs="Arial"/>
                <w:lang w:val="en-US" w:eastAsia="zh-CN"/>
              </w:rPr>
              <w:t>电流工作在安全范围内</w:t>
            </w:r>
            <w:r>
              <w:rPr>
                <w:rFonts w:ascii="Arial" w:hAnsi="Arial" w:cs="Arial" w:hint="eastAsia"/>
                <w:lang w:val="en-US" w:eastAsia="zh-CN"/>
              </w:rPr>
              <w:t>;</w:t>
            </w:r>
            <w:proofErr w:type="gramEnd"/>
          </w:p>
          <w:p w14:paraId="114723E9" w14:textId="2ECDF823" w:rsidR="00B0715F" w:rsidRPr="00A61BAC" w:rsidRDefault="00B0715F" w:rsidP="00B0715F">
            <w:pPr>
              <w:spacing w:line="400" w:lineRule="exact"/>
              <w:rPr>
                <w:rFonts w:ascii="Arial" w:hAnsi="Arial" w:cs="Arial"/>
                <w:lang w:val="en-US" w:eastAsia="zh-CN"/>
              </w:rPr>
            </w:pPr>
            <w:r>
              <w:rPr>
                <w:rFonts w:ascii="Arial" w:hAnsi="Arial" w:cs="Arial"/>
                <w:lang w:val="en-US" w:eastAsia="zh-CN"/>
              </w:rPr>
              <w:t>3.</w:t>
            </w:r>
            <w:proofErr w:type="gramStart"/>
            <w:r>
              <w:rPr>
                <w:rFonts w:ascii="Arial" w:hAnsi="Arial" w:cs="Arial" w:hint="eastAsia"/>
                <w:lang w:val="en-US" w:eastAsia="zh-CN"/>
              </w:rPr>
              <w:t>电芯</w:t>
            </w:r>
            <w:r w:rsidRPr="00A61BAC">
              <w:rPr>
                <w:rFonts w:ascii="Arial" w:hAnsi="Arial" w:cs="Arial"/>
                <w:lang w:val="en-US" w:eastAsia="zh-CN"/>
              </w:rPr>
              <w:t>温度保护功能</w:t>
            </w:r>
            <w:r>
              <w:rPr>
                <w:rFonts w:ascii="Arial" w:hAnsi="Arial" w:cs="Arial" w:hint="eastAsia"/>
                <w:lang w:val="en-US" w:eastAsia="zh-CN"/>
              </w:rPr>
              <w:t>:</w:t>
            </w:r>
            <w:r w:rsidRPr="00A61BAC">
              <w:rPr>
                <w:rFonts w:ascii="Arial" w:hAnsi="Arial" w:cs="Arial"/>
                <w:lang w:val="en-US" w:eastAsia="zh-CN"/>
              </w:rPr>
              <w:t>用于</w:t>
            </w:r>
            <w:r>
              <w:rPr>
                <w:rFonts w:ascii="Arial" w:hAnsi="Arial" w:cs="Arial" w:hint="eastAsia"/>
                <w:lang w:val="en-US" w:eastAsia="zh-CN"/>
              </w:rPr>
              <w:t>保证电芯</w:t>
            </w:r>
            <w:r w:rsidRPr="00A61BAC">
              <w:rPr>
                <w:rFonts w:ascii="Arial" w:hAnsi="Arial" w:cs="Arial"/>
                <w:lang w:val="en-US" w:eastAsia="zh-CN"/>
              </w:rPr>
              <w:t>温度工作在安全范围内</w:t>
            </w:r>
            <w:proofErr w:type="gramEnd"/>
          </w:p>
          <w:p w14:paraId="2D634817" w14:textId="77777777" w:rsidR="00B0715F" w:rsidRDefault="00B0715F" w:rsidP="00F836B7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US" w:eastAsia="zh-CN"/>
              </w:rPr>
            </w:pPr>
          </w:p>
          <w:p w14:paraId="4CD278E8" w14:textId="3788613B" w:rsidR="007A519B" w:rsidRPr="00A61BAC" w:rsidRDefault="007A519B" w:rsidP="00F836B7">
            <w:pPr>
              <w:pStyle w:val="Tabellenrumpf"/>
              <w:keepNext w:val="0"/>
              <w:numPr>
                <w:ilvl w:val="12"/>
                <w:numId w:val="0"/>
              </w:numPr>
              <w:rPr>
                <w:rFonts w:cs="Arial"/>
                <w:lang w:val="en-US" w:eastAsia="zh-CN"/>
              </w:rPr>
            </w:pPr>
            <w:r w:rsidRPr="007A519B">
              <w:rPr>
                <w:rFonts w:cs="Arial" w:hint="eastAsia"/>
                <w:highlight w:val="yellow"/>
                <w:lang w:val="en-US" w:eastAsia="zh-CN"/>
              </w:rPr>
              <w:t>无论是硬件故障，还是软件故障，产品在发现故障后，首先要进入安全状态，就是首先要切断</w:t>
            </w:r>
            <w:r w:rsidR="00BF5D1E">
              <w:rPr>
                <w:rFonts w:cs="Arial" w:hint="eastAsia"/>
                <w:highlight w:val="yellow"/>
                <w:lang w:val="en-US" w:eastAsia="zh-CN"/>
              </w:rPr>
              <w:t>继电器</w:t>
            </w:r>
            <w:r w:rsidRPr="007A519B">
              <w:rPr>
                <w:rFonts w:cs="Arial" w:hint="eastAsia"/>
                <w:highlight w:val="yellow"/>
                <w:lang w:val="en-US" w:eastAsia="zh-CN"/>
              </w:rPr>
              <w:t>！！</w:t>
            </w:r>
            <w:r>
              <w:rPr>
                <w:rFonts w:cs="Arial" w:hint="eastAsia"/>
                <w:highlight w:val="yellow"/>
                <w:lang w:val="en-US" w:eastAsia="zh-CN"/>
              </w:rPr>
              <w:t>！</w:t>
            </w:r>
          </w:p>
        </w:tc>
      </w:tr>
    </w:tbl>
    <w:p w14:paraId="265E8DA3" w14:textId="1908B3B4" w:rsidR="00E14D1A" w:rsidRDefault="00F836B7" w:rsidP="00AF16EE">
      <w:pPr>
        <w:pStyle w:val="Caption"/>
        <w:spacing w:before="0"/>
        <w:rPr>
          <w:rFonts w:cs="Arial"/>
          <w:lang w:val="en-US"/>
        </w:rPr>
      </w:pPr>
      <w:bookmarkStart w:id="16" w:name="_Toc517703395"/>
      <w:r w:rsidRPr="00A61BAC">
        <w:rPr>
          <w:rFonts w:cs="Arial"/>
          <w:lang w:val="en-US"/>
        </w:rPr>
        <w:t xml:space="preserve">Table </w:t>
      </w:r>
      <w:r w:rsidR="0044441E">
        <w:rPr>
          <w:rFonts w:cs="Arial"/>
          <w:lang w:val="en-US"/>
        </w:rPr>
        <w:t>5</w:t>
      </w:r>
      <w:r w:rsidRPr="00A61BAC">
        <w:rPr>
          <w:rFonts w:cs="Arial"/>
          <w:lang w:val="en-US"/>
        </w:rPr>
        <w:t>: Definition Safe State</w:t>
      </w:r>
      <w:bookmarkEnd w:id="16"/>
    </w:p>
    <w:p w14:paraId="7DE2C133" w14:textId="7F1AC64C" w:rsidR="006B10BA" w:rsidRDefault="006B10BA" w:rsidP="006B10BA">
      <w:pPr>
        <w:rPr>
          <w:lang w:val="en-US"/>
        </w:rPr>
      </w:pPr>
    </w:p>
    <w:p w14:paraId="41364CB8" w14:textId="0606EEBA" w:rsidR="006B10BA" w:rsidRPr="006B10BA" w:rsidRDefault="006B10BA" w:rsidP="006B10BA">
      <w:pPr>
        <w:rPr>
          <w:lang w:val="en-US"/>
        </w:rPr>
      </w:pPr>
    </w:p>
    <w:p w14:paraId="7C8B7DA2" w14:textId="0E5FAE1C" w:rsidR="00AA17E0" w:rsidRDefault="00AA17E0" w:rsidP="00AA17E0">
      <w:pPr>
        <w:rPr>
          <w:lang w:val="en-US"/>
        </w:rPr>
      </w:pPr>
    </w:p>
    <w:p w14:paraId="07A71E33" w14:textId="77777777" w:rsidR="00AA17E0" w:rsidRPr="00AA17E0" w:rsidRDefault="00AA17E0" w:rsidP="00AA17E0">
      <w:pPr>
        <w:rPr>
          <w:lang w:val="en-US"/>
        </w:rPr>
      </w:pPr>
    </w:p>
    <w:p w14:paraId="5BEF11A9" w14:textId="7D855582" w:rsidR="00AF16EE" w:rsidRDefault="00AF16EE" w:rsidP="00AF16EE">
      <w:pPr>
        <w:rPr>
          <w:lang w:val="en-US"/>
        </w:rPr>
      </w:pPr>
    </w:p>
    <w:p w14:paraId="279F4D68" w14:textId="4B0B5B0E" w:rsidR="00781792" w:rsidRDefault="00DF50D0" w:rsidP="00005180">
      <w:pPr>
        <w:pStyle w:val="Heading1"/>
        <w:pageBreakBefore/>
        <w:rPr>
          <w:rFonts w:cs="Arial"/>
          <w:lang w:val="en-GB"/>
        </w:rPr>
      </w:pPr>
      <w:bookmarkStart w:id="17" w:name="_Ref457462173"/>
      <w:bookmarkStart w:id="18" w:name="_Toc51487079"/>
      <w:r w:rsidRPr="00A61BAC">
        <w:rPr>
          <w:rFonts w:cs="Arial"/>
          <w:lang w:val="en-GB"/>
        </w:rPr>
        <w:lastRenderedPageBreak/>
        <w:t>F</w:t>
      </w:r>
      <w:r w:rsidR="00574507" w:rsidRPr="00A61BAC">
        <w:rPr>
          <w:rFonts w:cs="Arial"/>
          <w:lang w:val="en-GB"/>
        </w:rPr>
        <w:t>ault insertion testing (FIT)</w:t>
      </w:r>
      <w:bookmarkEnd w:id="17"/>
      <w:bookmarkEnd w:id="18"/>
    </w:p>
    <w:p w14:paraId="5CD4398D" w14:textId="77777777" w:rsidR="00E0532D" w:rsidRPr="00C17FB3" w:rsidRDefault="00E0532D" w:rsidP="00E0532D">
      <w:pPr>
        <w:rPr>
          <w:highlight w:val="yellow"/>
          <w:lang w:val="en-GB" w:eastAsia="zh-CN"/>
        </w:rPr>
      </w:pPr>
      <w:r w:rsidRPr="00C17FB3">
        <w:rPr>
          <w:rFonts w:hint="eastAsia"/>
          <w:highlight w:val="yellow"/>
          <w:lang w:val="en-GB" w:eastAsia="zh-CN"/>
        </w:rPr>
        <w:t>测试结果要包括：</w:t>
      </w:r>
    </w:p>
    <w:p w14:paraId="54B0B1A2" w14:textId="77777777" w:rsidR="00E0532D" w:rsidRDefault="00E0532D" w:rsidP="00E0532D">
      <w:pPr>
        <w:pStyle w:val="ListParagraph"/>
        <w:numPr>
          <w:ilvl w:val="0"/>
          <w:numId w:val="40"/>
        </w:numPr>
        <w:rPr>
          <w:highlight w:val="yellow"/>
          <w:lang w:val="en-GB" w:eastAsia="zh-CN"/>
        </w:rPr>
      </w:pPr>
      <w:r>
        <w:rPr>
          <w:rFonts w:hint="eastAsia"/>
          <w:highlight w:val="yellow"/>
          <w:lang w:val="en-GB" w:eastAsia="zh-CN"/>
        </w:rPr>
        <w:t>故障在硬件上的搭建和实现，以及对应电路图上的故障点拍照或者视频；</w:t>
      </w:r>
    </w:p>
    <w:p w14:paraId="199B84C5" w14:textId="683D869E" w:rsidR="00E0532D" w:rsidRDefault="00E0532D" w:rsidP="00E0532D">
      <w:pPr>
        <w:pStyle w:val="ListParagraph"/>
        <w:numPr>
          <w:ilvl w:val="0"/>
          <w:numId w:val="40"/>
        </w:numPr>
        <w:rPr>
          <w:highlight w:val="yellow"/>
          <w:lang w:val="en-GB" w:eastAsia="zh-CN"/>
        </w:rPr>
      </w:pPr>
      <w:r>
        <w:rPr>
          <w:rFonts w:hint="eastAsia"/>
          <w:highlight w:val="yellow"/>
          <w:lang w:val="en-GB" w:eastAsia="zh-CN"/>
        </w:rPr>
        <w:t>样品和测试设备的设置</w:t>
      </w:r>
      <w:r w:rsidR="005D5314">
        <w:rPr>
          <w:rFonts w:hint="eastAsia"/>
          <w:highlight w:val="yellow"/>
          <w:lang w:val="en-GB" w:eastAsia="zh-CN"/>
        </w:rPr>
        <w:t>拍照</w:t>
      </w:r>
      <w:r>
        <w:rPr>
          <w:rFonts w:hint="eastAsia"/>
          <w:highlight w:val="yellow"/>
          <w:lang w:val="en-GB" w:eastAsia="zh-CN"/>
        </w:rPr>
        <w:t>；</w:t>
      </w:r>
    </w:p>
    <w:p w14:paraId="7E414923" w14:textId="77777777" w:rsidR="00E0532D" w:rsidRDefault="00E0532D" w:rsidP="00E0532D">
      <w:pPr>
        <w:pStyle w:val="ListParagraph"/>
        <w:numPr>
          <w:ilvl w:val="0"/>
          <w:numId w:val="40"/>
        </w:numPr>
        <w:rPr>
          <w:highlight w:val="yellow"/>
          <w:lang w:val="en-GB" w:eastAsia="zh-CN"/>
        </w:rPr>
      </w:pPr>
      <w:r>
        <w:rPr>
          <w:rFonts w:hint="eastAsia"/>
          <w:highlight w:val="yellow"/>
          <w:lang w:val="en-GB" w:eastAsia="zh-CN"/>
        </w:rPr>
        <w:t>测试后样品，</w:t>
      </w:r>
      <w:r>
        <w:rPr>
          <w:rFonts w:hint="eastAsia"/>
          <w:highlight w:val="yellow"/>
          <w:lang w:val="en-GB" w:eastAsia="zh-CN"/>
        </w:rPr>
        <w:t>P</w:t>
      </w:r>
      <w:r>
        <w:rPr>
          <w:highlight w:val="yellow"/>
          <w:lang w:val="en-GB" w:eastAsia="zh-CN"/>
        </w:rPr>
        <w:t>ACK</w:t>
      </w:r>
      <w:r>
        <w:rPr>
          <w:rFonts w:hint="eastAsia"/>
          <w:highlight w:val="yellow"/>
          <w:lang w:val="en-GB" w:eastAsia="zh-CN"/>
        </w:rPr>
        <w:t>面板的显示，上位机的截图，</w:t>
      </w:r>
      <w:r>
        <w:rPr>
          <w:rFonts w:hint="eastAsia"/>
          <w:highlight w:val="yellow"/>
          <w:lang w:val="en-GB" w:eastAsia="zh-CN"/>
        </w:rPr>
        <w:t>P</w:t>
      </w:r>
      <w:r>
        <w:rPr>
          <w:highlight w:val="yellow"/>
          <w:lang w:val="en-GB" w:eastAsia="zh-CN"/>
        </w:rPr>
        <w:t>CB</w:t>
      </w:r>
      <w:r>
        <w:rPr>
          <w:rFonts w:hint="eastAsia"/>
          <w:highlight w:val="yellow"/>
          <w:lang w:val="en-GB" w:eastAsia="zh-CN"/>
        </w:rPr>
        <w:t>板上的故障点的情况；</w:t>
      </w:r>
    </w:p>
    <w:p w14:paraId="299FC02C" w14:textId="77777777" w:rsidR="00E0532D" w:rsidRPr="00C17FB3" w:rsidRDefault="00E0532D" w:rsidP="00E0532D">
      <w:pPr>
        <w:pStyle w:val="ListParagraph"/>
        <w:numPr>
          <w:ilvl w:val="0"/>
          <w:numId w:val="40"/>
        </w:numPr>
        <w:rPr>
          <w:highlight w:val="yellow"/>
          <w:lang w:val="en-GB" w:eastAsia="zh-CN"/>
        </w:rPr>
      </w:pPr>
      <w:r>
        <w:rPr>
          <w:rFonts w:hint="eastAsia"/>
          <w:highlight w:val="yellow"/>
          <w:lang w:val="en-GB" w:eastAsia="zh-CN"/>
        </w:rPr>
        <w:t>故障去除后，样品能否复位，进行正常的充电放电；</w:t>
      </w:r>
    </w:p>
    <w:p w14:paraId="780DE172" w14:textId="59CD647E" w:rsidR="000A714F" w:rsidRDefault="006E1C83" w:rsidP="003B54E6">
      <w:pPr>
        <w:pStyle w:val="Heading2"/>
        <w:rPr>
          <w:rFonts w:cs="Arial"/>
          <w:lang w:val="en-GB"/>
        </w:rPr>
      </w:pPr>
      <w:bookmarkStart w:id="19" w:name="_Toc51487080"/>
      <w:bookmarkStart w:id="20" w:name="_Toc51487146"/>
      <w:r>
        <w:rPr>
          <w:rFonts w:cs="Arial"/>
          <w:lang w:val="en-GB"/>
        </w:rPr>
        <w:t xml:space="preserve">BMS function and </w:t>
      </w:r>
      <w:r w:rsidR="00A61BAC" w:rsidRPr="00A61BAC">
        <w:rPr>
          <w:rFonts w:cs="Arial"/>
          <w:lang w:val="en-GB"/>
        </w:rPr>
        <w:t>Hardware</w:t>
      </w:r>
      <w:bookmarkEnd w:id="19"/>
      <w:r>
        <w:rPr>
          <w:rFonts w:cs="Arial"/>
          <w:lang w:val="en-GB"/>
        </w:rPr>
        <w:t xml:space="preserve"> single-fault test</w:t>
      </w:r>
    </w:p>
    <w:p w14:paraId="37952066" w14:textId="0B49AA4A" w:rsidR="005C1023" w:rsidRPr="005C1023" w:rsidRDefault="005C1023" w:rsidP="005C1023">
      <w:pPr>
        <w:rPr>
          <w:lang w:val="en-GB"/>
        </w:rPr>
      </w:pPr>
      <w:r w:rsidRPr="003B628B">
        <w:rPr>
          <w:rFonts w:cs="Arial" w:hint="eastAsia"/>
          <w:sz w:val="22"/>
          <w:szCs w:val="22"/>
          <w:highlight w:val="magenta"/>
          <w:lang w:val="en-US" w:eastAsia="zh-CN"/>
        </w:rPr>
        <w:t>（</w:t>
      </w:r>
      <w:r>
        <w:rPr>
          <w:rFonts w:cs="Arial" w:hint="eastAsia"/>
          <w:sz w:val="22"/>
          <w:szCs w:val="22"/>
          <w:highlight w:val="magenta"/>
          <w:lang w:val="en-US" w:eastAsia="zh-CN"/>
        </w:rPr>
        <w:t>下面所有的测试</w:t>
      </w:r>
      <w:r w:rsidRPr="003B628B">
        <w:rPr>
          <w:rFonts w:cs="Arial" w:hint="eastAsia"/>
          <w:sz w:val="22"/>
          <w:szCs w:val="22"/>
          <w:highlight w:val="magenta"/>
          <w:lang w:val="en-US" w:eastAsia="zh-CN"/>
        </w:rPr>
        <w:t>拍视频，</w:t>
      </w:r>
      <w:r w:rsidRPr="003B628B">
        <w:rPr>
          <w:rFonts w:cs="Arial" w:hint="eastAsia"/>
          <w:sz w:val="22"/>
          <w:szCs w:val="22"/>
          <w:highlight w:val="magenta"/>
          <w:lang w:val="en-US" w:eastAsia="zh-CN"/>
        </w:rPr>
        <w:t>B</w:t>
      </w:r>
      <w:r w:rsidRPr="003B628B">
        <w:rPr>
          <w:rFonts w:cs="Arial"/>
          <w:sz w:val="22"/>
          <w:szCs w:val="22"/>
          <w:highlight w:val="magenta"/>
          <w:lang w:val="en-US" w:eastAsia="zh-CN"/>
        </w:rPr>
        <w:t>MS</w:t>
      </w:r>
      <w:r w:rsidRPr="003B628B">
        <w:rPr>
          <w:rFonts w:cs="Arial" w:hint="eastAsia"/>
          <w:sz w:val="22"/>
          <w:szCs w:val="22"/>
          <w:highlight w:val="magenta"/>
          <w:lang w:val="en-US" w:eastAsia="zh-CN"/>
        </w:rPr>
        <w:t>动作前后上位机的显示界面，和报警界面信息</w:t>
      </w:r>
      <w:r w:rsidRPr="003B628B">
        <w:rPr>
          <w:rFonts w:cs="Arial" w:hint="eastAsia"/>
          <w:sz w:val="22"/>
          <w:szCs w:val="22"/>
          <w:highlight w:val="magenta"/>
          <w:lang w:val="en-US" w:eastAsia="zh-CN"/>
        </w:rPr>
        <w:t>-</w:t>
      </w:r>
      <w:r w:rsidRPr="003B628B">
        <w:rPr>
          <w:rFonts w:cs="Arial" w:hint="eastAsia"/>
          <w:sz w:val="22"/>
          <w:szCs w:val="22"/>
          <w:highlight w:val="magenta"/>
          <w:lang w:val="en-US" w:eastAsia="zh-CN"/>
        </w:rPr>
        <w:t>显示是什么元件动作断开！）</w:t>
      </w: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135DE4" w:rsidRPr="00A61BAC" w14:paraId="0C66CD2A" w14:textId="77777777" w:rsidTr="00A61BAC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6761DEC" w14:textId="6F59B4E7" w:rsidR="009A6848" w:rsidRPr="005C1023" w:rsidRDefault="00135DE4" w:rsidP="005C1023">
            <w:pPr>
              <w:pStyle w:val="Heading3"/>
              <w:rPr>
                <w:rFonts w:cs="Arial"/>
                <w:sz w:val="22"/>
                <w:szCs w:val="22"/>
                <w:lang w:val="en-US" w:eastAsia="zh-CN"/>
              </w:rPr>
            </w:pPr>
            <w:bookmarkStart w:id="21" w:name="_Toc306715352"/>
            <w:bookmarkStart w:id="22" w:name="_Toc379898926"/>
            <w:bookmarkStart w:id="23" w:name="_Toc51487081"/>
            <w:r w:rsidRPr="00A61BAC">
              <w:rPr>
                <w:rFonts w:cs="Arial"/>
                <w:sz w:val="22"/>
                <w:szCs w:val="22"/>
                <w:lang w:val="en-GB"/>
              </w:rPr>
              <w:t>_</w:t>
            </w:r>
            <w:bookmarkEnd w:id="21"/>
            <w:bookmarkEnd w:id="22"/>
            <w:r w:rsidRPr="00A61BAC"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 w:rsidR="000D553C" w:rsidRPr="003375FD">
              <w:rPr>
                <w:rFonts w:cs="Arial"/>
                <w:lang w:val="en-GB"/>
              </w:rPr>
              <w:t>N</w:t>
            </w:r>
            <w:r w:rsidR="000D553C" w:rsidRPr="003375FD">
              <w:rPr>
                <w:rFonts w:cs="Arial"/>
                <w:lang w:val="en-GB" w:eastAsia="zh-CN"/>
              </w:rPr>
              <w:t xml:space="preserve">ormal operation - </w:t>
            </w:r>
            <w:r w:rsidR="000D553C" w:rsidRPr="003375FD">
              <w:rPr>
                <w:rFonts w:cs="Arial"/>
                <w:szCs w:val="24"/>
                <w:lang w:val="en-US" w:eastAsia="de-DE"/>
              </w:rPr>
              <w:t xml:space="preserve">cell overvoltage during </w:t>
            </w:r>
            <w:proofErr w:type="gramStart"/>
            <w:r w:rsidR="000D553C" w:rsidRPr="003375FD">
              <w:rPr>
                <w:rFonts w:cs="Arial"/>
                <w:szCs w:val="24"/>
                <w:lang w:val="en-US" w:eastAsia="de-DE"/>
              </w:rPr>
              <w:t>charge</w:t>
            </w:r>
            <w:bookmarkEnd w:id="23"/>
            <w:r w:rsidR="000D553C">
              <w:rPr>
                <w:rFonts w:cs="Arial"/>
                <w:sz w:val="22"/>
                <w:szCs w:val="22"/>
                <w:lang w:val="en-US" w:eastAsia="zh-CN"/>
              </w:rPr>
              <w:t xml:space="preserve"> </w:t>
            </w:r>
            <w:r w:rsidR="001B1E5F">
              <w:rPr>
                <w:rFonts w:cs="Arial"/>
                <w:sz w:val="22"/>
                <w:szCs w:val="22"/>
                <w:lang w:val="en-US" w:eastAsia="zh-CN"/>
              </w:rPr>
              <w:t xml:space="preserve"> </w:t>
            </w:r>
            <w:r w:rsidR="001B1E5F" w:rsidRPr="00B43B49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(</w:t>
            </w:r>
            <w:proofErr w:type="gramEnd"/>
            <w:r w:rsidR="00DF3A74" w:rsidRPr="00B43B49">
              <w:rPr>
                <w:rFonts w:cs="Arial" w:hint="eastAsia"/>
                <w:sz w:val="22"/>
                <w:szCs w:val="22"/>
                <w:highlight w:val="yellow"/>
                <w:lang w:val="en-US" w:eastAsia="zh-CN"/>
              </w:rPr>
              <w:t>用</w:t>
            </w:r>
            <w:r w:rsidR="00DF3A74" w:rsidRPr="00B43B49">
              <w:rPr>
                <w:rFonts w:cs="Arial" w:hint="eastAsia"/>
                <w:color w:val="FF0000"/>
                <w:highlight w:val="yellow"/>
                <w:lang w:val="en-US"/>
              </w:rPr>
              <w:t>BSU02S2</w:t>
            </w:r>
            <w:r w:rsidR="00DF3A74"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 w:rsid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做下面的过压和欠压的单压和总压保护</w:t>
            </w:r>
            <w:r w:rsidR="00CB4EEF">
              <w:rPr>
                <w:rFonts w:cs="Arial" w:hint="eastAsia"/>
                <w:color w:val="FF0000"/>
                <w:highlight w:val="yellow"/>
                <w:lang w:val="en-US" w:eastAsia="zh-CN"/>
              </w:rPr>
              <w:t>的</w:t>
            </w:r>
            <w:r w:rsidR="00CB4EEF">
              <w:rPr>
                <w:rFonts w:cs="Arial" w:hint="eastAsia"/>
                <w:color w:val="FF0000"/>
                <w:highlight w:val="yellow"/>
                <w:lang w:val="en-US" w:eastAsia="zh-CN"/>
              </w:rPr>
              <w:t>4</w:t>
            </w:r>
            <w:r w:rsidR="00CB4EEF">
              <w:rPr>
                <w:rFonts w:cs="Arial" w:hint="eastAsia"/>
                <w:color w:val="FF0000"/>
                <w:highlight w:val="yellow"/>
                <w:lang w:val="en-US" w:eastAsia="zh-CN"/>
              </w:rPr>
              <w:t>个</w:t>
            </w:r>
            <w:r w:rsid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验证测试</w:t>
            </w:r>
            <w:r w:rsidR="001B1E5F" w:rsidRPr="00B43B49">
              <w:rPr>
                <w:rFonts w:eastAsia="等线" w:cs="Arial" w:hint="eastAsia"/>
                <w:bCs/>
                <w:sz w:val="20"/>
                <w:highlight w:val="yellow"/>
                <w:lang w:eastAsia="zh-CN"/>
              </w:rPr>
              <w:t>)</w:t>
            </w:r>
            <w:r w:rsidR="000D553C">
              <w:rPr>
                <w:rFonts w:cs="Arial"/>
                <w:sz w:val="22"/>
                <w:szCs w:val="22"/>
                <w:lang w:val="en-US" w:eastAsia="zh-CN"/>
              </w:rPr>
              <w:t xml:space="preserve">  </w:t>
            </w:r>
            <w:r w:rsidR="00F9439B" w:rsidRPr="000421E3">
              <w:rPr>
                <w:rFonts w:cs="Arial" w:hint="eastAsia"/>
                <w:sz w:val="22"/>
                <w:szCs w:val="22"/>
                <w:lang w:val="en-US" w:eastAsia="zh-CN"/>
              </w:rPr>
              <w:t>充电</w:t>
            </w:r>
            <w:r w:rsidR="007A1E00">
              <w:rPr>
                <w:rFonts w:cs="Arial" w:hint="eastAsia"/>
                <w:sz w:val="22"/>
                <w:szCs w:val="22"/>
                <w:lang w:val="en-US" w:eastAsia="zh-CN"/>
              </w:rPr>
              <w:t>单体</w:t>
            </w:r>
            <w:r w:rsidR="00F9439B" w:rsidRPr="000421E3">
              <w:rPr>
                <w:rFonts w:cs="Arial" w:hint="eastAsia"/>
                <w:sz w:val="22"/>
                <w:szCs w:val="22"/>
                <w:lang w:val="en-US" w:eastAsia="zh-CN"/>
              </w:rPr>
              <w:t>过压</w:t>
            </w:r>
            <w:r w:rsidR="007A1E00">
              <w:rPr>
                <w:rFonts w:hint="eastAsia"/>
                <w:sz w:val="22"/>
                <w:szCs w:val="22"/>
                <w:lang w:val="en-US" w:eastAsia="zh-CN"/>
              </w:rPr>
              <w:t>保护</w:t>
            </w:r>
            <w:r w:rsidR="002A62E7"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 w:rsidR="00A26777"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="00025FEF">
              <w:rPr>
                <w:rFonts w:cs="Arial" w:hint="eastAsia"/>
                <w:sz w:val="22"/>
                <w:szCs w:val="22"/>
                <w:lang w:val="en-US" w:eastAsia="zh-CN"/>
              </w:rPr>
              <w:t>延迟时间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  <w:r w:rsidR="003B628B"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="003B628B">
              <w:rPr>
                <w:rFonts w:cs="Arial"/>
                <w:sz w:val="22"/>
                <w:szCs w:val="22"/>
                <w:lang w:val="en-US" w:eastAsia="zh-CN"/>
              </w:rPr>
              <w:t xml:space="preserve"> </w:t>
            </w:r>
          </w:p>
        </w:tc>
      </w:tr>
      <w:tr w:rsidR="00135DE4" w:rsidRPr="00A61BAC" w14:paraId="21DF788A" w14:textId="77777777" w:rsidTr="00E0532D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ED98359" w14:textId="77777777" w:rsidR="00135DE4" w:rsidRPr="00A61BAC" w:rsidRDefault="00135DE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990C4EC" w14:textId="7FC2CEE6" w:rsidR="00135DE4" w:rsidRPr="00A61BAC" w:rsidRDefault="002A62E7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O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ver</w:t>
            </w:r>
            <w:r w:rsidR="00135DE4"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voltage protection</w:t>
            </w:r>
          </w:p>
        </w:tc>
      </w:tr>
      <w:tr w:rsidR="00135DE4" w:rsidRPr="00A61BAC" w14:paraId="5450608D" w14:textId="77777777" w:rsidTr="00E0532D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52001B4" w14:textId="77777777" w:rsidR="00135DE4" w:rsidRPr="00A61BAC" w:rsidRDefault="00135DE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EB6C841" w14:textId="0A46C090" w:rsidR="00135DE4" w:rsidRDefault="00A26777" w:rsidP="00005180">
            <w:pPr>
              <w:rPr>
                <w:rFonts w:ascii="Arial" w:hAnsi="Arial" w:cs="Arial"/>
                <w:lang w:val="en-GB" w:eastAsia="zh-CN"/>
              </w:rPr>
            </w:pPr>
            <w:r w:rsidRPr="008C57FB">
              <w:rPr>
                <w:rFonts w:ascii="Arial" w:hAnsi="Arial" w:cs="Arial"/>
                <w:lang w:val="en-GB" w:eastAsia="zh-CN"/>
              </w:rPr>
              <w:t>Charge the cell until voltage reached overvoltage limit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 w:rsidRPr="00413820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(3.6</w:t>
            </w:r>
            <w:r w:rsidR="00A2329B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3</w:t>
            </w:r>
            <w:r w:rsidRPr="00413820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V</w:t>
            </w:r>
            <w:r w:rsidR="00E418CB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 xml:space="preserve">, </w:t>
            </w:r>
            <w:r w:rsidR="00A2329B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3</w:t>
            </w:r>
            <w:r w:rsidR="00E418CB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s</w:t>
            </w:r>
            <w:r w:rsidRPr="00413820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)</w:t>
            </w:r>
            <w:r>
              <w:rPr>
                <w:rFonts w:ascii="Arial" w:hAnsi="Arial" w:cs="Arial"/>
                <w:lang w:val="en-GB" w:eastAsia="zh-CN"/>
              </w:rPr>
              <w:t xml:space="preserve"> until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07EE1961" w14:textId="2B2C12BC" w:rsidR="00E418CB" w:rsidRPr="00A61BAC" w:rsidRDefault="00E418CB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lang w:val="en-GB" w:eastAsia="zh-CN"/>
              </w:rPr>
              <w:t>常温下</w:t>
            </w:r>
            <w:r w:rsidR="00A2329B">
              <w:rPr>
                <w:rFonts w:ascii="Arial" w:hAnsi="Arial" w:cs="Arial" w:hint="eastAsia"/>
                <w:lang w:val="en-GB" w:eastAsia="zh-CN"/>
              </w:rPr>
              <w:t>1</w:t>
            </w:r>
            <w:r w:rsidR="00A2329B">
              <w:rPr>
                <w:rFonts w:ascii="Arial" w:hAnsi="Arial" w:cs="Arial"/>
                <w:lang w:val="en-GB" w:eastAsia="zh-CN"/>
              </w:rPr>
              <w:t>4</w:t>
            </w:r>
            <w:r w:rsidR="004B1643">
              <w:rPr>
                <w:rFonts w:ascii="Arial" w:hAnsi="Arial" w:cs="Arial"/>
                <w:lang w:val="en-GB" w:eastAsia="zh-CN"/>
              </w:rPr>
              <w:t>0</w:t>
            </w:r>
            <w:r>
              <w:rPr>
                <w:rFonts w:ascii="Arial" w:hAnsi="Arial" w:cs="Arial"/>
                <w:lang w:val="en-GB" w:eastAsia="zh-CN"/>
              </w:rPr>
              <w:t>A</w:t>
            </w:r>
            <w:r>
              <w:rPr>
                <w:rFonts w:ascii="Arial" w:hAnsi="Arial" w:cs="Arial" w:hint="eastAsia"/>
                <w:lang w:val="en-GB" w:eastAsia="zh-CN"/>
              </w:rPr>
              <w:t>充电，直到</w:t>
            </w:r>
            <w:r>
              <w:rPr>
                <w:rFonts w:ascii="Arial" w:hAnsi="Arial" w:cs="Arial" w:hint="eastAsia"/>
                <w:lang w:val="en-GB" w:eastAsia="zh-CN"/>
              </w:rPr>
              <w:t>B</w:t>
            </w:r>
            <w:r>
              <w:rPr>
                <w:rFonts w:ascii="Arial" w:hAnsi="Arial" w:cs="Arial"/>
                <w:lang w:val="en-GB" w:eastAsia="zh-CN"/>
              </w:rPr>
              <w:t>MS</w:t>
            </w:r>
            <w:r>
              <w:rPr>
                <w:rFonts w:ascii="Arial" w:hAnsi="Arial" w:cs="Arial" w:hint="eastAsia"/>
                <w:lang w:val="en-GB" w:eastAsia="zh-CN"/>
              </w:rPr>
              <w:t>发生</w:t>
            </w:r>
            <w:r w:rsidR="003B628B">
              <w:rPr>
                <w:rFonts w:ascii="Arial" w:hAnsi="Arial" w:cs="Arial" w:hint="eastAsia"/>
                <w:lang w:val="en-GB" w:eastAsia="zh-CN"/>
              </w:rPr>
              <w:t>单压</w:t>
            </w:r>
            <w:r>
              <w:rPr>
                <w:rFonts w:ascii="Arial" w:hAnsi="Arial" w:cs="Arial" w:hint="eastAsia"/>
                <w:lang w:val="en-GB" w:eastAsia="zh-CN"/>
              </w:rPr>
              <w:t>过</w:t>
            </w:r>
            <w:proofErr w:type="gramStart"/>
            <w:r>
              <w:rPr>
                <w:rFonts w:ascii="Arial" w:hAnsi="Arial" w:cs="Arial" w:hint="eastAsia"/>
                <w:lang w:val="en-GB" w:eastAsia="zh-CN"/>
              </w:rPr>
              <w:t>充</w:t>
            </w:r>
            <w:r w:rsidR="003B628B">
              <w:rPr>
                <w:rFonts w:ascii="Arial" w:hAnsi="Arial" w:cs="Arial" w:hint="eastAsia"/>
                <w:lang w:val="en-GB" w:eastAsia="zh-CN"/>
              </w:rPr>
              <w:t>保护</w:t>
            </w:r>
            <w:proofErr w:type="gramEnd"/>
            <w:r>
              <w:rPr>
                <w:rFonts w:ascii="Arial" w:hAnsi="Arial" w:cs="Arial" w:hint="eastAsia"/>
                <w:lang w:val="en-GB" w:eastAsia="zh-CN"/>
              </w:rPr>
              <w:t>动作</w:t>
            </w:r>
            <w:r w:rsidR="00025FEF">
              <w:rPr>
                <w:rFonts w:ascii="Arial" w:hAnsi="Arial" w:cs="Arial" w:hint="eastAsia"/>
                <w:lang w:val="en-GB" w:eastAsia="zh-CN"/>
              </w:rPr>
              <w:t xml:space="preserve"> </w:t>
            </w:r>
          </w:p>
        </w:tc>
      </w:tr>
      <w:tr w:rsidR="00135DE4" w:rsidRPr="00A61BAC" w14:paraId="465E1931" w14:textId="77777777" w:rsidTr="00E0532D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18E392A" w14:textId="77777777" w:rsidR="00135DE4" w:rsidRPr="00A61BAC" w:rsidRDefault="00135DE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833BEE5" w14:textId="79AEAD1D" w:rsidR="00135DE4" w:rsidRPr="00A61BAC" w:rsidRDefault="00135DE4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 w:rsidR="008F6B64"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242F51B4" w14:textId="184CC87D" w:rsidR="00135DE4" w:rsidRPr="00A61BAC" w:rsidRDefault="00135DE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  <w:r w:rsidR="00E418CB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数据</w:t>
            </w:r>
          </w:p>
        </w:tc>
      </w:tr>
      <w:tr w:rsidR="00135DE4" w:rsidRPr="00A61BAC" w14:paraId="7F30EA73" w14:textId="77777777" w:rsidTr="00310FFF">
        <w:trPr>
          <w:trHeight w:val="414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2F94C7C" w14:textId="77777777" w:rsidR="00135DE4" w:rsidRPr="00A61BAC" w:rsidRDefault="00135DE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BF90BB" w14:textId="77777777" w:rsidR="00714D4F" w:rsidRDefault="00C43D93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="00135DE4"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1 </w:t>
            </w:r>
            <w:r w:rsidR="008F6B64">
              <w:rPr>
                <w:rFonts w:ascii="Arial" w:hAnsi="Arial" w:cs="Arial"/>
                <w:sz w:val="22"/>
                <w:szCs w:val="22"/>
                <w:lang w:val="en-GB" w:eastAsia="zh-CN"/>
              </w:rPr>
              <w:t>Cell Over</w:t>
            </w:r>
            <w:r w:rsidR="00821117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</w:t>
            </w:r>
            <w:r w:rsidR="00135DE4"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oltage</w:t>
            </w:r>
            <w:r w:rsidR="008F6B64">
              <w:rPr>
                <w:rFonts w:ascii="Arial" w:hAnsi="Arial" w:cs="Arial"/>
                <w:sz w:val="22"/>
                <w:szCs w:val="22"/>
                <w:lang w:val="en-GB" w:eastAsia="zh-CN"/>
              </w:rPr>
              <w:t>:</w:t>
            </w:r>
            <w:r w:rsidR="008A6350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 </w:t>
            </w:r>
          </w:p>
          <w:p w14:paraId="50F80929" w14:textId="066CFD7F" w:rsidR="00135DE4" w:rsidRPr="009947D4" w:rsidRDefault="00025FEF" w:rsidP="00005180">
            <w:pPr>
              <w:rPr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可以总体过</w:t>
            </w:r>
            <w:proofErr w:type="gramStart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压或者</w:t>
            </w:r>
            <w:proofErr w:type="gramEnd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选择</w:t>
            </w:r>
            <w:r w:rsidR="008A6350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1</w:t>
            </w:r>
            <w:r w:rsidR="008A6350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颗</w:t>
            </w:r>
            <w:proofErr w:type="gramStart"/>
            <w:r w:rsidR="008A6350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电芯过充</w:t>
            </w:r>
            <w:proofErr w:type="gramEnd"/>
            <w:r w:rsidR="009947D4">
              <w:rPr>
                <w:rFonts w:eastAsia="MS Mincho" w:hint="eastAsia"/>
              </w:rPr>
              <w:t>,</w:t>
            </w:r>
            <w:r w:rsidR="009947D4">
              <w:rPr>
                <w:rFonts w:eastAsia="MS Mincho"/>
              </w:rPr>
              <w:t xml:space="preserve"> </w:t>
            </w:r>
            <w:r w:rsidR="009947D4">
              <w:rPr>
                <w:rFonts w:hint="eastAsia"/>
                <w:lang w:eastAsia="zh-CN"/>
              </w:rPr>
              <w:t>分别使用校准设备测量电芯电压和响应时间</w:t>
            </w:r>
            <w:r w:rsidR="009947D4">
              <w:rPr>
                <w:rFonts w:hint="eastAsia"/>
                <w:lang w:eastAsia="zh-CN"/>
              </w:rPr>
              <w:t>,</w:t>
            </w:r>
            <w:r w:rsidR="009947D4">
              <w:rPr>
                <w:lang w:eastAsia="zh-CN"/>
              </w:rPr>
              <w:t xml:space="preserve"> </w:t>
            </w:r>
            <w:r w:rsidR="009947D4">
              <w:rPr>
                <w:rFonts w:hint="eastAsia"/>
                <w:lang w:eastAsia="zh-CN"/>
              </w:rPr>
              <w:t>并记录对应的</w:t>
            </w:r>
            <w:r w:rsidR="009947D4">
              <w:rPr>
                <w:rFonts w:hint="eastAsia"/>
                <w:lang w:eastAsia="zh-CN"/>
              </w:rPr>
              <w:t>B</w:t>
            </w:r>
            <w:r w:rsidR="009947D4">
              <w:rPr>
                <w:lang w:eastAsia="zh-CN"/>
              </w:rPr>
              <w:t>MS</w:t>
            </w:r>
            <w:r w:rsidR="009947D4">
              <w:rPr>
                <w:rFonts w:hint="eastAsia"/>
                <w:lang w:eastAsia="zh-CN"/>
              </w:rPr>
              <w:t>读出的电芯电压</w:t>
            </w:r>
          </w:p>
          <w:tbl>
            <w:tblPr>
              <w:tblStyle w:val="TableGrid"/>
              <w:tblW w:w="7939" w:type="dxa"/>
              <w:tblLayout w:type="fixed"/>
              <w:tblLook w:val="04A0" w:firstRow="1" w:lastRow="0" w:firstColumn="1" w:lastColumn="0" w:noHBand="0" w:noVBand="1"/>
            </w:tblPr>
            <w:tblGrid>
              <w:gridCol w:w="819"/>
              <w:gridCol w:w="2440"/>
              <w:gridCol w:w="1620"/>
              <w:gridCol w:w="2694"/>
              <w:gridCol w:w="366"/>
            </w:tblGrid>
            <w:tr w:rsidR="00025FEF" w:rsidRPr="00A61BAC" w14:paraId="756686E0" w14:textId="70FF675F" w:rsidTr="002D19F3">
              <w:trPr>
                <w:trHeight w:val="854"/>
              </w:trPr>
              <w:tc>
                <w:tcPr>
                  <w:tcW w:w="819" w:type="dxa"/>
                </w:tcPr>
                <w:p w14:paraId="2EA82C9F" w14:textId="41FA2CF7" w:rsidR="00025FEF" w:rsidRPr="00A61BAC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2440" w:type="dxa"/>
                </w:tcPr>
                <w:p w14:paraId="2277F617" w14:textId="77777777" w:rsidR="00025FEF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04A32D8A" w14:textId="6F9689BD" w:rsidR="00025FEF" w:rsidRPr="00A61BAC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用万用表测量发生过</w:t>
                  </w:r>
                  <w:proofErr w:type="gramStart"/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充保护</w:t>
                  </w:r>
                  <w:proofErr w:type="gramEnd"/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的电芯的单芯电压</w:t>
                  </w:r>
                </w:p>
              </w:tc>
              <w:tc>
                <w:tcPr>
                  <w:tcW w:w="1620" w:type="dxa"/>
                </w:tcPr>
                <w:p w14:paraId="528A577E" w14:textId="77777777" w:rsidR="00025FEF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19F644DD" w14:textId="13539A00" w:rsidR="00025FEF" w:rsidRPr="00A61BAC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上位机的读数</w:t>
                  </w:r>
                </w:p>
              </w:tc>
              <w:tc>
                <w:tcPr>
                  <w:tcW w:w="2694" w:type="dxa"/>
                </w:tcPr>
                <w:p w14:paraId="17BC95CD" w14:textId="31D20273" w:rsidR="00025FEF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 w:rsidR="00A2329B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 w:rsidR="00A2329B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 w:rsidR="00A2329B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38CB96D7" w14:textId="7DA5947F" w:rsidR="00025FEF" w:rsidRPr="0099573F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（延迟时间的测量可以通过示波器</w:t>
                  </w:r>
                  <w:r w:rsidR="00B5280A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抓取单芯电压达到</w:t>
                  </w:r>
                  <w:r w:rsidR="00B5280A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3</w:t>
                  </w:r>
                  <w:r w:rsidR="00B5280A">
                    <w:rPr>
                      <w:rFonts w:ascii="Arial" w:hAnsi="Arial" w:cs="Arial"/>
                      <w:sz w:val="22"/>
                      <w:szCs w:val="22"/>
                      <w:highlight w:val="yellow"/>
                      <w:lang w:val="en-GB" w:eastAsia="zh-CN"/>
                    </w:rPr>
                    <w:t>.63V</w:t>
                  </w:r>
                  <w:r w:rsidR="00B5280A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与</w:t>
                  </w:r>
                  <w:r w:rsidR="00B5280A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B</w:t>
                  </w:r>
                  <w:r w:rsidR="00B5280A">
                    <w:rPr>
                      <w:rFonts w:ascii="Arial" w:hAnsi="Arial" w:cs="Arial"/>
                      <w:sz w:val="22"/>
                      <w:szCs w:val="22"/>
                      <w:highlight w:val="yellow"/>
                      <w:lang w:val="en-GB" w:eastAsia="zh-CN"/>
                    </w:rPr>
                    <w:t>MS</w:t>
                  </w:r>
                  <w:r w:rsidR="00B5280A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动作之间的时间差</w:t>
                  </w: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，也可以通过读取</w:t>
                  </w: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B</w:t>
                  </w:r>
                  <w:r w:rsidRPr="00025FEF">
                    <w:rPr>
                      <w:rFonts w:ascii="Arial" w:hAnsi="Arial" w:cs="Arial"/>
                      <w:sz w:val="22"/>
                      <w:szCs w:val="22"/>
                      <w:highlight w:val="yellow"/>
                      <w:lang w:val="en-GB" w:eastAsia="zh-CN"/>
                    </w:rPr>
                    <w:t>MS</w:t>
                  </w: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上位机的报文；）</w:t>
                  </w:r>
                </w:p>
              </w:tc>
              <w:tc>
                <w:tcPr>
                  <w:tcW w:w="366" w:type="dxa"/>
                </w:tcPr>
                <w:p w14:paraId="112D8CE5" w14:textId="77777777" w:rsidR="00025FEF" w:rsidRPr="0099573F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025FEF" w:rsidRPr="00A61BAC" w14:paraId="5F755DE8" w14:textId="1B82D787" w:rsidTr="002D19F3">
              <w:trPr>
                <w:trHeight w:val="512"/>
              </w:trPr>
              <w:tc>
                <w:tcPr>
                  <w:tcW w:w="819" w:type="dxa"/>
                </w:tcPr>
                <w:p w14:paraId="65B3E137" w14:textId="77777777" w:rsidR="00025FEF" w:rsidRPr="00A61BAC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2440" w:type="dxa"/>
                </w:tcPr>
                <w:p w14:paraId="1E74F5F7" w14:textId="50BCD297" w:rsidR="00025FEF" w:rsidRPr="0099573F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20" w:type="dxa"/>
                </w:tcPr>
                <w:p w14:paraId="6DBE1B7F" w14:textId="2CEA7725" w:rsidR="00025FEF" w:rsidRPr="0099573F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694" w:type="dxa"/>
                </w:tcPr>
                <w:p w14:paraId="3131D2EB" w14:textId="259DD1B1" w:rsidR="00025FEF" w:rsidRPr="0099573F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366" w:type="dxa"/>
                </w:tcPr>
                <w:p w14:paraId="05932193" w14:textId="77777777" w:rsidR="00025FEF" w:rsidRPr="0099573F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4B1643" w:rsidRPr="00A61BAC" w14:paraId="3A42EA0A" w14:textId="77777777" w:rsidTr="0009615B">
              <w:trPr>
                <w:trHeight w:val="512"/>
              </w:trPr>
              <w:tc>
                <w:tcPr>
                  <w:tcW w:w="7939" w:type="dxa"/>
                  <w:gridSpan w:val="5"/>
                </w:tcPr>
                <w:p w14:paraId="12CF6ADA" w14:textId="126B37FA" w:rsidR="004B1643" w:rsidRPr="0099573F" w:rsidRDefault="004B1643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</w:t>
                  </w:r>
                  <w:r w:rsidR="001C6522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继电器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  <w:tr w:rsidR="00025FEF" w:rsidRPr="00A61BAC" w14:paraId="5D0E01A5" w14:textId="787BBB79" w:rsidTr="00025FEF">
              <w:trPr>
                <w:trHeight w:val="503"/>
              </w:trPr>
              <w:tc>
                <w:tcPr>
                  <w:tcW w:w="7573" w:type="dxa"/>
                  <w:gridSpan w:val="4"/>
                </w:tcPr>
                <w:p w14:paraId="33D76BAA" w14:textId="14A18E6F" w:rsidR="00025FEF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Test 2: </w:t>
                  </w:r>
                  <w:r w:rsidR="00062D4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A</w:t>
                  </w:r>
                  <w:r w:rsidR="00062D4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bove</w:t>
                  </w:r>
                  <w:r w:rsidR="00062D4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1C6522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 w:rsidR="00062D4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062D4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short-circuit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, then simulate 1 cell overcharge:</w:t>
                  </w:r>
                </w:p>
                <w:p w14:paraId="4E423592" w14:textId="3CC81196" w:rsidR="00025FEF" w:rsidRPr="00A61BAC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模拟</w:t>
                  </w:r>
                  <w:r w:rsidR="008F010A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主正</w:t>
                  </w:r>
                  <w:r w:rsidR="001C6522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失效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继续充电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验证第二重保护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– </w:t>
                  </w:r>
                  <w:r w:rsidR="001C6522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总负</w:t>
                  </w:r>
                  <w:r w:rsidR="001C6522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</w:p>
              </w:tc>
              <w:tc>
                <w:tcPr>
                  <w:tcW w:w="366" w:type="dxa"/>
                </w:tcPr>
                <w:p w14:paraId="3DD3FE34" w14:textId="77777777" w:rsidR="00025FEF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025FEF" w:rsidRPr="00A61BAC" w14:paraId="3F8453E2" w14:textId="08CBE470" w:rsidTr="002D19F3">
              <w:trPr>
                <w:trHeight w:val="503"/>
              </w:trPr>
              <w:tc>
                <w:tcPr>
                  <w:tcW w:w="819" w:type="dxa"/>
                </w:tcPr>
                <w:p w14:paraId="7D620E73" w14:textId="133F9125" w:rsidR="00025FEF" w:rsidRPr="00A61BAC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2</w:t>
                  </w:r>
                </w:p>
              </w:tc>
              <w:tc>
                <w:tcPr>
                  <w:tcW w:w="2440" w:type="dxa"/>
                </w:tcPr>
                <w:p w14:paraId="35D1471E" w14:textId="77777777" w:rsidR="00025FEF" w:rsidRPr="00A61BAC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20" w:type="dxa"/>
                </w:tcPr>
                <w:p w14:paraId="38A20EC2" w14:textId="77777777" w:rsidR="00025FEF" w:rsidRPr="00A61BAC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694" w:type="dxa"/>
                </w:tcPr>
                <w:p w14:paraId="3C1CFF8B" w14:textId="72E6276F" w:rsidR="00025FEF" w:rsidRPr="00A61BAC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--</w:t>
                  </w:r>
                </w:p>
              </w:tc>
              <w:tc>
                <w:tcPr>
                  <w:tcW w:w="366" w:type="dxa"/>
                </w:tcPr>
                <w:p w14:paraId="11076479" w14:textId="77777777" w:rsidR="00025FEF" w:rsidRPr="00A61BAC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025FEF" w:rsidRPr="00A61BAC" w14:paraId="6748F7AE" w14:textId="63A629E1" w:rsidTr="00025FEF">
              <w:trPr>
                <w:trHeight w:val="503"/>
              </w:trPr>
              <w:tc>
                <w:tcPr>
                  <w:tcW w:w="7573" w:type="dxa"/>
                  <w:gridSpan w:val="4"/>
                </w:tcPr>
                <w:p w14:paraId="5292DD84" w14:textId="6532E01A" w:rsidR="00025FEF" w:rsidRPr="00A61BAC" w:rsidRDefault="001C6522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egative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 w:rsidR="004B1643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025FEF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operated</w:t>
                  </w:r>
                  <w:r w:rsidR="00025FE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025FEF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or</w:t>
                  </w:r>
                  <w:r w:rsidR="00025FE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025FEF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not</w:t>
                  </w:r>
                  <w:r w:rsidR="00025FEF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总负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 w:rsidR="00025FEF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  <w:r w:rsidR="00025FEF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025FE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(</w:t>
                  </w:r>
                  <w:proofErr w:type="gramStart"/>
                  <w:r w:rsidR="00025FE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Y</w:t>
                  </w:r>
                  <w:r w:rsidR="00025FEF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es</w:t>
                  </w:r>
                  <w:r w:rsidR="00025FE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025FEF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025FE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/</w:t>
                  </w:r>
                  <w:proofErr w:type="gramEnd"/>
                  <w:r w:rsidR="00025FE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N</w:t>
                  </w:r>
                  <w:r w:rsidR="00025FEF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</w:t>
                  </w:r>
                  <w:r w:rsidR="00025FE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)</w:t>
                  </w:r>
                </w:p>
              </w:tc>
              <w:tc>
                <w:tcPr>
                  <w:tcW w:w="366" w:type="dxa"/>
                </w:tcPr>
                <w:p w14:paraId="78A19838" w14:textId="77777777" w:rsidR="00025FEF" w:rsidRPr="00A61BAC" w:rsidRDefault="00025FEF" w:rsidP="0000518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</w:tbl>
          <w:p w14:paraId="7552A92C" w14:textId="77777777" w:rsidR="00135DE4" w:rsidRPr="00A61BAC" w:rsidRDefault="00135DE4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</w:p>
        </w:tc>
      </w:tr>
      <w:tr w:rsidR="00135DE4" w:rsidRPr="00A61BAC" w14:paraId="3C42A49C" w14:textId="77777777" w:rsidTr="0000052A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9F4C85" w14:textId="77777777" w:rsidR="00135DE4" w:rsidRPr="00A61BAC" w:rsidRDefault="00135DE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8FF289" w14:textId="77777777" w:rsidR="00135DE4" w:rsidRDefault="00714D4F" w:rsidP="0000518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="00135DE4"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DE4"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135DE4"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5DE4"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="00135DE4"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DE4"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135DE4"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5DE4"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="00135DE4"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5DE4"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135DE4"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="00135DE4"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04473ED8" w14:textId="0608EEB8" w:rsidR="00714D4F" w:rsidRPr="00A61BAC" w:rsidRDefault="00714D4F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2: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  <w:tr w:rsidR="00A9785B" w:rsidRPr="00A61BAC" w14:paraId="3066D408" w14:textId="77777777" w:rsidTr="00A9785B">
        <w:trPr>
          <w:trHeight w:val="597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E68BDB3" w14:textId="12E16619" w:rsidR="00A9785B" w:rsidRPr="00A61BAC" w:rsidRDefault="00A9785B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测试用设备：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42453B" w14:textId="77777777" w:rsidR="00A9785B" w:rsidRDefault="00A9785B" w:rsidP="0000518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7AA08E6" w14:textId="1F17E7F9" w:rsidR="00135DE4" w:rsidRDefault="00135DE4" w:rsidP="00135DE4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732AF12E" w14:textId="417C93D5" w:rsidR="003A7308" w:rsidRDefault="003A7308">
      <w:pPr>
        <w:overflowPunct/>
        <w:autoSpaceDE/>
        <w:autoSpaceDN/>
        <w:adjustRightInd/>
        <w:textAlignment w:val="auto"/>
        <w:rPr>
          <w:rFonts w:ascii="Arial" w:eastAsia="MS Mincho" w:hAnsi="Arial" w:cs="Arial"/>
          <w:sz w:val="22"/>
          <w:szCs w:val="22"/>
          <w:lang w:val="en-US"/>
        </w:rPr>
      </w:pPr>
      <w:r>
        <w:rPr>
          <w:rFonts w:ascii="Arial" w:eastAsia="MS Mincho" w:hAnsi="Arial" w:cs="Arial"/>
          <w:sz w:val="22"/>
          <w:szCs w:val="22"/>
          <w:lang w:val="en-US"/>
        </w:rPr>
        <w:br w:type="page"/>
      </w:r>
    </w:p>
    <w:p w14:paraId="4BF23E19" w14:textId="77777777" w:rsidR="00AF16EE" w:rsidRDefault="00AF16EE" w:rsidP="00135DE4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AF16EE" w:rsidRPr="00A61BAC" w14:paraId="71190997" w14:textId="77777777" w:rsidTr="009F33A9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190F523" w14:textId="795A9638" w:rsidR="00AF16EE" w:rsidRPr="000421E3" w:rsidRDefault="00AF16EE" w:rsidP="009F33A9">
            <w:pPr>
              <w:pStyle w:val="Heading3"/>
              <w:rPr>
                <w:rFonts w:cs="Arial"/>
                <w:sz w:val="22"/>
                <w:szCs w:val="22"/>
                <w:lang w:val="en-US" w:eastAsia="zh-CN"/>
              </w:rPr>
            </w:pPr>
            <w:r w:rsidRPr="00A61BAC">
              <w:rPr>
                <w:rFonts w:cs="Arial"/>
                <w:sz w:val="22"/>
                <w:szCs w:val="22"/>
                <w:lang w:val="en-GB"/>
              </w:rPr>
              <w:t xml:space="preserve">_ </w:t>
            </w:r>
            <w:r w:rsidRPr="003375FD">
              <w:rPr>
                <w:rFonts w:cs="Arial"/>
                <w:lang w:val="en-GB"/>
              </w:rPr>
              <w:t>N</w:t>
            </w:r>
            <w:r w:rsidRPr="003375FD">
              <w:rPr>
                <w:rFonts w:cs="Arial"/>
                <w:lang w:val="en-GB" w:eastAsia="zh-CN"/>
              </w:rPr>
              <w:t xml:space="preserve">ormal operation - 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cell </w:t>
            </w:r>
            <w:r>
              <w:rPr>
                <w:rFonts w:cs="Arial"/>
                <w:szCs w:val="24"/>
                <w:lang w:val="en-US" w:eastAsia="de-DE"/>
              </w:rPr>
              <w:t>under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voltage during </w:t>
            </w:r>
            <w:r>
              <w:rPr>
                <w:rFonts w:cs="Arial"/>
                <w:szCs w:val="24"/>
                <w:lang w:val="en-US" w:eastAsia="de-DE"/>
              </w:rPr>
              <w:t>dis</w:t>
            </w:r>
            <w:r w:rsidRPr="003375FD">
              <w:rPr>
                <w:rFonts w:cs="Arial"/>
                <w:szCs w:val="24"/>
                <w:lang w:val="en-US" w:eastAsia="de-DE"/>
              </w:rPr>
              <w:t>charge</w:t>
            </w:r>
            <w:r w:rsidR="001B1E5F">
              <w:rPr>
                <w:rFonts w:cs="Arial"/>
                <w:szCs w:val="24"/>
                <w:lang w:val="en-US" w:eastAsia="de-DE"/>
              </w:rPr>
              <w:t xml:space="preserve"> </w:t>
            </w:r>
            <w:r w:rsidR="001B1E5F" w:rsidRPr="00CB4EEF">
              <w:rPr>
                <w:rFonts w:cs="Arial"/>
                <w:sz w:val="20"/>
                <w:highlight w:val="yellow"/>
                <w:lang w:val="en-US" w:eastAsia="zh-CN"/>
              </w:rPr>
              <w:t>(</w:t>
            </w:r>
            <w:r w:rsidR="00CB4EEF" w:rsidRPr="00CB4EEF">
              <w:rPr>
                <w:rFonts w:cs="Arial" w:hint="eastAsia"/>
                <w:color w:val="FF0000"/>
                <w:sz w:val="20"/>
                <w:highlight w:val="yellow"/>
                <w:lang w:val="en-US"/>
              </w:rPr>
              <w:t>BSU02S2</w:t>
            </w:r>
            <w:r w:rsidR="001B1E5F" w:rsidRPr="00CB4EEF">
              <w:rPr>
                <w:rFonts w:eastAsia="等线" w:cs="Arial" w:hint="eastAsia"/>
                <w:bCs/>
                <w:sz w:val="20"/>
                <w:highlight w:val="yellow"/>
                <w:lang w:eastAsia="zh-CN"/>
              </w:rPr>
              <w:t>)</w:t>
            </w:r>
            <w:r w:rsidRPr="00CB4EEF">
              <w:rPr>
                <w:rFonts w:cs="Arial"/>
                <w:sz w:val="22"/>
                <w:szCs w:val="22"/>
                <w:lang w:val="en-US" w:eastAsia="zh-CN"/>
              </w:rPr>
              <w:t xml:space="preserve">                                          </w:t>
            </w:r>
            <w:r w:rsidRPr="00CB4EEF"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放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电</w:t>
            </w:r>
            <w:r w:rsidRPr="000421E3">
              <w:rPr>
                <w:rFonts w:hint="eastAsia"/>
                <w:sz w:val="22"/>
                <w:szCs w:val="22"/>
                <w:lang w:val="en-US" w:eastAsia="zh-CN"/>
              </w:rPr>
              <w:t>单体</w:t>
            </w:r>
            <w:r w:rsidR="00F9505A">
              <w:rPr>
                <w:rFonts w:eastAsia="宋体" w:cs="Arial" w:hint="eastAsia"/>
                <w:sz w:val="22"/>
                <w:szCs w:val="22"/>
                <w:lang w:eastAsia="zh-CN"/>
              </w:rPr>
              <w:t>欠压保护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r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esponse time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</w:p>
        </w:tc>
      </w:tr>
      <w:tr w:rsidR="00AF16EE" w:rsidRPr="00A61BAC" w14:paraId="212FD00F" w14:textId="77777777" w:rsidTr="009F33A9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891E9CD" w14:textId="77777777" w:rsidR="00AF16EE" w:rsidRPr="00A61BAC" w:rsidRDefault="00AF16E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0C358BB" w14:textId="028B1E78" w:rsidR="00AF16EE" w:rsidRPr="00A61BAC" w:rsidRDefault="00AF16EE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Under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voltage protection</w:t>
            </w:r>
          </w:p>
        </w:tc>
      </w:tr>
      <w:tr w:rsidR="00AF16EE" w:rsidRPr="00A61BAC" w14:paraId="292CDD96" w14:textId="77777777" w:rsidTr="009F33A9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4D85EC" w14:textId="77777777" w:rsidR="00AF16EE" w:rsidRPr="00A61BAC" w:rsidRDefault="00AF16E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2FBEAAE" w14:textId="65067C14" w:rsidR="00AF16EE" w:rsidRDefault="00AF16EE" w:rsidP="009F33A9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Disc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harge the cell until voltage reached </w:t>
            </w:r>
            <w:r>
              <w:rPr>
                <w:rFonts w:ascii="Arial" w:hAnsi="Arial" w:cs="Arial"/>
                <w:lang w:val="en-GB" w:eastAsia="zh-CN"/>
              </w:rPr>
              <w:t>under</w:t>
            </w:r>
            <w:r w:rsidRPr="008C57FB">
              <w:rPr>
                <w:rFonts w:ascii="Arial" w:hAnsi="Arial" w:cs="Arial"/>
                <w:lang w:val="en-GB" w:eastAsia="zh-CN"/>
              </w:rPr>
              <w:t>voltage limit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 w:rsidRPr="009E2A0C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(2.</w:t>
            </w:r>
            <w:r w:rsidR="008F010A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6</w:t>
            </w:r>
            <w:r w:rsidRPr="009E2A0C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V</w:t>
            </w:r>
            <w:r w:rsidR="0013139F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 xml:space="preserve">, </w:t>
            </w:r>
            <w:r w:rsidR="008F010A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3</w:t>
            </w:r>
            <w:r w:rsidR="00E418CB" w:rsidRPr="009E2A0C">
              <w:rPr>
                <w:rFonts w:ascii="Arial" w:hAnsi="Arial" w:cs="Arial" w:hint="eastAsia"/>
                <w:szCs w:val="24"/>
                <w:highlight w:val="yellow"/>
                <w:lang w:val="en-GB" w:eastAsia="zh-CN"/>
              </w:rPr>
              <w:t>s</w:t>
            </w:r>
            <w:r w:rsidRPr="009E2A0C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)</w:t>
            </w:r>
            <w:r w:rsidRPr="008C33ED">
              <w:rPr>
                <w:rFonts w:ascii="Arial" w:hAnsi="Arial" w:cs="Arial"/>
                <w:szCs w:val="24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lang w:val="en-GB" w:eastAsia="zh-CN"/>
              </w:rPr>
              <w:t>until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33178A99" w14:textId="0A1A1565" w:rsidR="00E418CB" w:rsidRPr="00A61BAC" w:rsidRDefault="008F010A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14</w:t>
            </w:r>
            <w:r w:rsidR="00E418CB">
              <w:rPr>
                <w:rFonts w:ascii="Arial" w:hAnsi="Arial" w:cs="Arial"/>
                <w:lang w:val="en-GB" w:eastAsia="zh-CN"/>
              </w:rPr>
              <w:t>0A</w:t>
            </w:r>
            <w:r w:rsidR="00E418CB">
              <w:rPr>
                <w:rFonts w:ascii="Arial" w:hAnsi="Arial" w:cs="Arial" w:hint="eastAsia"/>
                <w:lang w:val="en-GB" w:eastAsia="zh-CN"/>
              </w:rPr>
              <w:t>放电，直到</w:t>
            </w:r>
            <w:r w:rsidR="00A9785B">
              <w:rPr>
                <w:rFonts w:ascii="Arial" w:hAnsi="Arial" w:cs="Arial" w:hint="eastAsia"/>
                <w:lang w:val="en-GB" w:eastAsia="zh-CN"/>
              </w:rPr>
              <w:t>单压欠压保护</w:t>
            </w:r>
            <w:r w:rsidR="00E418CB">
              <w:rPr>
                <w:rFonts w:ascii="Arial" w:hAnsi="Arial" w:cs="Arial" w:hint="eastAsia"/>
                <w:lang w:val="en-GB" w:eastAsia="zh-CN"/>
              </w:rPr>
              <w:t>B</w:t>
            </w:r>
            <w:r w:rsidR="00E418CB">
              <w:rPr>
                <w:rFonts w:ascii="Arial" w:hAnsi="Arial" w:cs="Arial"/>
                <w:lang w:val="en-GB" w:eastAsia="zh-CN"/>
              </w:rPr>
              <w:t>MS</w:t>
            </w:r>
            <w:r w:rsidR="00E418CB">
              <w:rPr>
                <w:rFonts w:ascii="Arial" w:hAnsi="Arial" w:cs="Arial" w:hint="eastAsia"/>
                <w:lang w:val="en-GB" w:eastAsia="zh-CN"/>
              </w:rPr>
              <w:t>动作</w:t>
            </w:r>
          </w:p>
        </w:tc>
      </w:tr>
      <w:tr w:rsidR="00AF16EE" w:rsidRPr="00A61BAC" w14:paraId="3C246792" w14:textId="77777777" w:rsidTr="009F33A9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93D7A57" w14:textId="77777777" w:rsidR="00AF16EE" w:rsidRPr="00A61BAC" w:rsidRDefault="00AF16E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68B33F3" w14:textId="77777777" w:rsidR="00AF16EE" w:rsidRPr="00A61BAC" w:rsidRDefault="00AF16EE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2554AAAD" w14:textId="77777777" w:rsidR="00AF16EE" w:rsidRPr="00A61BAC" w:rsidRDefault="00AF16E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</w:p>
        </w:tc>
      </w:tr>
      <w:tr w:rsidR="00AF16EE" w:rsidRPr="00A61BAC" w14:paraId="564171C7" w14:textId="77777777" w:rsidTr="00313E7C">
        <w:trPr>
          <w:trHeight w:val="3989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BA612C5" w14:textId="77777777" w:rsidR="00AF16EE" w:rsidRPr="00A61BAC" w:rsidRDefault="00AF16E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D2AFB64" w14:textId="4E121EBB" w:rsidR="00AF16EE" w:rsidRDefault="00AF16EE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1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Cell under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oltage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:  </w:t>
            </w:r>
          </w:p>
          <w:p w14:paraId="44FAED6A" w14:textId="1286C559" w:rsidR="00AF16EE" w:rsidRPr="009947D4" w:rsidRDefault="00025FEF" w:rsidP="009F33A9">
            <w:pPr>
              <w:rPr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总体放电或者选择</w:t>
            </w:r>
            <w:r w:rsidR="00AF16EE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1</w:t>
            </w:r>
            <w:r w:rsidR="00AF16EE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颗电</w:t>
            </w:r>
            <w:proofErr w:type="gramStart"/>
            <w:r w:rsidR="00AF16EE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芯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做到</w:t>
            </w:r>
            <w:proofErr w:type="gramEnd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过放</w:t>
            </w:r>
            <w:r w:rsidR="00AF16EE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保护</w:t>
            </w:r>
            <w:r w:rsidR="00AF16EE">
              <w:rPr>
                <w:rFonts w:eastAsia="MS Mincho" w:hint="eastAsia"/>
              </w:rPr>
              <w:t>,</w:t>
            </w:r>
            <w:r w:rsidR="00AF16EE">
              <w:rPr>
                <w:rFonts w:eastAsia="MS Mincho"/>
              </w:rPr>
              <w:t xml:space="preserve"> </w:t>
            </w:r>
            <w:r w:rsidR="00AF16EE">
              <w:rPr>
                <w:rFonts w:hint="eastAsia"/>
                <w:lang w:eastAsia="zh-CN"/>
              </w:rPr>
              <w:t>分别使用校准设备测量电芯电压和响应时间</w:t>
            </w:r>
            <w:r w:rsidR="00AF16EE">
              <w:rPr>
                <w:rFonts w:hint="eastAsia"/>
                <w:lang w:eastAsia="zh-CN"/>
              </w:rPr>
              <w:t>,</w:t>
            </w:r>
            <w:r w:rsidR="00AF16EE">
              <w:rPr>
                <w:lang w:eastAsia="zh-CN"/>
              </w:rPr>
              <w:t xml:space="preserve"> </w:t>
            </w:r>
            <w:r w:rsidR="00AF16EE">
              <w:rPr>
                <w:rFonts w:hint="eastAsia"/>
                <w:lang w:eastAsia="zh-CN"/>
              </w:rPr>
              <w:t>并记录对应的</w:t>
            </w:r>
            <w:r w:rsidR="00AF16EE">
              <w:rPr>
                <w:rFonts w:hint="eastAsia"/>
                <w:lang w:eastAsia="zh-CN"/>
              </w:rPr>
              <w:t>B</w:t>
            </w:r>
            <w:r w:rsidR="00AF16EE">
              <w:rPr>
                <w:lang w:eastAsia="zh-CN"/>
              </w:rPr>
              <w:t>MS</w:t>
            </w:r>
            <w:r w:rsidR="00AF16EE">
              <w:rPr>
                <w:rFonts w:hint="eastAsia"/>
                <w:lang w:eastAsia="zh-CN"/>
              </w:rPr>
              <w:t>读出的电芯电压</w:t>
            </w:r>
          </w:p>
          <w:tbl>
            <w:tblPr>
              <w:tblStyle w:val="TableGrid"/>
              <w:tblW w:w="7579" w:type="dxa"/>
              <w:tblLayout w:type="fixed"/>
              <w:tblLook w:val="04A0" w:firstRow="1" w:lastRow="0" w:firstColumn="1" w:lastColumn="0" w:noHBand="0" w:noVBand="1"/>
            </w:tblPr>
            <w:tblGrid>
              <w:gridCol w:w="819"/>
              <w:gridCol w:w="2440"/>
              <w:gridCol w:w="804"/>
              <w:gridCol w:w="816"/>
              <w:gridCol w:w="1344"/>
              <w:gridCol w:w="1350"/>
              <w:gridCol w:w="6"/>
            </w:tblGrid>
            <w:tr w:rsidR="00FE65DE" w:rsidRPr="00A61BAC" w14:paraId="70CC5845" w14:textId="77777777" w:rsidTr="005B2162">
              <w:trPr>
                <w:gridAfter w:val="1"/>
                <w:wAfter w:w="6" w:type="dxa"/>
                <w:trHeight w:val="974"/>
              </w:trPr>
              <w:tc>
                <w:tcPr>
                  <w:tcW w:w="819" w:type="dxa"/>
                </w:tcPr>
                <w:p w14:paraId="6972DD49" w14:textId="77777777" w:rsidR="00FE65DE" w:rsidRPr="00A61BAC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3244" w:type="dxa"/>
                  <w:gridSpan w:val="2"/>
                </w:tcPr>
                <w:p w14:paraId="29382560" w14:textId="77777777" w:rsidR="00FE65DE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76A03B4B" w14:textId="69FEAE03" w:rsidR="00FE65DE" w:rsidRPr="00A61BAC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用万用表测量过充电芯的单芯电压</w:t>
                  </w:r>
                </w:p>
              </w:tc>
              <w:tc>
                <w:tcPr>
                  <w:tcW w:w="2160" w:type="dxa"/>
                  <w:gridSpan w:val="2"/>
                </w:tcPr>
                <w:p w14:paraId="7CADB41E" w14:textId="77777777" w:rsidR="00FE65DE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7E0D23E7" w14:textId="2EE3D8FD" w:rsidR="00FE65DE" w:rsidRPr="00A61BAC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上位机的读数</w:t>
                  </w:r>
                </w:p>
              </w:tc>
              <w:tc>
                <w:tcPr>
                  <w:tcW w:w="1350" w:type="dxa"/>
                </w:tcPr>
                <w:p w14:paraId="5927586A" w14:textId="705A630B" w:rsidR="00FE65DE" w:rsidRPr="0099573F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Response time</w:t>
                  </w:r>
                  <w:r w:rsidR="008F010A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 ≤5</w:t>
                  </w:r>
                  <w:r w:rsidR="008F010A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5577D251" w14:textId="3D5CF895" w:rsidR="00FE65DE" w:rsidRPr="0099573F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AF16EE" w:rsidRPr="00A61BAC" w14:paraId="39018300" w14:textId="77777777" w:rsidTr="005B2162">
              <w:trPr>
                <w:gridAfter w:val="1"/>
                <w:wAfter w:w="6" w:type="dxa"/>
                <w:trHeight w:val="512"/>
              </w:trPr>
              <w:tc>
                <w:tcPr>
                  <w:tcW w:w="819" w:type="dxa"/>
                </w:tcPr>
                <w:p w14:paraId="6A635004" w14:textId="77777777" w:rsidR="00AF16EE" w:rsidRPr="00A61BAC" w:rsidRDefault="00AF16EE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3244" w:type="dxa"/>
                  <w:gridSpan w:val="2"/>
                </w:tcPr>
                <w:p w14:paraId="7F019A84" w14:textId="77777777" w:rsidR="00AF16EE" w:rsidRPr="0099573F" w:rsidRDefault="00AF16EE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160" w:type="dxa"/>
                  <w:gridSpan w:val="2"/>
                </w:tcPr>
                <w:p w14:paraId="7B91BDD3" w14:textId="77777777" w:rsidR="00AF16EE" w:rsidRPr="0099573F" w:rsidRDefault="00AF16EE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350" w:type="dxa"/>
                </w:tcPr>
                <w:p w14:paraId="212C3BDE" w14:textId="77777777" w:rsidR="00AF16EE" w:rsidRPr="0099573F" w:rsidRDefault="00AF16EE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CA01F6" w:rsidRPr="0099573F" w14:paraId="17ED1BFA" w14:textId="77777777" w:rsidTr="005B2162">
              <w:trPr>
                <w:trHeight w:val="512"/>
              </w:trPr>
              <w:tc>
                <w:tcPr>
                  <w:tcW w:w="7579" w:type="dxa"/>
                  <w:gridSpan w:val="7"/>
                </w:tcPr>
                <w:p w14:paraId="19D1927A" w14:textId="56B5F9BB" w:rsidR="00CA01F6" w:rsidRPr="0099573F" w:rsidRDefault="00AF16EE" w:rsidP="00CA01F6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A01F6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 w:rsidR="00CA01F6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  <w:tr w:rsidR="00CA01F6" w:rsidRPr="00A61BAC" w14:paraId="21B674AE" w14:textId="77777777" w:rsidTr="005B2162">
              <w:trPr>
                <w:gridAfter w:val="1"/>
                <w:wAfter w:w="6" w:type="dxa"/>
                <w:trHeight w:val="503"/>
              </w:trPr>
              <w:tc>
                <w:tcPr>
                  <w:tcW w:w="7573" w:type="dxa"/>
                  <w:gridSpan w:val="6"/>
                </w:tcPr>
                <w:p w14:paraId="7E570E7F" w14:textId="77777777" w:rsidR="00CA01F6" w:rsidRDefault="00CA01F6" w:rsidP="00CA01F6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Test 2: A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bove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short-circuit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, then simulate 1 cell overcharge:</w:t>
                  </w:r>
                </w:p>
                <w:p w14:paraId="6CD425AE" w14:textId="6AFDB4C2" w:rsidR="00CA01F6" w:rsidRPr="00A61BAC" w:rsidRDefault="00CA01F6" w:rsidP="00CA01F6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proofErr w:type="gramStart"/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模拟</w:t>
                  </w:r>
                  <w:r w:rsidR="008F010A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主负</w:t>
                  </w:r>
                  <w:proofErr w:type="gramEnd"/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失效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继续充电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验证第二重保护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– </w:t>
                  </w:r>
                  <w:r w:rsidR="008F010A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主正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</w:p>
              </w:tc>
            </w:tr>
            <w:tr w:rsidR="00CA01F6" w:rsidRPr="00A61BAC" w14:paraId="295F381A" w14:textId="77777777" w:rsidTr="005B2162">
              <w:trPr>
                <w:gridAfter w:val="1"/>
                <w:wAfter w:w="6" w:type="dxa"/>
                <w:trHeight w:val="503"/>
              </w:trPr>
              <w:tc>
                <w:tcPr>
                  <w:tcW w:w="819" w:type="dxa"/>
                </w:tcPr>
                <w:p w14:paraId="6FA70369" w14:textId="77777777" w:rsidR="00CA01F6" w:rsidRPr="00A61BAC" w:rsidRDefault="00CA01F6" w:rsidP="00CA01F6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2</w:t>
                  </w:r>
                </w:p>
              </w:tc>
              <w:tc>
                <w:tcPr>
                  <w:tcW w:w="2440" w:type="dxa"/>
                </w:tcPr>
                <w:p w14:paraId="753AC8EE" w14:textId="77777777" w:rsidR="00CA01F6" w:rsidRPr="00A61BAC" w:rsidRDefault="00CA01F6" w:rsidP="00CA01F6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20" w:type="dxa"/>
                  <w:gridSpan w:val="2"/>
                </w:tcPr>
                <w:p w14:paraId="6B3B40FA" w14:textId="77777777" w:rsidR="00CA01F6" w:rsidRPr="00A61BAC" w:rsidRDefault="00CA01F6" w:rsidP="00CA01F6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694" w:type="dxa"/>
                  <w:gridSpan w:val="2"/>
                </w:tcPr>
                <w:p w14:paraId="5B38B406" w14:textId="77777777" w:rsidR="00CA01F6" w:rsidRPr="00A61BAC" w:rsidRDefault="00CA01F6" w:rsidP="00CA01F6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--</w:t>
                  </w:r>
                </w:p>
              </w:tc>
            </w:tr>
            <w:tr w:rsidR="00CA01F6" w:rsidRPr="00A61BAC" w14:paraId="7991607F" w14:textId="77777777" w:rsidTr="005B2162">
              <w:trPr>
                <w:gridAfter w:val="1"/>
                <w:wAfter w:w="6" w:type="dxa"/>
                <w:trHeight w:val="503"/>
              </w:trPr>
              <w:tc>
                <w:tcPr>
                  <w:tcW w:w="7573" w:type="dxa"/>
                  <w:gridSpan w:val="6"/>
                </w:tcPr>
                <w:p w14:paraId="44F802D4" w14:textId="07DE9DEA" w:rsidR="00CA01F6" w:rsidRPr="00A61BAC" w:rsidRDefault="008B3F8C" w:rsidP="00CA01F6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Positive</w:t>
                  </w:r>
                  <w:r w:rsidR="00CA01F6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A01F6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 w:rsidR="00CA01F6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A01F6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operated</w:t>
                  </w:r>
                  <w:r w:rsidR="00CA01F6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A01F6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or</w:t>
                  </w:r>
                  <w:r w:rsidR="00CA01F6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A01F6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not</w:t>
                  </w:r>
                  <w:r w:rsidR="00CA01F6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主正</w:t>
                  </w:r>
                  <w:r w:rsidR="00CA01F6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 w:rsidR="00CA01F6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  <w:r w:rsidR="00CA01F6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A01F6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(</w:t>
                  </w:r>
                  <w:proofErr w:type="gramStart"/>
                  <w:r w:rsidR="00CA01F6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Y</w:t>
                  </w:r>
                  <w:r w:rsidR="00CA01F6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es</w:t>
                  </w:r>
                  <w:r w:rsidR="00CA01F6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A01F6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A01F6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/</w:t>
                  </w:r>
                  <w:proofErr w:type="gramEnd"/>
                  <w:r w:rsidR="00CA01F6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N</w:t>
                  </w:r>
                  <w:r w:rsidR="00CA01F6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</w:t>
                  </w:r>
                  <w:r w:rsidR="00CA01F6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)</w:t>
                  </w:r>
                </w:p>
              </w:tc>
            </w:tr>
          </w:tbl>
          <w:p w14:paraId="4F6511F7" w14:textId="7CF57948" w:rsidR="00AF16EE" w:rsidRDefault="00AF16EE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0EF4893C" w14:textId="1EDAEA8E" w:rsidR="0013139F" w:rsidRPr="00A61BAC" w:rsidRDefault="0013139F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AF16EE" w:rsidRPr="00A61BAC" w14:paraId="50698DB5" w14:textId="77777777" w:rsidTr="001A53D3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7B6B4DD" w14:textId="77777777" w:rsidR="00AF16EE" w:rsidRPr="00A61BAC" w:rsidRDefault="00AF16E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7454666" w14:textId="77777777" w:rsidR="00AF16EE" w:rsidRDefault="00AF16EE" w:rsidP="009F33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27AA6ECE" w14:textId="77777777" w:rsidR="00AF16EE" w:rsidRPr="00A61BAC" w:rsidRDefault="00AF16E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2: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6237F234" w14:textId="28B9DB90" w:rsidR="005056FE" w:rsidRDefault="005056FE" w:rsidP="00135DE4">
      <w:pPr>
        <w:rPr>
          <w:rFonts w:ascii="Arial" w:eastAsia="MS Mincho" w:hAnsi="Arial" w:cs="Arial"/>
          <w:sz w:val="22"/>
          <w:szCs w:val="22"/>
        </w:rPr>
      </w:pPr>
    </w:p>
    <w:p w14:paraId="7D28E1B9" w14:textId="77777777" w:rsidR="000C5303" w:rsidRDefault="000C5303" w:rsidP="00135DE4">
      <w:pPr>
        <w:rPr>
          <w:rFonts w:ascii="Arial" w:eastAsia="MS Mincho" w:hAnsi="Arial" w:cs="Arial"/>
          <w:sz w:val="22"/>
          <w:szCs w:val="22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0C5303" w:rsidRPr="00A61BAC" w14:paraId="2DB9E3C1" w14:textId="77777777" w:rsidTr="00206C3F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B2962A2" w14:textId="41506D66" w:rsidR="000C5303" w:rsidRPr="00FA106F" w:rsidRDefault="000C5303" w:rsidP="00206C3F">
            <w:pPr>
              <w:pStyle w:val="Heading3"/>
              <w:rPr>
                <w:rFonts w:cs="Arial"/>
                <w:sz w:val="22"/>
                <w:szCs w:val="22"/>
                <w:lang w:eastAsia="zh-CN"/>
              </w:rPr>
            </w:pPr>
            <w:r w:rsidRPr="00FA106F">
              <w:rPr>
                <w:rFonts w:cs="Arial"/>
                <w:sz w:val="22"/>
                <w:szCs w:val="22"/>
              </w:rPr>
              <w:t xml:space="preserve">_ </w:t>
            </w:r>
            <w:r w:rsidRPr="00FA106F">
              <w:rPr>
                <w:rFonts w:cs="Arial"/>
              </w:rPr>
              <w:t>N</w:t>
            </w:r>
            <w:r w:rsidRPr="00FA106F">
              <w:rPr>
                <w:rFonts w:cs="Arial"/>
                <w:lang w:eastAsia="zh-CN"/>
              </w:rPr>
              <w:t xml:space="preserve">ormal operation - </w:t>
            </w:r>
            <w:r w:rsidRPr="00FA106F">
              <w:rPr>
                <w:rFonts w:cs="Arial"/>
                <w:szCs w:val="24"/>
                <w:lang w:eastAsia="de-DE"/>
              </w:rPr>
              <w:t>cell overvoltage during charge</w:t>
            </w:r>
            <w:r w:rsidRPr="00FA106F">
              <w:rPr>
                <w:rFonts w:cs="Arial"/>
                <w:sz w:val="22"/>
                <w:szCs w:val="22"/>
                <w:lang w:eastAsia="zh-CN"/>
              </w:rPr>
              <w:t xml:space="preserve">                                          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充电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总体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过压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保护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 w:rsidRPr="00FA106F">
              <w:rPr>
                <w:rFonts w:cs="Arial" w:hint="eastAsia"/>
                <w:sz w:val="22"/>
                <w:szCs w:val="22"/>
                <w:lang w:eastAsia="zh-CN"/>
              </w:rPr>
              <w:t xml:space="preserve"> 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延迟时间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  <w:r w:rsidRPr="00FA106F">
              <w:rPr>
                <w:rFonts w:cs="Arial" w:hint="eastAsia"/>
                <w:sz w:val="22"/>
                <w:szCs w:val="22"/>
                <w:lang w:eastAsia="zh-CN"/>
              </w:rPr>
              <w:t xml:space="preserve"> </w:t>
            </w:r>
            <w:r w:rsidRPr="00FA106F">
              <w:rPr>
                <w:rFonts w:cs="Arial"/>
                <w:sz w:val="22"/>
                <w:szCs w:val="22"/>
                <w:lang w:eastAsia="zh-CN"/>
              </w:rPr>
              <w:t xml:space="preserve">   </w:t>
            </w:r>
            <w:r w:rsidRPr="00FA106F">
              <w:rPr>
                <w:rFonts w:cs="Arial" w:hint="eastAsia"/>
                <w:sz w:val="22"/>
                <w:szCs w:val="22"/>
                <w:highlight w:val="yellow"/>
                <w:lang w:eastAsia="zh-CN"/>
              </w:rPr>
              <w:t>（</w:t>
            </w:r>
            <w:r w:rsidRPr="000C5303">
              <w:rPr>
                <w:rFonts w:cs="Arial" w:hint="eastAsia"/>
                <w:sz w:val="22"/>
                <w:szCs w:val="22"/>
                <w:highlight w:val="yellow"/>
                <w:lang w:val="en-US" w:eastAsia="zh-CN"/>
              </w:rPr>
              <w:t>首先失效单压保护</w:t>
            </w:r>
            <w:r w:rsidRPr="00FA106F">
              <w:rPr>
                <w:rFonts w:cs="Arial" w:hint="eastAsia"/>
                <w:sz w:val="22"/>
                <w:szCs w:val="22"/>
                <w:highlight w:val="yellow"/>
                <w:lang w:eastAsia="zh-CN"/>
              </w:rPr>
              <w:t>！</w:t>
            </w:r>
            <w:r w:rsidR="00653101" w:rsidRPr="00653101">
              <w:rPr>
                <w:rFonts w:cs="Arial"/>
                <w:sz w:val="20"/>
                <w:highlight w:val="yellow"/>
                <w:lang w:eastAsia="zh-CN"/>
              </w:rPr>
              <w:t>选择</w:t>
            </w:r>
            <w:r w:rsidR="00CB4EEF" w:rsidRPr="00CB4EEF">
              <w:rPr>
                <w:rFonts w:cs="Arial" w:hint="eastAsia"/>
                <w:color w:val="FF0000"/>
                <w:sz w:val="20"/>
                <w:highlight w:val="yellow"/>
              </w:rPr>
              <w:t>BSU02S2</w:t>
            </w:r>
            <w:r w:rsidR="00653101" w:rsidRPr="00653101">
              <w:rPr>
                <w:rFonts w:eastAsia="等线" w:cs="Arial"/>
                <w:bCs/>
                <w:sz w:val="20"/>
                <w:highlight w:val="yellow"/>
                <w:lang w:eastAsia="zh-CN"/>
              </w:rPr>
              <w:t>测试</w:t>
            </w:r>
            <w:r w:rsidRPr="00653101">
              <w:rPr>
                <w:rFonts w:cs="Arial"/>
                <w:sz w:val="20"/>
                <w:highlight w:val="yellow"/>
                <w:lang w:eastAsia="zh-CN"/>
              </w:rPr>
              <w:t>）</w:t>
            </w:r>
          </w:p>
        </w:tc>
      </w:tr>
      <w:tr w:rsidR="000C5303" w:rsidRPr="00A61BAC" w14:paraId="7E2D420F" w14:textId="77777777" w:rsidTr="00206C3F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F63232D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495ACD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O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ver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voltage protection</w:t>
            </w:r>
          </w:p>
        </w:tc>
      </w:tr>
      <w:tr w:rsidR="000C5303" w:rsidRPr="00A61BAC" w14:paraId="44EC0717" w14:textId="77777777" w:rsidTr="00206C3F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4C469E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E3DD6F7" w14:textId="1486C31B" w:rsidR="000C5303" w:rsidRDefault="000C5303" w:rsidP="00206C3F">
            <w:pPr>
              <w:rPr>
                <w:rFonts w:ascii="Arial" w:hAnsi="Arial" w:cs="Arial"/>
                <w:lang w:val="en-GB" w:eastAsia="zh-CN"/>
              </w:rPr>
            </w:pPr>
            <w:r w:rsidRPr="008C57FB">
              <w:rPr>
                <w:rFonts w:ascii="Arial" w:hAnsi="Arial" w:cs="Arial"/>
                <w:lang w:val="en-GB" w:eastAsia="zh-CN"/>
              </w:rPr>
              <w:t>Charge the cell until voltage reached overvoltage limit</w:t>
            </w:r>
            <w:r w:rsidRPr="000C5303">
              <w:rPr>
                <w:rFonts w:ascii="Arial" w:hAnsi="Arial" w:cs="Arial"/>
                <w:sz w:val="20"/>
                <w:lang w:val="en-GB" w:eastAsia="zh-CN"/>
              </w:rPr>
              <w:t xml:space="preserve"> </w:t>
            </w:r>
            <w:r w:rsidRPr="000C5303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(</w:t>
            </w:r>
            <w:r w:rsidR="00F400C9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8</w:t>
            </w:r>
            <w:r w:rsidR="00A67430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64</w:t>
            </w:r>
            <w:r w:rsidRPr="000C5303">
              <w:rPr>
                <w:rFonts w:ascii="Arial" w:eastAsia="Malgun Gothic" w:hAnsi="Arial" w:cs="Arial"/>
                <w:sz w:val="20"/>
                <w:highlight w:val="yellow"/>
                <w:lang w:eastAsia="ko-KR"/>
              </w:rPr>
              <w:t>V</w:t>
            </w:r>
            <w:r w:rsidRPr="000C5303">
              <w:rPr>
                <w:rFonts w:ascii="Arial" w:hAnsi="Arial" w:cs="Arial"/>
                <w:sz w:val="20"/>
                <w:highlight w:val="yellow"/>
                <w:lang w:val="en-GB" w:eastAsia="zh-CN"/>
              </w:rPr>
              <w:t xml:space="preserve">, </w:t>
            </w:r>
            <w:r w:rsidR="00A67430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3</w:t>
            </w:r>
            <w:r w:rsidRPr="000C5303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s)</w:t>
            </w:r>
            <w:r w:rsidRPr="000C5303">
              <w:rPr>
                <w:rFonts w:ascii="Arial" w:hAnsi="Arial" w:cs="Arial"/>
                <w:sz w:val="20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lang w:val="en-GB" w:eastAsia="zh-CN"/>
              </w:rPr>
              <w:t>until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556CAB14" w14:textId="21D7228C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lang w:val="en-GB" w:eastAsia="zh-CN"/>
              </w:rPr>
              <w:t>常温下</w:t>
            </w:r>
            <w:r w:rsidR="00A67430">
              <w:rPr>
                <w:rFonts w:ascii="Arial" w:hAnsi="Arial" w:cs="Arial"/>
                <w:lang w:val="en-GB" w:eastAsia="zh-CN"/>
              </w:rPr>
              <w:t>14</w:t>
            </w:r>
            <w:r>
              <w:rPr>
                <w:rFonts w:ascii="Arial" w:hAnsi="Arial" w:cs="Arial"/>
                <w:lang w:val="en-GB" w:eastAsia="zh-CN"/>
              </w:rPr>
              <w:t>0A</w:t>
            </w:r>
            <w:r>
              <w:rPr>
                <w:rFonts w:ascii="Arial" w:hAnsi="Arial" w:cs="Arial" w:hint="eastAsia"/>
                <w:lang w:val="en-GB" w:eastAsia="zh-CN"/>
              </w:rPr>
              <w:t>充电，直到</w:t>
            </w:r>
            <w:r>
              <w:rPr>
                <w:rFonts w:ascii="Arial" w:hAnsi="Arial" w:cs="Arial" w:hint="eastAsia"/>
                <w:lang w:val="en-GB" w:eastAsia="zh-CN"/>
              </w:rPr>
              <w:t>B</w:t>
            </w:r>
            <w:r>
              <w:rPr>
                <w:rFonts w:ascii="Arial" w:hAnsi="Arial" w:cs="Arial"/>
                <w:lang w:val="en-GB" w:eastAsia="zh-CN"/>
              </w:rPr>
              <w:t>MS</w:t>
            </w:r>
            <w:r>
              <w:rPr>
                <w:rFonts w:ascii="Arial" w:hAnsi="Arial" w:cs="Arial" w:hint="eastAsia"/>
                <w:lang w:val="en-GB" w:eastAsia="zh-CN"/>
              </w:rPr>
              <w:t>发生</w:t>
            </w:r>
            <w:r w:rsidR="00F400C9">
              <w:rPr>
                <w:rFonts w:ascii="Arial" w:hAnsi="Arial" w:cs="Arial" w:hint="eastAsia"/>
                <w:lang w:val="en-GB" w:eastAsia="zh-CN"/>
              </w:rPr>
              <w:t>总压</w:t>
            </w:r>
            <w:r>
              <w:rPr>
                <w:rFonts w:ascii="Arial" w:hAnsi="Arial" w:cs="Arial" w:hint="eastAsia"/>
                <w:lang w:val="en-GB" w:eastAsia="zh-CN"/>
              </w:rPr>
              <w:t>过</w:t>
            </w:r>
            <w:proofErr w:type="gramStart"/>
            <w:r>
              <w:rPr>
                <w:rFonts w:ascii="Arial" w:hAnsi="Arial" w:cs="Arial" w:hint="eastAsia"/>
                <w:lang w:val="en-GB" w:eastAsia="zh-CN"/>
              </w:rPr>
              <w:t>充动作</w:t>
            </w:r>
            <w:proofErr w:type="gramEnd"/>
            <w:r>
              <w:rPr>
                <w:rFonts w:ascii="Arial" w:hAnsi="Arial" w:cs="Arial" w:hint="eastAsia"/>
                <w:lang w:val="en-GB" w:eastAsia="zh-CN"/>
              </w:rPr>
              <w:t xml:space="preserve"> </w:t>
            </w:r>
          </w:p>
        </w:tc>
      </w:tr>
      <w:tr w:rsidR="000C5303" w:rsidRPr="00A61BAC" w14:paraId="1C54FB8B" w14:textId="77777777" w:rsidTr="00206C3F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DD8DB9E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36E0334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5E7DD4AE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数据</w:t>
            </w:r>
          </w:p>
        </w:tc>
      </w:tr>
      <w:tr w:rsidR="000C5303" w:rsidRPr="00A61BAC" w14:paraId="4E95B826" w14:textId="77777777" w:rsidTr="00B3712D">
        <w:trPr>
          <w:trHeight w:val="32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342BF4B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lastRenderedPageBreak/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79AF53E" w14:textId="28861B28" w:rsidR="000C5303" w:rsidRPr="009947D4" w:rsidRDefault="000C5303" w:rsidP="00206C3F">
            <w:pPr>
              <w:rPr>
                <w:lang w:eastAsia="zh-CN"/>
              </w:rPr>
            </w:pPr>
          </w:p>
          <w:tbl>
            <w:tblPr>
              <w:tblStyle w:val="TableGrid"/>
              <w:tblW w:w="7939" w:type="dxa"/>
              <w:tblLayout w:type="fixed"/>
              <w:tblLook w:val="04A0" w:firstRow="1" w:lastRow="0" w:firstColumn="1" w:lastColumn="0" w:noHBand="0" w:noVBand="1"/>
            </w:tblPr>
            <w:tblGrid>
              <w:gridCol w:w="819"/>
              <w:gridCol w:w="2440"/>
              <w:gridCol w:w="1620"/>
              <w:gridCol w:w="2694"/>
              <w:gridCol w:w="366"/>
            </w:tblGrid>
            <w:tr w:rsidR="000C5303" w:rsidRPr="00A61BAC" w14:paraId="178A209C" w14:textId="77777777" w:rsidTr="00206C3F">
              <w:trPr>
                <w:trHeight w:val="854"/>
              </w:trPr>
              <w:tc>
                <w:tcPr>
                  <w:tcW w:w="819" w:type="dxa"/>
                </w:tcPr>
                <w:p w14:paraId="6EBF33F9" w14:textId="77777777" w:rsidR="000C5303" w:rsidRPr="00A61BAC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2440" w:type="dxa"/>
                </w:tcPr>
                <w:p w14:paraId="3839B93D" w14:textId="77777777" w:rsidR="000C5303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12AD3636" w14:textId="77777777" w:rsidR="000C5303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用万用表测量</w:t>
                  </w:r>
                  <w:r w:rsidR="002D74A7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系统总压</w:t>
                  </w:r>
                </w:p>
                <w:p w14:paraId="198434A6" w14:textId="1A057F33" w:rsidR="00B3712D" w:rsidRPr="00A61BAC" w:rsidRDefault="00B3712D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（保护动作前的最大电压！）</w:t>
                  </w:r>
                </w:p>
              </w:tc>
              <w:tc>
                <w:tcPr>
                  <w:tcW w:w="1620" w:type="dxa"/>
                </w:tcPr>
                <w:p w14:paraId="7FE495D3" w14:textId="77777777" w:rsidR="000C5303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7F54B177" w14:textId="33B087CB" w:rsidR="000C5303" w:rsidRPr="00A61BAC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</w:t>
                  </w:r>
                  <w:r w:rsidR="002D74A7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总压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读数</w:t>
                  </w:r>
                </w:p>
              </w:tc>
              <w:tc>
                <w:tcPr>
                  <w:tcW w:w="2694" w:type="dxa"/>
                </w:tcPr>
                <w:p w14:paraId="6F291F22" w14:textId="2FA27696" w:rsidR="000C5303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 w:rsidR="00A6743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179C53C4" w14:textId="77777777" w:rsidR="000C5303" w:rsidRPr="0099573F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（延迟时间的测量可以通过示波器，也可以通过读取</w:t>
                  </w: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B</w:t>
                  </w:r>
                  <w:r w:rsidRPr="00025FEF">
                    <w:rPr>
                      <w:rFonts w:ascii="Arial" w:hAnsi="Arial" w:cs="Arial"/>
                      <w:sz w:val="22"/>
                      <w:szCs w:val="22"/>
                      <w:highlight w:val="yellow"/>
                      <w:lang w:val="en-GB" w:eastAsia="zh-CN"/>
                    </w:rPr>
                    <w:t>MS</w:t>
                  </w: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上位机的报文；）</w:t>
                  </w:r>
                </w:p>
              </w:tc>
              <w:tc>
                <w:tcPr>
                  <w:tcW w:w="366" w:type="dxa"/>
                </w:tcPr>
                <w:p w14:paraId="634635C8" w14:textId="77777777" w:rsidR="000C5303" w:rsidRPr="0099573F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0C5303" w:rsidRPr="00A61BAC" w14:paraId="20563A6C" w14:textId="77777777" w:rsidTr="00206C3F">
              <w:trPr>
                <w:trHeight w:val="512"/>
              </w:trPr>
              <w:tc>
                <w:tcPr>
                  <w:tcW w:w="819" w:type="dxa"/>
                </w:tcPr>
                <w:p w14:paraId="2911CA2E" w14:textId="77777777" w:rsidR="000C5303" w:rsidRPr="00A61BAC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2440" w:type="dxa"/>
                </w:tcPr>
                <w:p w14:paraId="2A860175" w14:textId="77777777" w:rsidR="000C5303" w:rsidRPr="0099573F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20" w:type="dxa"/>
                </w:tcPr>
                <w:p w14:paraId="71F2A890" w14:textId="77777777" w:rsidR="000C5303" w:rsidRPr="0099573F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694" w:type="dxa"/>
                </w:tcPr>
                <w:p w14:paraId="05398BF6" w14:textId="77777777" w:rsidR="000C5303" w:rsidRPr="0099573F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366" w:type="dxa"/>
                </w:tcPr>
                <w:p w14:paraId="0BBB025C" w14:textId="77777777" w:rsidR="000C5303" w:rsidRPr="0099573F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0C5303" w:rsidRPr="00A61BAC" w14:paraId="1294E653" w14:textId="77777777" w:rsidTr="00206C3F">
              <w:trPr>
                <w:trHeight w:val="512"/>
              </w:trPr>
              <w:tc>
                <w:tcPr>
                  <w:tcW w:w="7939" w:type="dxa"/>
                  <w:gridSpan w:val="5"/>
                </w:tcPr>
                <w:p w14:paraId="270C0126" w14:textId="77777777" w:rsidR="000C5303" w:rsidRPr="0099573F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</w:tbl>
          <w:p w14:paraId="21A83F6B" w14:textId="7EBA56E6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0C5303" w:rsidRPr="00A61BAC" w14:paraId="7D2EAC7E" w14:textId="77777777" w:rsidTr="00206C3F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0C66032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5654890" w14:textId="77777777" w:rsidR="000C5303" w:rsidRDefault="000C5303" w:rsidP="00206C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099D9375" w14:textId="123FED04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029C586F" w14:textId="77777777" w:rsidR="000C5303" w:rsidRDefault="000C5303" w:rsidP="000C5303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732A2C20" w14:textId="77777777" w:rsidR="000C5303" w:rsidRDefault="000C5303" w:rsidP="000C5303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0C5303" w:rsidRPr="00A61BAC" w14:paraId="744D2524" w14:textId="77777777" w:rsidTr="00206C3F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3EBB35F" w14:textId="1BAAC208" w:rsidR="000C5303" w:rsidRPr="000421E3" w:rsidRDefault="000C5303" w:rsidP="00206C3F">
            <w:pPr>
              <w:pStyle w:val="Heading3"/>
              <w:rPr>
                <w:rFonts w:cs="Arial"/>
                <w:sz w:val="22"/>
                <w:szCs w:val="22"/>
                <w:lang w:val="en-US" w:eastAsia="zh-CN"/>
              </w:rPr>
            </w:pPr>
            <w:r w:rsidRPr="00A61BAC">
              <w:rPr>
                <w:rFonts w:cs="Arial"/>
                <w:sz w:val="22"/>
                <w:szCs w:val="22"/>
                <w:lang w:val="en-GB"/>
              </w:rPr>
              <w:t xml:space="preserve">_ </w:t>
            </w:r>
            <w:r w:rsidRPr="003375FD">
              <w:rPr>
                <w:rFonts w:cs="Arial"/>
                <w:lang w:val="en-GB"/>
              </w:rPr>
              <w:t>N</w:t>
            </w:r>
            <w:r w:rsidRPr="003375FD">
              <w:rPr>
                <w:rFonts w:cs="Arial"/>
                <w:lang w:val="en-GB" w:eastAsia="zh-CN"/>
              </w:rPr>
              <w:t xml:space="preserve">ormal operation - 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cell </w:t>
            </w:r>
            <w:r>
              <w:rPr>
                <w:rFonts w:cs="Arial"/>
                <w:szCs w:val="24"/>
                <w:lang w:val="en-US" w:eastAsia="de-DE"/>
              </w:rPr>
              <w:t>under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voltage during </w:t>
            </w:r>
            <w:proofErr w:type="gramStart"/>
            <w:r>
              <w:rPr>
                <w:rFonts w:cs="Arial"/>
                <w:szCs w:val="24"/>
                <w:lang w:val="en-US" w:eastAsia="de-DE"/>
              </w:rPr>
              <w:t>dis</w:t>
            </w:r>
            <w:r w:rsidRPr="003375FD">
              <w:rPr>
                <w:rFonts w:cs="Arial"/>
                <w:szCs w:val="24"/>
                <w:lang w:val="en-US" w:eastAsia="de-DE"/>
              </w:rPr>
              <w:t>charge</w:t>
            </w:r>
            <w:r>
              <w:rPr>
                <w:rFonts w:cs="Arial"/>
                <w:sz w:val="22"/>
                <w:szCs w:val="22"/>
                <w:lang w:val="en-US" w:eastAsia="zh-CN"/>
              </w:rPr>
              <w:t xml:space="preserve"> </w:t>
            </w:r>
            <w:r w:rsidR="001B1E5F">
              <w:rPr>
                <w:rFonts w:cs="Arial"/>
                <w:sz w:val="22"/>
                <w:szCs w:val="22"/>
                <w:lang w:val="en-US" w:eastAsia="zh-CN"/>
              </w:rPr>
              <w:t xml:space="preserve"> </w:t>
            </w:r>
            <w:r w:rsidR="001B1E5F" w:rsidRPr="001B1E5F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(</w:t>
            </w:r>
            <w:proofErr w:type="gramEnd"/>
            <w:r w:rsidR="00CB4EEF" w:rsidRPr="00CB4EEF">
              <w:rPr>
                <w:rFonts w:cs="Arial" w:hint="eastAsia"/>
                <w:color w:val="FF0000"/>
                <w:sz w:val="20"/>
                <w:highlight w:val="yellow"/>
                <w:lang w:val="en-US"/>
              </w:rPr>
              <w:t>BSU02S2</w:t>
            </w:r>
            <w:r w:rsidR="001B1E5F" w:rsidRPr="001B1E5F">
              <w:rPr>
                <w:rFonts w:eastAsia="等线" w:cs="Arial" w:hint="eastAsia"/>
                <w:bCs/>
                <w:sz w:val="20"/>
                <w:highlight w:val="yellow"/>
                <w:lang w:eastAsia="zh-CN"/>
              </w:rPr>
              <w:t>)</w:t>
            </w:r>
            <w:r>
              <w:rPr>
                <w:rFonts w:cs="Arial"/>
                <w:sz w:val="22"/>
                <w:szCs w:val="22"/>
                <w:lang w:val="en-US" w:eastAsia="zh-CN"/>
              </w:rPr>
              <w:t xml:space="preserve">                                         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放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电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总压</w:t>
            </w:r>
            <w:r>
              <w:rPr>
                <w:rFonts w:eastAsia="宋体" w:cs="Arial" w:hint="eastAsia"/>
                <w:sz w:val="22"/>
                <w:szCs w:val="22"/>
                <w:lang w:eastAsia="zh-CN"/>
              </w:rPr>
              <w:t>欠压保护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r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esponse time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cs="Arial"/>
                <w:sz w:val="22"/>
                <w:szCs w:val="22"/>
                <w:lang w:val="en-US" w:eastAsia="zh-CN"/>
              </w:rPr>
              <w:t xml:space="preserve"> </w:t>
            </w:r>
          </w:p>
        </w:tc>
      </w:tr>
      <w:tr w:rsidR="000C5303" w:rsidRPr="00A61BAC" w14:paraId="1AD17331" w14:textId="77777777" w:rsidTr="00206C3F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E96C9EB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9CD0F52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Under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voltage protection</w:t>
            </w:r>
          </w:p>
        </w:tc>
      </w:tr>
      <w:tr w:rsidR="000C5303" w:rsidRPr="00A61BAC" w14:paraId="567D219A" w14:textId="77777777" w:rsidTr="00206C3F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3CCD54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9E0800" w14:textId="0C6EB4B6" w:rsidR="000C5303" w:rsidRDefault="000C5303" w:rsidP="00206C3F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Disc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harge the cell until voltage reached </w:t>
            </w:r>
            <w:r>
              <w:rPr>
                <w:rFonts w:ascii="Arial" w:hAnsi="Arial" w:cs="Arial"/>
                <w:lang w:val="en-GB" w:eastAsia="zh-CN"/>
              </w:rPr>
              <w:t>under</w:t>
            </w:r>
            <w:r w:rsidRPr="008C57FB">
              <w:rPr>
                <w:rFonts w:ascii="Arial" w:hAnsi="Arial" w:cs="Arial"/>
                <w:lang w:val="en-GB" w:eastAsia="zh-CN"/>
              </w:rPr>
              <w:t>voltage limit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 w:rsidRPr="000C5303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(</w:t>
            </w:r>
            <w:r w:rsidR="00A67430">
              <w:rPr>
                <w:rFonts w:ascii="Arial" w:hAnsi="Arial" w:cs="Arial"/>
                <w:sz w:val="20"/>
                <w:highlight w:val="yellow"/>
                <w:lang w:val="en-GB"/>
              </w:rPr>
              <w:t>6</w:t>
            </w:r>
            <w:r w:rsidR="00F400C9">
              <w:rPr>
                <w:rFonts w:ascii="Arial" w:hAnsi="Arial" w:cs="Arial"/>
                <w:sz w:val="20"/>
                <w:highlight w:val="yellow"/>
              </w:rPr>
              <w:t>2</w:t>
            </w:r>
            <w:r w:rsidR="00A67430">
              <w:rPr>
                <w:rFonts w:ascii="Arial" w:hAnsi="Arial" w:cs="Arial"/>
                <w:sz w:val="20"/>
                <w:highlight w:val="yellow"/>
              </w:rPr>
              <w:t>4</w:t>
            </w:r>
            <w:r w:rsidRPr="000C5303">
              <w:rPr>
                <w:rFonts w:ascii="Arial" w:hAnsi="Arial" w:cs="Arial"/>
                <w:sz w:val="20"/>
                <w:highlight w:val="yellow"/>
              </w:rPr>
              <w:t>V</w:t>
            </w:r>
            <w:r w:rsidRPr="000C5303">
              <w:rPr>
                <w:rFonts w:ascii="Arial" w:hAnsi="Arial" w:cs="Arial"/>
                <w:sz w:val="20"/>
                <w:highlight w:val="yellow"/>
                <w:lang w:val="en-GB" w:eastAsia="zh-CN"/>
              </w:rPr>
              <w:t xml:space="preserve">, </w:t>
            </w:r>
            <w:r w:rsidR="00A67430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3</w:t>
            </w:r>
            <w:proofErr w:type="gramStart"/>
            <w:r w:rsidRPr="000C5303">
              <w:rPr>
                <w:rFonts w:ascii="Arial" w:hAnsi="Arial" w:cs="Arial" w:hint="eastAsia"/>
                <w:sz w:val="20"/>
                <w:highlight w:val="yellow"/>
                <w:lang w:val="en-GB" w:eastAsia="zh-CN"/>
              </w:rPr>
              <w:t>s</w:t>
            </w:r>
            <w:r w:rsidRPr="000C5303">
              <w:rPr>
                <w:rFonts w:ascii="Arial" w:hAnsi="Arial" w:cs="Arial"/>
                <w:sz w:val="20"/>
                <w:highlight w:val="yellow"/>
                <w:lang w:val="en-GB" w:eastAsia="zh-CN"/>
              </w:rPr>
              <w:t xml:space="preserve"> )</w:t>
            </w:r>
            <w:proofErr w:type="gramEnd"/>
            <w:r w:rsidRPr="008C33ED">
              <w:rPr>
                <w:rFonts w:ascii="Arial" w:hAnsi="Arial" w:cs="Arial"/>
                <w:szCs w:val="24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lang w:val="en-GB" w:eastAsia="zh-CN"/>
              </w:rPr>
              <w:t>until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34A5C4D6" w14:textId="5E01C7B8" w:rsidR="000C5303" w:rsidRPr="00A61BAC" w:rsidRDefault="00BD6575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14</w:t>
            </w:r>
            <w:r w:rsidR="000C5303">
              <w:rPr>
                <w:rFonts w:ascii="Arial" w:hAnsi="Arial" w:cs="Arial"/>
                <w:lang w:val="en-GB" w:eastAsia="zh-CN"/>
              </w:rPr>
              <w:t>0A</w:t>
            </w:r>
            <w:r w:rsidR="000C5303">
              <w:rPr>
                <w:rFonts w:ascii="Arial" w:hAnsi="Arial" w:cs="Arial" w:hint="eastAsia"/>
                <w:lang w:val="en-GB" w:eastAsia="zh-CN"/>
              </w:rPr>
              <w:t>放电，直到</w:t>
            </w:r>
            <w:r w:rsidR="002D74A7">
              <w:rPr>
                <w:rFonts w:ascii="Arial" w:hAnsi="Arial" w:cs="Arial" w:hint="eastAsia"/>
                <w:lang w:val="en-GB" w:eastAsia="zh-CN"/>
              </w:rPr>
              <w:t>总压欠压保护</w:t>
            </w:r>
            <w:r w:rsidR="000C5303">
              <w:rPr>
                <w:rFonts w:ascii="Arial" w:hAnsi="Arial" w:cs="Arial" w:hint="eastAsia"/>
                <w:lang w:val="en-GB" w:eastAsia="zh-CN"/>
              </w:rPr>
              <w:t>B</w:t>
            </w:r>
            <w:r w:rsidR="000C5303">
              <w:rPr>
                <w:rFonts w:ascii="Arial" w:hAnsi="Arial" w:cs="Arial"/>
                <w:lang w:val="en-GB" w:eastAsia="zh-CN"/>
              </w:rPr>
              <w:t>MS</w:t>
            </w:r>
            <w:r w:rsidR="000C5303">
              <w:rPr>
                <w:rFonts w:ascii="Arial" w:hAnsi="Arial" w:cs="Arial" w:hint="eastAsia"/>
                <w:lang w:val="en-GB" w:eastAsia="zh-CN"/>
              </w:rPr>
              <w:t>动作</w:t>
            </w:r>
          </w:p>
        </w:tc>
      </w:tr>
      <w:tr w:rsidR="000C5303" w:rsidRPr="00A61BAC" w14:paraId="7C46C14D" w14:textId="77777777" w:rsidTr="00206C3F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97F0550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8FB84E9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2426B6FD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</w:p>
        </w:tc>
      </w:tr>
      <w:tr w:rsidR="000C5303" w:rsidRPr="00A61BAC" w14:paraId="1F30541F" w14:textId="77777777" w:rsidTr="002D74A7">
        <w:trPr>
          <w:trHeight w:val="296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172AC6C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11CDC6D" w14:textId="1709C429" w:rsidR="000C5303" w:rsidRPr="009947D4" w:rsidRDefault="000C5303" w:rsidP="00206C3F">
            <w:pPr>
              <w:rPr>
                <w:lang w:eastAsia="zh-CN"/>
              </w:rPr>
            </w:pPr>
          </w:p>
          <w:tbl>
            <w:tblPr>
              <w:tblStyle w:val="TableGrid"/>
              <w:tblW w:w="7579" w:type="dxa"/>
              <w:tblLayout w:type="fixed"/>
              <w:tblLook w:val="04A0" w:firstRow="1" w:lastRow="0" w:firstColumn="1" w:lastColumn="0" w:noHBand="0" w:noVBand="1"/>
            </w:tblPr>
            <w:tblGrid>
              <w:gridCol w:w="819"/>
              <w:gridCol w:w="3244"/>
              <w:gridCol w:w="2160"/>
              <w:gridCol w:w="1350"/>
              <w:gridCol w:w="6"/>
            </w:tblGrid>
            <w:tr w:rsidR="000C5303" w:rsidRPr="00A61BAC" w14:paraId="63C43C03" w14:textId="77777777" w:rsidTr="00206C3F">
              <w:trPr>
                <w:gridAfter w:val="1"/>
                <w:wAfter w:w="6" w:type="dxa"/>
                <w:trHeight w:val="974"/>
              </w:trPr>
              <w:tc>
                <w:tcPr>
                  <w:tcW w:w="819" w:type="dxa"/>
                </w:tcPr>
                <w:p w14:paraId="6B40FF90" w14:textId="77777777" w:rsidR="000C5303" w:rsidRPr="00A61BAC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3244" w:type="dxa"/>
                </w:tcPr>
                <w:p w14:paraId="37991978" w14:textId="77777777" w:rsidR="000C5303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0772E8A3" w14:textId="2FCF6D1E" w:rsidR="000C5303" w:rsidRPr="00A61BAC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用万用表测量</w:t>
                  </w:r>
                  <w:r w:rsidR="002D74A7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电池系统总压</w:t>
                  </w:r>
                  <w:r w:rsidR="00B3712D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（保护动作前的最大电压！）</w:t>
                  </w:r>
                </w:p>
              </w:tc>
              <w:tc>
                <w:tcPr>
                  <w:tcW w:w="2160" w:type="dxa"/>
                </w:tcPr>
                <w:p w14:paraId="5E537919" w14:textId="77777777" w:rsidR="000C5303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4359A3A6" w14:textId="6CB70D7E" w:rsidR="000C5303" w:rsidRPr="00A61BAC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</w:t>
                  </w:r>
                  <w:r w:rsidR="002D74A7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总压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读数</w:t>
                  </w:r>
                </w:p>
              </w:tc>
              <w:tc>
                <w:tcPr>
                  <w:tcW w:w="1350" w:type="dxa"/>
                </w:tcPr>
                <w:p w14:paraId="60E802E6" w14:textId="1256AF21" w:rsidR="000C5303" w:rsidRPr="0099573F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 w:rsidR="00A6743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3FC42B77" w14:textId="77777777" w:rsidR="000C5303" w:rsidRPr="0099573F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0C5303" w:rsidRPr="00A61BAC" w14:paraId="5D647737" w14:textId="77777777" w:rsidTr="00206C3F">
              <w:trPr>
                <w:gridAfter w:val="1"/>
                <w:wAfter w:w="6" w:type="dxa"/>
                <w:trHeight w:val="512"/>
              </w:trPr>
              <w:tc>
                <w:tcPr>
                  <w:tcW w:w="819" w:type="dxa"/>
                </w:tcPr>
                <w:p w14:paraId="7A3F1960" w14:textId="77777777" w:rsidR="000C5303" w:rsidRPr="00A61BAC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3244" w:type="dxa"/>
                </w:tcPr>
                <w:p w14:paraId="61BD735B" w14:textId="77777777" w:rsidR="000C5303" w:rsidRPr="0099573F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160" w:type="dxa"/>
                </w:tcPr>
                <w:p w14:paraId="3BFF5116" w14:textId="77777777" w:rsidR="000C5303" w:rsidRPr="0099573F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350" w:type="dxa"/>
                </w:tcPr>
                <w:p w14:paraId="4CD68977" w14:textId="77777777" w:rsidR="000C5303" w:rsidRPr="0099573F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0C5303" w:rsidRPr="0099573F" w14:paraId="5E60586A" w14:textId="77777777" w:rsidTr="00206C3F">
              <w:trPr>
                <w:trHeight w:val="512"/>
              </w:trPr>
              <w:tc>
                <w:tcPr>
                  <w:tcW w:w="7579" w:type="dxa"/>
                  <w:gridSpan w:val="5"/>
                </w:tcPr>
                <w:p w14:paraId="723E62C7" w14:textId="77777777" w:rsidR="000C5303" w:rsidRPr="0099573F" w:rsidRDefault="000C5303" w:rsidP="00206C3F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</w:tbl>
          <w:p w14:paraId="3E3D36AF" w14:textId="77777777" w:rsidR="000C5303" w:rsidRDefault="000C5303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4D67B8FB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0C5303" w:rsidRPr="00A61BAC" w14:paraId="3D0971B0" w14:textId="77777777" w:rsidTr="00206C3F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C17E20F" w14:textId="77777777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B482726" w14:textId="77777777" w:rsidR="000C5303" w:rsidRDefault="000C5303" w:rsidP="00206C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7A12C481" w14:textId="39746016" w:rsidR="000C5303" w:rsidRPr="00A61BAC" w:rsidRDefault="000C5303" w:rsidP="00206C3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2E5B4B46" w14:textId="6B76D4AF" w:rsidR="00AA02B9" w:rsidRDefault="00AA02B9" w:rsidP="000C5303">
      <w:pPr>
        <w:rPr>
          <w:rFonts w:ascii="Arial" w:eastAsia="MS Mincho" w:hAnsi="Arial" w:cs="Arial"/>
          <w:sz w:val="22"/>
          <w:szCs w:val="22"/>
        </w:rPr>
      </w:pPr>
    </w:p>
    <w:p w14:paraId="48CA2F9D" w14:textId="77777777" w:rsidR="00AA02B9" w:rsidRDefault="00AA02B9">
      <w:pPr>
        <w:overflowPunct/>
        <w:autoSpaceDE/>
        <w:autoSpaceDN/>
        <w:adjustRightInd/>
        <w:textAlignment w:val="auto"/>
        <w:rPr>
          <w:rFonts w:ascii="Arial" w:eastAsia="MS Mincho" w:hAnsi="Arial" w:cs="Arial"/>
          <w:sz w:val="22"/>
          <w:szCs w:val="22"/>
        </w:rPr>
      </w:pPr>
      <w:r>
        <w:rPr>
          <w:rFonts w:ascii="Arial" w:eastAsia="MS Mincho" w:hAnsi="Arial" w:cs="Arial"/>
          <w:sz w:val="22"/>
          <w:szCs w:val="22"/>
        </w:rPr>
        <w:br w:type="page"/>
      </w:r>
    </w:p>
    <w:p w14:paraId="49981BFF" w14:textId="77777777" w:rsidR="000C5303" w:rsidRDefault="000C5303" w:rsidP="000C5303">
      <w:pPr>
        <w:rPr>
          <w:rFonts w:ascii="Arial" w:eastAsia="MS Mincho" w:hAnsi="Arial" w:cs="Arial"/>
          <w:sz w:val="22"/>
          <w:szCs w:val="22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AA02B9" w:rsidRPr="00A61BAC" w14:paraId="41CA2561" w14:textId="77777777" w:rsidTr="005A795B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1D41F87" w14:textId="5970E256" w:rsidR="00AA02B9" w:rsidRPr="00AA02B9" w:rsidRDefault="00AA02B9" w:rsidP="005A795B">
            <w:pPr>
              <w:pStyle w:val="Heading3"/>
              <w:rPr>
                <w:rFonts w:cs="Arial"/>
                <w:sz w:val="22"/>
                <w:szCs w:val="22"/>
                <w:lang w:eastAsia="zh-CN"/>
              </w:rPr>
            </w:pPr>
            <w:r w:rsidRPr="00AA02B9">
              <w:rPr>
                <w:rFonts w:cs="Arial"/>
                <w:sz w:val="22"/>
                <w:szCs w:val="22"/>
              </w:rPr>
              <w:t xml:space="preserve">_ </w:t>
            </w:r>
            <w:r w:rsidRPr="00AA02B9">
              <w:rPr>
                <w:rFonts w:cs="Arial"/>
              </w:rPr>
              <w:t>N</w:t>
            </w:r>
            <w:r w:rsidRPr="00AA02B9">
              <w:rPr>
                <w:rFonts w:cs="Arial"/>
                <w:lang w:eastAsia="zh-CN"/>
              </w:rPr>
              <w:t xml:space="preserve">ormal operation - </w:t>
            </w:r>
            <w:r w:rsidRPr="00AA02B9">
              <w:rPr>
                <w:rFonts w:cs="Arial"/>
                <w:szCs w:val="24"/>
                <w:lang w:eastAsia="de-DE"/>
              </w:rPr>
              <w:t>cell overvoltage during charge</w:t>
            </w:r>
            <w:r w:rsidRPr="00AA02B9">
              <w:rPr>
                <w:rFonts w:cs="Arial"/>
                <w:sz w:val="22"/>
                <w:szCs w:val="22"/>
                <w:lang w:eastAsia="zh-CN"/>
              </w:rPr>
              <w:t xml:space="preserve">  </w:t>
            </w:r>
            <w:r w:rsidRPr="00AA02B9">
              <w:rPr>
                <w:rFonts w:cs="Arial"/>
                <w:sz w:val="22"/>
                <w:szCs w:val="22"/>
                <w:highlight w:val="yellow"/>
                <w:lang w:eastAsia="zh-CN"/>
              </w:rPr>
              <w:t>(</w:t>
            </w:r>
            <w:r w:rsidRPr="00A36DC5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</w:t>
            </w:r>
            <w:r w:rsidR="00A36DC5" w:rsidRPr="00A36DC5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样品</w:t>
            </w:r>
            <w:r w:rsidR="00A36DC5" w:rsidRPr="00A36DC5">
              <w:rPr>
                <w:rFonts w:cs="Arial"/>
                <w:color w:val="FF0000"/>
                <w:szCs w:val="26"/>
                <w:highlight w:val="yellow"/>
                <w:lang w:eastAsia="zh-CN"/>
              </w:rPr>
              <w:t>2 --</w:t>
            </w:r>
            <w:r w:rsidRPr="00AA02B9">
              <w:rPr>
                <w:rFonts w:cs="Arial" w:hint="eastAsia"/>
                <w:color w:val="FF0000"/>
                <w:highlight w:val="yellow"/>
              </w:rPr>
              <w:t>BSU02S</w:t>
            </w:r>
            <w:r>
              <w:rPr>
                <w:rFonts w:cs="Arial"/>
                <w:color w:val="FF0000"/>
                <w:highlight w:val="yellow"/>
              </w:rPr>
              <w:t>3Z</w:t>
            </w:r>
            <w:r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从控板</w:t>
            </w:r>
            <w:r>
              <w:rPr>
                <w:rFonts w:cs="Arial" w:hint="eastAsia"/>
                <w:color w:val="FF0000"/>
                <w:highlight w:val="yellow"/>
                <w:lang w:val="en-US" w:eastAsia="zh-CN"/>
              </w:rPr>
              <w:t>做下面的过压和欠压的单压和总压保护的</w:t>
            </w:r>
            <w:r w:rsidRPr="00AA02B9">
              <w:rPr>
                <w:rFonts w:cs="Arial" w:hint="eastAsia"/>
                <w:color w:val="FF0000"/>
                <w:highlight w:val="yellow"/>
                <w:lang w:eastAsia="zh-CN"/>
              </w:rPr>
              <w:t>4</w:t>
            </w:r>
            <w:r>
              <w:rPr>
                <w:rFonts w:cs="Arial" w:hint="eastAsia"/>
                <w:color w:val="FF0000"/>
                <w:highlight w:val="yellow"/>
                <w:lang w:val="en-US" w:eastAsia="zh-CN"/>
              </w:rPr>
              <w:t>个验证测试</w:t>
            </w:r>
            <w:r w:rsidRPr="00B43B49">
              <w:rPr>
                <w:rFonts w:eastAsia="等线" w:cs="Arial" w:hint="eastAsia"/>
                <w:bCs/>
                <w:sz w:val="20"/>
                <w:highlight w:val="yellow"/>
                <w:lang w:eastAsia="zh-CN"/>
              </w:rPr>
              <w:t>)</w:t>
            </w:r>
            <w:r w:rsidRPr="00AA02B9">
              <w:rPr>
                <w:rFonts w:cs="Arial"/>
                <w:sz w:val="22"/>
                <w:szCs w:val="22"/>
                <w:lang w:eastAsia="zh-CN"/>
              </w:rPr>
              <w:t xml:space="preserve">  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充电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单体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过压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保护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 w:rsidRPr="00AA02B9">
              <w:rPr>
                <w:rFonts w:cs="Arial" w:hint="eastAsia"/>
                <w:sz w:val="22"/>
                <w:szCs w:val="22"/>
                <w:lang w:eastAsia="zh-CN"/>
              </w:rPr>
              <w:t xml:space="preserve"> 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延迟时间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  <w:r w:rsidRPr="00AA02B9">
              <w:rPr>
                <w:rFonts w:cs="Arial" w:hint="eastAsia"/>
                <w:sz w:val="22"/>
                <w:szCs w:val="22"/>
                <w:lang w:eastAsia="zh-CN"/>
              </w:rPr>
              <w:t xml:space="preserve"> </w:t>
            </w:r>
            <w:r w:rsidRPr="00AA02B9">
              <w:rPr>
                <w:rFonts w:cs="Arial"/>
                <w:sz w:val="22"/>
                <w:szCs w:val="22"/>
                <w:lang w:eastAsia="zh-CN"/>
              </w:rPr>
              <w:t xml:space="preserve"> </w:t>
            </w:r>
          </w:p>
        </w:tc>
      </w:tr>
      <w:tr w:rsidR="00AA02B9" w:rsidRPr="00A61BAC" w14:paraId="0F96D2A7" w14:textId="77777777" w:rsidTr="005A795B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308E1F2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6D0B405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O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ver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voltage protection</w:t>
            </w:r>
          </w:p>
        </w:tc>
      </w:tr>
      <w:tr w:rsidR="00AA02B9" w:rsidRPr="00A61BAC" w14:paraId="38E88879" w14:textId="77777777" w:rsidTr="005A795B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81C08EE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68F6CDC" w14:textId="3B57D445" w:rsidR="00AA02B9" w:rsidRDefault="00AA02B9" w:rsidP="005A795B">
            <w:pPr>
              <w:rPr>
                <w:rFonts w:ascii="Arial" w:hAnsi="Arial" w:cs="Arial"/>
                <w:lang w:val="en-GB" w:eastAsia="zh-CN"/>
              </w:rPr>
            </w:pPr>
            <w:r w:rsidRPr="008C57FB">
              <w:rPr>
                <w:rFonts w:ascii="Arial" w:hAnsi="Arial" w:cs="Arial"/>
                <w:lang w:val="en-GB" w:eastAsia="zh-CN"/>
              </w:rPr>
              <w:t>Charge the cell until voltage reached overvoltage limit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 w:rsidRPr="00413820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(3.6</w:t>
            </w:r>
            <w:r w:rsidR="00A67430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3</w:t>
            </w:r>
            <w:r w:rsidRPr="00413820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V</w:t>
            </w:r>
            <w:r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 xml:space="preserve">, </w:t>
            </w:r>
            <w:r w:rsidR="00A67430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3</w:t>
            </w:r>
            <w:r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s</w:t>
            </w:r>
            <w:r w:rsidRPr="00413820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)</w:t>
            </w:r>
            <w:r>
              <w:rPr>
                <w:rFonts w:ascii="Arial" w:hAnsi="Arial" w:cs="Arial"/>
                <w:lang w:val="en-GB" w:eastAsia="zh-CN"/>
              </w:rPr>
              <w:t xml:space="preserve"> until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575026AC" w14:textId="678A00D8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lang w:val="en-GB" w:eastAsia="zh-CN"/>
              </w:rPr>
              <w:t>常温下</w:t>
            </w:r>
            <w:r w:rsidR="00A67430">
              <w:rPr>
                <w:rFonts w:ascii="Arial" w:hAnsi="Arial" w:cs="Arial"/>
                <w:lang w:val="en-GB" w:eastAsia="zh-CN"/>
              </w:rPr>
              <w:t>14</w:t>
            </w:r>
            <w:r>
              <w:rPr>
                <w:rFonts w:ascii="Arial" w:hAnsi="Arial" w:cs="Arial"/>
                <w:lang w:val="en-GB" w:eastAsia="zh-CN"/>
              </w:rPr>
              <w:t>0A</w:t>
            </w:r>
            <w:r>
              <w:rPr>
                <w:rFonts w:ascii="Arial" w:hAnsi="Arial" w:cs="Arial" w:hint="eastAsia"/>
                <w:lang w:val="en-GB" w:eastAsia="zh-CN"/>
              </w:rPr>
              <w:t>充电，直到</w:t>
            </w:r>
            <w:r>
              <w:rPr>
                <w:rFonts w:ascii="Arial" w:hAnsi="Arial" w:cs="Arial" w:hint="eastAsia"/>
                <w:lang w:val="en-GB" w:eastAsia="zh-CN"/>
              </w:rPr>
              <w:t>B</w:t>
            </w:r>
            <w:r>
              <w:rPr>
                <w:rFonts w:ascii="Arial" w:hAnsi="Arial" w:cs="Arial"/>
                <w:lang w:val="en-GB" w:eastAsia="zh-CN"/>
              </w:rPr>
              <w:t>MS</w:t>
            </w:r>
            <w:r>
              <w:rPr>
                <w:rFonts w:ascii="Arial" w:hAnsi="Arial" w:cs="Arial" w:hint="eastAsia"/>
                <w:lang w:val="en-GB" w:eastAsia="zh-CN"/>
              </w:rPr>
              <w:t>发生单压过</w:t>
            </w:r>
            <w:proofErr w:type="gramStart"/>
            <w:r>
              <w:rPr>
                <w:rFonts w:ascii="Arial" w:hAnsi="Arial" w:cs="Arial" w:hint="eastAsia"/>
                <w:lang w:val="en-GB" w:eastAsia="zh-CN"/>
              </w:rPr>
              <w:t>充保护</w:t>
            </w:r>
            <w:proofErr w:type="gramEnd"/>
            <w:r>
              <w:rPr>
                <w:rFonts w:ascii="Arial" w:hAnsi="Arial" w:cs="Arial" w:hint="eastAsia"/>
                <w:lang w:val="en-GB" w:eastAsia="zh-CN"/>
              </w:rPr>
              <w:t>动作</w:t>
            </w:r>
            <w:r>
              <w:rPr>
                <w:rFonts w:ascii="Arial" w:hAnsi="Arial" w:cs="Arial" w:hint="eastAsia"/>
                <w:lang w:val="en-GB" w:eastAsia="zh-CN"/>
              </w:rPr>
              <w:t xml:space="preserve"> </w:t>
            </w:r>
          </w:p>
        </w:tc>
      </w:tr>
      <w:tr w:rsidR="00AA02B9" w:rsidRPr="00A61BAC" w14:paraId="5F9F613D" w14:textId="77777777" w:rsidTr="005A795B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BC86AB0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2B1CEE2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5A5A91FC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数据</w:t>
            </w:r>
          </w:p>
        </w:tc>
      </w:tr>
      <w:tr w:rsidR="00AA02B9" w:rsidRPr="00A61BAC" w14:paraId="0AA31D96" w14:textId="77777777" w:rsidTr="005A795B">
        <w:trPr>
          <w:trHeight w:val="414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0624232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4923441" w14:textId="77777777" w:rsidR="00AA02B9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1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Cell Over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oltage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:  </w:t>
            </w:r>
          </w:p>
          <w:p w14:paraId="07EB9562" w14:textId="77777777" w:rsidR="00AA02B9" w:rsidRPr="009947D4" w:rsidRDefault="00AA02B9" w:rsidP="005A795B">
            <w:pPr>
              <w:rPr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可以总体过</w:t>
            </w:r>
            <w:proofErr w:type="gramStart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压或者</w:t>
            </w:r>
            <w:proofErr w:type="gramEnd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选择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1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颗</w:t>
            </w:r>
            <w:proofErr w:type="gramStart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电芯过充</w:t>
            </w:r>
            <w:proofErr w:type="gramEnd"/>
            <w:r>
              <w:rPr>
                <w:rFonts w:eastAsia="MS Mincho" w:hint="eastAsia"/>
              </w:rPr>
              <w:t>,</w:t>
            </w:r>
            <w:r>
              <w:rPr>
                <w:rFonts w:eastAsia="MS Mincho"/>
              </w:rPr>
              <w:t xml:space="preserve"> </w:t>
            </w:r>
            <w:r>
              <w:rPr>
                <w:rFonts w:hint="eastAsia"/>
                <w:lang w:eastAsia="zh-CN"/>
              </w:rPr>
              <w:t>分别使用校准设备测量电芯电压和响应时间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并记录对应的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lang w:eastAsia="zh-CN"/>
              </w:rPr>
              <w:t>MS</w:t>
            </w:r>
            <w:r>
              <w:rPr>
                <w:rFonts w:hint="eastAsia"/>
                <w:lang w:eastAsia="zh-CN"/>
              </w:rPr>
              <w:t>读出的电芯电压</w:t>
            </w:r>
          </w:p>
          <w:tbl>
            <w:tblPr>
              <w:tblStyle w:val="TableGrid"/>
              <w:tblW w:w="7939" w:type="dxa"/>
              <w:tblLayout w:type="fixed"/>
              <w:tblLook w:val="04A0" w:firstRow="1" w:lastRow="0" w:firstColumn="1" w:lastColumn="0" w:noHBand="0" w:noVBand="1"/>
            </w:tblPr>
            <w:tblGrid>
              <w:gridCol w:w="819"/>
              <w:gridCol w:w="2440"/>
              <w:gridCol w:w="1620"/>
              <w:gridCol w:w="2694"/>
              <w:gridCol w:w="366"/>
            </w:tblGrid>
            <w:tr w:rsidR="00AA02B9" w:rsidRPr="00A61BAC" w14:paraId="4E35F225" w14:textId="77777777" w:rsidTr="005A795B">
              <w:trPr>
                <w:trHeight w:val="854"/>
              </w:trPr>
              <w:tc>
                <w:tcPr>
                  <w:tcW w:w="819" w:type="dxa"/>
                </w:tcPr>
                <w:p w14:paraId="73CE8473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2440" w:type="dxa"/>
                </w:tcPr>
                <w:p w14:paraId="54BC244A" w14:textId="77777777" w:rsidR="00AA02B9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50C9161B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用万用表测量发生过</w:t>
                  </w:r>
                  <w:proofErr w:type="gramStart"/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充保护</w:t>
                  </w:r>
                  <w:proofErr w:type="gramEnd"/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的电芯的单芯电压</w:t>
                  </w:r>
                </w:p>
              </w:tc>
              <w:tc>
                <w:tcPr>
                  <w:tcW w:w="1620" w:type="dxa"/>
                </w:tcPr>
                <w:p w14:paraId="4D61E0E0" w14:textId="77777777" w:rsidR="00AA02B9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3EFCCDC3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上位机的读数</w:t>
                  </w:r>
                </w:p>
              </w:tc>
              <w:tc>
                <w:tcPr>
                  <w:tcW w:w="2694" w:type="dxa"/>
                </w:tcPr>
                <w:p w14:paraId="036E8A42" w14:textId="071F69B2" w:rsidR="00AA02B9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 w:rsidR="00A6743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42BAC657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（延迟时间的测量可以通过示波器，也可以通过读取</w:t>
                  </w: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B</w:t>
                  </w:r>
                  <w:r w:rsidRPr="00025FEF">
                    <w:rPr>
                      <w:rFonts w:ascii="Arial" w:hAnsi="Arial" w:cs="Arial"/>
                      <w:sz w:val="22"/>
                      <w:szCs w:val="22"/>
                      <w:highlight w:val="yellow"/>
                      <w:lang w:val="en-GB" w:eastAsia="zh-CN"/>
                    </w:rPr>
                    <w:t>MS</w:t>
                  </w: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上位机的报文；）</w:t>
                  </w:r>
                </w:p>
              </w:tc>
              <w:tc>
                <w:tcPr>
                  <w:tcW w:w="366" w:type="dxa"/>
                </w:tcPr>
                <w:p w14:paraId="1257D292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AA02B9" w:rsidRPr="00A61BAC" w14:paraId="323E7F63" w14:textId="77777777" w:rsidTr="005A795B">
              <w:trPr>
                <w:trHeight w:val="512"/>
              </w:trPr>
              <w:tc>
                <w:tcPr>
                  <w:tcW w:w="819" w:type="dxa"/>
                </w:tcPr>
                <w:p w14:paraId="06975DBF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2440" w:type="dxa"/>
                </w:tcPr>
                <w:p w14:paraId="77F415DD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20" w:type="dxa"/>
                </w:tcPr>
                <w:p w14:paraId="69F7C94D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694" w:type="dxa"/>
                </w:tcPr>
                <w:p w14:paraId="61F27F4A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366" w:type="dxa"/>
                </w:tcPr>
                <w:p w14:paraId="2F0A1E70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AA02B9" w:rsidRPr="00A61BAC" w14:paraId="65E3F335" w14:textId="77777777" w:rsidTr="005A795B">
              <w:trPr>
                <w:trHeight w:val="512"/>
              </w:trPr>
              <w:tc>
                <w:tcPr>
                  <w:tcW w:w="7939" w:type="dxa"/>
                  <w:gridSpan w:val="5"/>
                </w:tcPr>
                <w:p w14:paraId="22A9C47F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  <w:tr w:rsidR="00AA02B9" w:rsidRPr="00A61BAC" w14:paraId="3D1E5A75" w14:textId="77777777" w:rsidTr="005A795B">
              <w:trPr>
                <w:trHeight w:val="503"/>
              </w:trPr>
              <w:tc>
                <w:tcPr>
                  <w:tcW w:w="7573" w:type="dxa"/>
                  <w:gridSpan w:val="4"/>
                </w:tcPr>
                <w:p w14:paraId="74F6257F" w14:textId="77777777" w:rsidR="00AA02B9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Test 2: A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bove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short-circuit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, then simulate 1 cell overcharge:</w:t>
                  </w:r>
                </w:p>
                <w:p w14:paraId="220972E6" w14:textId="6841630D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模拟</w:t>
                  </w:r>
                  <w:r w:rsidR="007A3C81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主正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失效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继续充电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验证第二重保护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–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总负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</w:p>
              </w:tc>
              <w:tc>
                <w:tcPr>
                  <w:tcW w:w="366" w:type="dxa"/>
                </w:tcPr>
                <w:p w14:paraId="5F899B79" w14:textId="77777777" w:rsidR="00AA02B9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AA02B9" w:rsidRPr="00A61BAC" w14:paraId="2A3432B6" w14:textId="77777777" w:rsidTr="005A795B">
              <w:trPr>
                <w:trHeight w:val="503"/>
              </w:trPr>
              <w:tc>
                <w:tcPr>
                  <w:tcW w:w="819" w:type="dxa"/>
                </w:tcPr>
                <w:p w14:paraId="50810AC0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2</w:t>
                  </w:r>
                </w:p>
              </w:tc>
              <w:tc>
                <w:tcPr>
                  <w:tcW w:w="2440" w:type="dxa"/>
                </w:tcPr>
                <w:p w14:paraId="01865633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20" w:type="dxa"/>
                </w:tcPr>
                <w:p w14:paraId="19A58BF7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694" w:type="dxa"/>
                </w:tcPr>
                <w:p w14:paraId="7EF7475D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--</w:t>
                  </w:r>
                </w:p>
              </w:tc>
              <w:tc>
                <w:tcPr>
                  <w:tcW w:w="366" w:type="dxa"/>
                </w:tcPr>
                <w:p w14:paraId="6F79AECF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AA02B9" w:rsidRPr="00A61BAC" w14:paraId="3131EEFC" w14:textId="77777777" w:rsidTr="005A795B">
              <w:trPr>
                <w:trHeight w:val="503"/>
              </w:trPr>
              <w:tc>
                <w:tcPr>
                  <w:tcW w:w="7573" w:type="dxa"/>
                  <w:gridSpan w:val="4"/>
                </w:tcPr>
                <w:p w14:paraId="2F8A3F2B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egative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operated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or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not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？总负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(</w:t>
                  </w:r>
                  <w:proofErr w:type="gramStart"/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/</w:t>
                  </w:r>
                  <w:proofErr w:type="gramEnd"/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N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)</w:t>
                  </w:r>
                </w:p>
              </w:tc>
              <w:tc>
                <w:tcPr>
                  <w:tcW w:w="366" w:type="dxa"/>
                </w:tcPr>
                <w:p w14:paraId="65A6204C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</w:tbl>
          <w:p w14:paraId="63A9F82F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</w:p>
        </w:tc>
      </w:tr>
      <w:tr w:rsidR="00AA02B9" w:rsidRPr="00A61BAC" w14:paraId="2F55BC9F" w14:textId="77777777" w:rsidTr="005A795B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EB2B64C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9083AEF" w14:textId="77777777" w:rsidR="00AA02B9" w:rsidRDefault="00AA02B9" w:rsidP="005A795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6BC99493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2: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  <w:tr w:rsidR="00AA02B9" w:rsidRPr="00A61BAC" w14:paraId="39540EF7" w14:textId="77777777" w:rsidTr="005A795B">
        <w:trPr>
          <w:trHeight w:val="597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731E4ED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测试用设备：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027FE50" w14:textId="77777777" w:rsidR="00AA02B9" w:rsidRDefault="00AA02B9" w:rsidP="005A795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8CEF3A4" w14:textId="77777777" w:rsidR="00AA02B9" w:rsidRDefault="00AA02B9" w:rsidP="00AA02B9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6665D994" w14:textId="77777777" w:rsidR="00AA02B9" w:rsidRDefault="00AA02B9" w:rsidP="00AA02B9">
      <w:pPr>
        <w:overflowPunct/>
        <w:autoSpaceDE/>
        <w:autoSpaceDN/>
        <w:adjustRightInd/>
        <w:textAlignment w:val="auto"/>
        <w:rPr>
          <w:rFonts w:ascii="Arial" w:eastAsia="MS Mincho" w:hAnsi="Arial" w:cs="Arial"/>
          <w:sz w:val="22"/>
          <w:szCs w:val="22"/>
          <w:lang w:val="en-US"/>
        </w:rPr>
      </w:pPr>
      <w:r>
        <w:rPr>
          <w:rFonts w:ascii="Arial" w:eastAsia="MS Mincho" w:hAnsi="Arial" w:cs="Arial"/>
          <w:sz w:val="22"/>
          <w:szCs w:val="22"/>
          <w:lang w:val="en-US"/>
        </w:rPr>
        <w:br w:type="page"/>
      </w:r>
    </w:p>
    <w:p w14:paraId="6C58FE65" w14:textId="77777777" w:rsidR="00AA02B9" w:rsidRDefault="00AA02B9" w:rsidP="00AA02B9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AA02B9" w:rsidRPr="00A61BAC" w14:paraId="6729BE56" w14:textId="77777777" w:rsidTr="005A795B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D245DA8" w14:textId="78A2694C" w:rsidR="00AA02B9" w:rsidRPr="000421E3" w:rsidRDefault="00AA02B9" w:rsidP="005A795B">
            <w:pPr>
              <w:pStyle w:val="Heading3"/>
              <w:rPr>
                <w:rFonts w:cs="Arial"/>
                <w:sz w:val="22"/>
                <w:szCs w:val="22"/>
                <w:lang w:val="en-US" w:eastAsia="zh-CN"/>
              </w:rPr>
            </w:pPr>
            <w:r w:rsidRPr="00A61BAC">
              <w:rPr>
                <w:rFonts w:cs="Arial"/>
                <w:sz w:val="22"/>
                <w:szCs w:val="22"/>
                <w:lang w:val="en-GB"/>
              </w:rPr>
              <w:t xml:space="preserve">_ </w:t>
            </w:r>
            <w:r w:rsidRPr="003375FD">
              <w:rPr>
                <w:rFonts w:cs="Arial"/>
                <w:lang w:val="en-GB"/>
              </w:rPr>
              <w:t>N</w:t>
            </w:r>
            <w:r w:rsidRPr="003375FD">
              <w:rPr>
                <w:rFonts w:cs="Arial"/>
                <w:lang w:val="en-GB" w:eastAsia="zh-CN"/>
              </w:rPr>
              <w:t xml:space="preserve">ormal operation - 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cell </w:t>
            </w:r>
            <w:r>
              <w:rPr>
                <w:rFonts w:cs="Arial"/>
                <w:szCs w:val="24"/>
                <w:lang w:val="en-US" w:eastAsia="de-DE"/>
              </w:rPr>
              <w:t>under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voltage during </w:t>
            </w:r>
            <w:r>
              <w:rPr>
                <w:rFonts w:cs="Arial"/>
                <w:szCs w:val="24"/>
                <w:lang w:val="en-US" w:eastAsia="de-DE"/>
              </w:rPr>
              <w:t>dis</w:t>
            </w:r>
            <w:r w:rsidRPr="003375FD">
              <w:rPr>
                <w:rFonts w:cs="Arial"/>
                <w:szCs w:val="24"/>
                <w:lang w:val="en-US" w:eastAsia="de-DE"/>
              </w:rPr>
              <w:t>charge</w:t>
            </w:r>
            <w:r>
              <w:rPr>
                <w:rFonts w:cs="Arial"/>
                <w:szCs w:val="24"/>
                <w:lang w:val="en-US" w:eastAsia="de-DE"/>
              </w:rPr>
              <w:t xml:space="preserve"> </w:t>
            </w:r>
            <w:r w:rsidRPr="00CB4EEF">
              <w:rPr>
                <w:rFonts w:cs="Arial"/>
                <w:sz w:val="20"/>
                <w:highlight w:val="yellow"/>
                <w:lang w:val="en-US" w:eastAsia="zh-CN"/>
              </w:rPr>
              <w:t>(</w:t>
            </w:r>
            <w:r w:rsidRPr="00CB4EEF">
              <w:rPr>
                <w:rFonts w:cs="Arial" w:hint="eastAsia"/>
                <w:color w:val="FF0000"/>
                <w:sz w:val="20"/>
                <w:highlight w:val="yellow"/>
                <w:lang w:val="en-US"/>
              </w:rPr>
              <w:t>BSU02S</w:t>
            </w:r>
            <w:r>
              <w:rPr>
                <w:rFonts w:cs="Arial"/>
                <w:color w:val="FF0000"/>
                <w:sz w:val="20"/>
                <w:highlight w:val="yellow"/>
                <w:lang w:val="en-US"/>
              </w:rPr>
              <w:t>3</w:t>
            </w:r>
            <w:proofErr w:type="gramStart"/>
            <w:r>
              <w:rPr>
                <w:rFonts w:cs="Arial"/>
                <w:color w:val="FF0000"/>
                <w:sz w:val="20"/>
                <w:highlight w:val="yellow"/>
                <w:lang w:val="en-US"/>
              </w:rPr>
              <w:t>Z</w:t>
            </w:r>
            <w:r w:rsidRPr="00CB4EEF">
              <w:rPr>
                <w:rFonts w:eastAsia="等线" w:cs="Arial" w:hint="eastAsia"/>
                <w:bCs/>
                <w:sz w:val="20"/>
                <w:highlight w:val="yellow"/>
                <w:lang w:eastAsia="zh-CN"/>
              </w:rPr>
              <w:t>)</w:t>
            </w:r>
            <w:r w:rsidRPr="00CB4EEF">
              <w:rPr>
                <w:rFonts w:cs="Arial"/>
                <w:sz w:val="22"/>
                <w:szCs w:val="22"/>
                <w:lang w:val="en-US" w:eastAsia="zh-CN"/>
              </w:rPr>
              <w:t xml:space="preserve">   </w:t>
            </w:r>
            <w:proofErr w:type="gramEnd"/>
            <w:r w:rsidRPr="00CB4EEF">
              <w:rPr>
                <w:rFonts w:cs="Arial"/>
                <w:sz w:val="22"/>
                <w:szCs w:val="22"/>
                <w:lang w:val="en-US" w:eastAsia="zh-CN"/>
              </w:rPr>
              <w:t xml:space="preserve">                                       </w:t>
            </w:r>
            <w:r w:rsidRPr="00CB4EEF"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放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电</w:t>
            </w:r>
            <w:r w:rsidRPr="000421E3">
              <w:rPr>
                <w:rFonts w:hint="eastAsia"/>
                <w:sz w:val="22"/>
                <w:szCs w:val="22"/>
                <w:lang w:val="en-US" w:eastAsia="zh-CN"/>
              </w:rPr>
              <w:t>单体</w:t>
            </w:r>
            <w:r>
              <w:rPr>
                <w:rFonts w:eastAsia="宋体" w:cs="Arial" w:hint="eastAsia"/>
                <w:sz w:val="22"/>
                <w:szCs w:val="22"/>
                <w:lang w:eastAsia="zh-CN"/>
              </w:rPr>
              <w:t>欠压保护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r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esponse time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</w:p>
        </w:tc>
      </w:tr>
      <w:tr w:rsidR="00AA02B9" w:rsidRPr="00A61BAC" w14:paraId="49703382" w14:textId="77777777" w:rsidTr="005A795B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777CDF2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A249B8C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Under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voltage protection</w:t>
            </w:r>
          </w:p>
        </w:tc>
      </w:tr>
      <w:tr w:rsidR="00AA02B9" w:rsidRPr="00A61BAC" w14:paraId="41AFFBB1" w14:textId="77777777" w:rsidTr="005A795B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74E069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ED20259" w14:textId="3A56A75E" w:rsidR="00AA02B9" w:rsidRDefault="00AA02B9" w:rsidP="005A795B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Disc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harge the cell until voltage reached </w:t>
            </w:r>
            <w:r>
              <w:rPr>
                <w:rFonts w:ascii="Arial" w:hAnsi="Arial" w:cs="Arial"/>
                <w:lang w:val="en-GB" w:eastAsia="zh-CN"/>
              </w:rPr>
              <w:t>under</w:t>
            </w:r>
            <w:r w:rsidRPr="008C57FB">
              <w:rPr>
                <w:rFonts w:ascii="Arial" w:hAnsi="Arial" w:cs="Arial"/>
                <w:lang w:val="en-GB" w:eastAsia="zh-CN"/>
              </w:rPr>
              <w:t>voltage limit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 w:rsidRPr="009E2A0C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(2.</w:t>
            </w:r>
            <w:r w:rsidR="007A3C81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6</w:t>
            </w:r>
            <w:r w:rsidRPr="009E2A0C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V</w:t>
            </w:r>
            <w:r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 xml:space="preserve">, </w:t>
            </w:r>
            <w:r w:rsidR="007A3C81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3</w:t>
            </w:r>
            <w:proofErr w:type="gramStart"/>
            <w:r w:rsidRPr="009E2A0C">
              <w:rPr>
                <w:rFonts w:ascii="Arial" w:hAnsi="Arial" w:cs="Arial" w:hint="eastAsia"/>
                <w:szCs w:val="24"/>
                <w:highlight w:val="yellow"/>
                <w:lang w:val="en-GB" w:eastAsia="zh-CN"/>
              </w:rPr>
              <w:t>s</w:t>
            </w:r>
            <w:r w:rsidRPr="009E2A0C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 xml:space="preserve"> )</w:t>
            </w:r>
            <w:proofErr w:type="gramEnd"/>
            <w:r w:rsidRPr="008C33ED">
              <w:rPr>
                <w:rFonts w:ascii="Arial" w:hAnsi="Arial" w:cs="Arial"/>
                <w:szCs w:val="24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lang w:val="en-GB" w:eastAsia="zh-CN"/>
              </w:rPr>
              <w:t>until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69B0E0E1" w14:textId="22943515" w:rsidR="00AA02B9" w:rsidRPr="00A61BAC" w:rsidRDefault="007A3C81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14</w:t>
            </w:r>
            <w:r w:rsidR="00AA02B9">
              <w:rPr>
                <w:rFonts w:ascii="Arial" w:hAnsi="Arial" w:cs="Arial"/>
                <w:lang w:val="en-GB" w:eastAsia="zh-CN"/>
              </w:rPr>
              <w:t>0A</w:t>
            </w:r>
            <w:r w:rsidR="00AA02B9">
              <w:rPr>
                <w:rFonts w:ascii="Arial" w:hAnsi="Arial" w:cs="Arial" w:hint="eastAsia"/>
                <w:lang w:val="en-GB" w:eastAsia="zh-CN"/>
              </w:rPr>
              <w:t>放电，直到单压欠压保护</w:t>
            </w:r>
            <w:r w:rsidR="00AA02B9">
              <w:rPr>
                <w:rFonts w:ascii="Arial" w:hAnsi="Arial" w:cs="Arial" w:hint="eastAsia"/>
                <w:lang w:val="en-GB" w:eastAsia="zh-CN"/>
              </w:rPr>
              <w:t>B</w:t>
            </w:r>
            <w:r w:rsidR="00AA02B9">
              <w:rPr>
                <w:rFonts w:ascii="Arial" w:hAnsi="Arial" w:cs="Arial"/>
                <w:lang w:val="en-GB" w:eastAsia="zh-CN"/>
              </w:rPr>
              <w:t>MS</w:t>
            </w:r>
            <w:r w:rsidR="00AA02B9">
              <w:rPr>
                <w:rFonts w:ascii="Arial" w:hAnsi="Arial" w:cs="Arial" w:hint="eastAsia"/>
                <w:lang w:val="en-GB" w:eastAsia="zh-CN"/>
              </w:rPr>
              <w:t>动作</w:t>
            </w:r>
          </w:p>
        </w:tc>
      </w:tr>
      <w:tr w:rsidR="00AA02B9" w:rsidRPr="00A61BAC" w14:paraId="667CA757" w14:textId="77777777" w:rsidTr="005A795B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7579AFB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6E15552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5D92DEDD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</w:p>
        </w:tc>
      </w:tr>
      <w:tr w:rsidR="00AA02B9" w:rsidRPr="00A61BAC" w14:paraId="23D5C44D" w14:textId="77777777" w:rsidTr="005A795B">
        <w:trPr>
          <w:trHeight w:val="3989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72C9363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41F348C" w14:textId="77777777" w:rsidR="00AA02B9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1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Cell under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oltage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:  </w:t>
            </w:r>
          </w:p>
          <w:p w14:paraId="1C2FDB2B" w14:textId="77777777" w:rsidR="00AA02B9" w:rsidRPr="009947D4" w:rsidRDefault="00AA02B9" w:rsidP="005A795B">
            <w:pPr>
              <w:rPr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总体放电或者选择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1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颗电</w:t>
            </w:r>
            <w:proofErr w:type="gramStart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芯做到</w:t>
            </w:r>
            <w:proofErr w:type="gramEnd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过放保护</w:t>
            </w:r>
            <w:r>
              <w:rPr>
                <w:rFonts w:eastAsia="MS Mincho" w:hint="eastAsia"/>
              </w:rPr>
              <w:t>,</w:t>
            </w:r>
            <w:r>
              <w:rPr>
                <w:rFonts w:eastAsia="MS Mincho"/>
              </w:rPr>
              <w:t xml:space="preserve"> </w:t>
            </w:r>
            <w:r>
              <w:rPr>
                <w:rFonts w:hint="eastAsia"/>
                <w:lang w:eastAsia="zh-CN"/>
              </w:rPr>
              <w:t>分别使用校准设备测量电芯电压和响应时间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并记录对应的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lang w:eastAsia="zh-CN"/>
              </w:rPr>
              <w:t>MS</w:t>
            </w:r>
            <w:r>
              <w:rPr>
                <w:rFonts w:hint="eastAsia"/>
                <w:lang w:eastAsia="zh-CN"/>
              </w:rPr>
              <w:t>读出的电芯电压</w:t>
            </w:r>
          </w:p>
          <w:tbl>
            <w:tblPr>
              <w:tblStyle w:val="TableGrid"/>
              <w:tblW w:w="7579" w:type="dxa"/>
              <w:tblLayout w:type="fixed"/>
              <w:tblLook w:val="04A0" w:firstRow="1" w:lastRow="0" w:firstColumn="1" w:lastColumn="0" w:noHBand="0" w:noVBand="1"/>
            </w:tblPr>
            <w:tblGrid>
              <w:gridCol w:w="819"/>
              <w:gridCol w:w="2440"/>
              <w:gridCol w:w="804"/>
              <w:gridCol w:w="816"/>
              <w:gridCol w:w="1344"/>
              <w:gridCol w:w="1350"/>
              <w:gridCol w:w="6"/>
            </w:tblGrid>
            <w:tr w:rsidR="00AA02B9" w:rsidRPr="00A61BAC" w14:paraId="4CB98CF2" w14:textId="77777777" w:rsidTr="005A795B">
              <w:trPr>
                <w:gridAfter w:val="1"/>
                <w:wAfter w:w="6" w:type="dxa"/>
                <w:trHeight w:val="974"/>
              </w:trPr>
              <w:tc>
                <w:tcPr>
                  <w:tcW w:w="819" w:type="dxa"/>
                </w:tcPr>
                <w:p w14:paraId="72F7C135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3244" w:type="dxa"/>
                  <w:gridSpan w:val="2"/>
                </w:tcPr>
                <w:p w14:paraId="25BBFE20" w14:textId="77777777" w:rsidR="00AA02B9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3810CC72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用万用表测量过充电芯的单芯电压</w:t>
                  </w:r>
                </w:p>
              </w:tc>
              <w:tc>
                <w:tcPr>
                  <w:tcW w:w="2160" w:type="dxa"/>
                  <w:gridSpan w:val="2"/>
                </w:tcPr>
                <w:p w14:paraId="777FFB71" w14:textId="77777777" w:rsidR="00AA02B9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03DE0994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上位机的读数</w:t>
                  </w:r>
                </w:p>
              </w:tc>
              <w:tc>
                <w:tcPr>
                  <w:tcW w:w="1350" w:type="dxa"/>
                </w:tcPr>
                <w:p w14:paraId="7822190D" w14:textId="71F0AF2D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 w:rsidR="00A6743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4F2800F5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AA02B9" w:rsidRPr="00A61BAC" w14:paraId="419015D7" w14:textId="77777777" w:rsidTr="005A795B">
              <w:trPr>
                <w:gridAfter w:val="1"/>
                <w:wAfter w:w="6" w:type="dxa"/>
                <w:trHeight w:val="512"/>
              </w:trPr>
              <w:tc>
                <w:tcPr>
                  <w:tcW w:w="819" w:type="dxa"/>
                </w:tcPr>
                <w:p w14:paraId="056106DF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3244" w:type="dxa"/>
                  <w:gridSpan w:val="2"/>
                </w:tcPr>
                <w:p w14:paraId="76513C26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160" w:type="dxa"/>
                  <w:gridSpan w:val="2"/>
                </w:tcPr>
                <w:p w14:paraId="257D8547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350" w:type="dxa"/>
                </w:tcPr>
                <w:p w14:paraId="5B6EB7DA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AA02B9" w:rsidRPr="0099573F" w14:paraId="2DAC9720" w14:textId="77777777" w:rsidTr="005A795B">
              <w:trPr>
                <w:trHeight w:val="512"/>
              </w:trPr>
              <w:tc>
                <w:tcPr>
                  <w:tcW w:w="7579" w:type="dxa"/>
                  <w:gridSpan w:val="7"/>
                </w:tcPr>
                <w:p w14:paraId="4FA2A54F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  <w:tr w:rsidR="00AA02B9" w:rsidRPr="00A61BAC" w14:paraId="6B0EA71C" w14:textId="77777777" w:rsidTr="005A795B">
              <w:trPr>
                <w:gridAfter w:val="1"/>
                <w:wAfter w:w="6" w:type="dxa"/>
                <w:trHeight w:val="503"/>
              </w:trPr>
              <w:tc>
                <w:tcPr>
                  <w:tcW w:w="7573" w:type="dxa"/>
                  <w:gridSpan w:val="6"/>
                </w:tcPr>
                <w:p w14:paraId="512E6EC8" w14:textId="77777777" w:rsidR="00AA02B9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Test 2: A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bove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short-circuit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, then simulate 1 cell overcharge:</w:t>
                  </w:r>
                </w:p>
                <w:p w14:paraId="7D5CC56B" w14:textId="49737784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proofErr w:type="gramStart"/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模拟</w:t>
                  </w:r>
                  <w:r w:rsidR="00AD2CAA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主负</w:t>
                  </w:r>
                  <w:proofErr w:type="gramEnd"/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失效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继续充电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验证第二重保护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– </w:t>
                  </w:r>
                  <w:r w:rsidR="00AD2CAA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主正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</w:p>
              </w:tc>
            </w:tr>
            <w:tr w:rsidR="00AA02B9" w:rsidRPr="00A61BAC" w14:paraId="7E5F2DE2" w14:textId="77777777" w:rsidTr="005A795B">
              <w:trPr>
                <w:gridAfter w:val="1"/>
                <w:wAfter w:w="6" w:type="dxa"/>
                <w:trHeight w:val="503"/>
              </w:trPr>
              <w:tc>
                <w:tcPr>
                  <w:tcW w:w="819" w:type="dxa"/>
                </w:tcPr>
                <w:p w14:paraId="2C2DC626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2</w:t>
                  </w:r>
                </w:p>
              </w:tc>
              <w:tc>
                <w:tcPr>
                  <w:tcW w:w="2440" w:type="dxa"/>
                </w:tcPr>
                <w:p w14:paraId="731765B6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20" w:type="dxa"/>
                  <w:gridSpan w:val="2"/>
                </w:tcPr>
                <w:p w14:paraId="63A5E303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694" w:type="dxa"/>
                  <w:gridSpan w:val="2"/>
                </w:tcPr>
                <w:p w14:paraId="6E02D981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--</w:t>
                  </w:r>
                </w:p>
              </w:tc>
            </w:tr>
            <w:tr w:rsidR="00AA02B9" w:rsidRPr="00A61BAC" w14:paraId="0056F977" w14:textId="77777777" w:rsidTr="005A795B">
              <w:trPr>
                <w:gridAfter w:val="1"/>
                <w:wAfter w:w="6" w:type="dxa"/>
                <w:trHeight w:val="503"/>
              </w:trPr>
              <w:tc>
                <w:tcPr>
                  <w:tcW w:w="7573" w:type="dxa"/>
                  <w:gridSpan w:val="6"/>
                </w:tcPr>
                <w:p w14:paraId="24703967" w14:textId="64B779BC" w:rsidR="00AA02B9" w:rsidRPr="00A61BAC" w:rsidRDefault="00AD2CAA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P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ositive</w:t>
                  </w:r>
                  <w:r w:rsidR="00AA02B9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AA02B9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 w:rsidR="00AA02B9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AA02B9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operated</w:t>
                  </w:r>
                  <w:r w:rsidR="00AA02B9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AA02B9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or</w:t>
                  </w:r>
                  <w:r w:rsidR="00AA02B9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AA02B9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not</w:t>
                  </w:r>
                  <w:r w:rsidR="00AA02B9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主正</w:t>
                  </w:r>
                  <w:r w:rsidR="00AA02B9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 w:rsidR="00AA02B9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  <w:r w:rsidR="00AA02B9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AA02B9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(</w:t>
                  </w:r>
                  <w:proofErr w:type="gramStart"/>
                  <w:r w:rsidR="00AA02B9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Y</w:t>
                  </w:r>
                  <w:r w:rsidR="00AA02B9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es</w:t>
                  </w:r>
                  <w:r w:rsidR="00AA02B9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AA02B9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AA02B9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/</w:t>
                  </w:r>
                  <w:proofErr w:type="gramEnd"/>
                  <w:r w:rsidR="00AA02B9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N</w:t>
                  </w:r>
                  <w:r w:rsidR="00AA02B9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</w:t>
                  </w:r>
                  <w:r w:rsidR="00AA02B9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)</w:t>
                  </w:r>
                </w:p>
              </w:tc>
            </w:tr>
          </w:tbl>
          <w:p w14:paraId="23AD03ED" w14:textId="77777777" w:rsidR="00AA02B9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3F7C6FB2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AA02B9" w:rsidRPr="00A61BAC" w14:paraId="213FB297" w14:textId="77777777" w:rsidTr="005A795B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AD88022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EB8811A" w14:textId="77777777" w:rsidR="00AA02B9" w:rsidRDefault="00AA02B9" w:rsidP="005A795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473D99BD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2: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23B316E9" w14:textId="77777777" w:rsidR="00AA02B9" w:rsidRDefault="00AA02B9" w:rsidP="00AA02B9">
      <w:pPr>
        <w:rPr>
          <w:rFonts w:ascii="Arial" w:eastAsia="MS Mincho" w:hAnsi="Arial" w:cs="Arial"/>
          <w:sz w:val="22"/>
          <w:szCs w:val="22"/>
        </w:rPr>
      </w:pPr>
    </w:p>
    <w:p w14:paraId="2882AA22" w14:textId="77777777" w:rsidR="00AA02B9" w:rsidRDefault="00AA02B9" w:rsidP="00AA02B9">
      <w:pPr>
        <w:rPr>
          <w:rFonts w:ascii="Arial" w:eastAsia="MS Mincho" w:hAnsi="Arial" w:cs="Arial"/>
          <w:sz w:val="22"/>
          <w:szCs w:val="22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AA02B9" w:rsidRPr="00A61BAC" w14:paraId="35345DC5" w14:textId="77777777" w:rsidTr="005A795B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7C5AAC0" w14:textId="50D05C75" w:rsidR="00AA02B9" w:rsidRPr="00FA106F" w:rsidRDefault="00AA02B9" w:rsidP="005A795B">
            <w:pPr>
              <w:pStyle w:val="Heading3"/>
              <w:rPr>
                <w:rFonts w:cs="Arial"/>
                <w:sz w:val="22"/>
                <w:szCs w:val="22"/>
                <w:lang w:eastAsia="zh-CN"/>
              </w:rPr>
            </w:pPr>
            <w:r w:rsidRPr="00FA106F">
              <w:rPr>
                <w:rFonts w:cs="Arial"/>
                <w:sz w:val="22"/>
                <w:szCs w:val="22"/>
              </w:rPr>
              <w:t xml:space="preserve">_ </w:t>
            </w:r>
            <w:r w:rsidRPr="00FA106F">
              <w:rPr>
                <w:rFonts w:cs="Arial"/>
              </w:rPr>
              <w:t>N</w:t>
            </w:r>
            <w:r w:rsidRPr="00FA106F">
              <w:rPr>
                <w:rFonts w:cs="Arial"/>
                <w:lang w:eastAsia="zh-CN"/>
              </w:rPr>
              <w:t xml:space="preserve">ormal operation - </w:t>
            </w:r>
            <w:r w:rsidRPr="00FA106F">
              <w:rPr>
                <w:rFonts w:cs="Arial"/>
                <w:szCs w:val="24"/>
                <w:lang w:eastAsia="de-DE"/>
              </w:rPr>
              <w:t>cell overvoltage during charge</w:t>
            </w:r>
            <w:r w:rsidRPr="00FA106F">
              <w:rPr>
                <w:rFonts w:cs="Arial"/>
                <w:sz w:val="22"/>
                <w:szCs w:val="22"/>
                <w:lang w:eastAsia="zh-CN"/>
              </w:rPr>
              <w:t xml:space="preserve">                                          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充电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总体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过压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保护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 w:rsidRPr="00FA106F">
              <w:rPr>
                <w:rFonts w:cs="Arial" w:hint="eastAsia"/>
                <w:sz w:val="22"/>
                <w:szCs w:val="22"/>
                <w:lang w:eastAsia="zh-CN"/>
              </w:rPr>
              <w:t xml:space="preserve"> 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延迟时间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  <w:r w:rsidRPr="00FA106F">
              <w:rPr>
                <w:rFonts w:cs="Arial" w:hint="eastAsia"/>
                <w:sz w:val="22"/>
                <w:szCs w:val="22"/>
                <w:lang w:eastAsia="zh-CN"/>
              </w:rPr>
              <w:t xml:space="preserve"> </w:t>
            </w:r>
            <w:r w:rsidRPr="00FA106F">
              <w:rPr>
                <w:rFonts w:cs="Arial"/>
                <w:sz w:val="22"/>
                <w:szCs w:val="22"/>
                <w:lang w:eastAsia="zh-CN"/>
              </w:rPr>
              <w:t xml:space="preserve">   </w:t>
            </w:r>
            <w:r w:rsidRPr="00FA106F">
              <w:rPr>
                <w:rFonts w:cs="Arial" w:hint="eastAsia"/>
                <w:sz w:val="22"/>
                <w:szCs w:val="22"/>
                <w:highlight w:val="yellow"/>
                <w:lang w:eastAsia="zh-CN"/>
              </w:rPr>
              <w:t>（</w:t>
            </w:r>
            <w:r w:rsidRPr="000C5303">
              <w:rPr>
                <w:rFonts w:cs="Arial" w:hint="eastAsia"/>
                <w:sz w:val="22"/>
                <w:szCs w:val="22"/>
                <w:highlight w:val="yellow"/>
                <w:lang w:val="en-US" w:eastAsia="zh-CN"/>
              </w:rPr>
              <w:t>首先失效单压保护</w:t>
            </w:r>
            <w:r w:rsidRPr="00FA106F">
              <w:rPr>
                <w:rFonts w:cs="Arial" w:hint="eastAsia"/>
                <w:sz w:val="22"/>
                <w:szCs w:val="22"/>
                <w:highlight w:val="yellow"/>
                <w:lang w:eastAsia="zh-CN"/>
              </w:rPr>
              <w:t>！</w:t>
            </w:r>
            <w:r w:rsidRPr="00653101">
              <w:rPr>
                <w:rFonts w:cs="Arial"/>
                <w:sz w:val="20"/>
                <w:highlight w:val="yellow"/>
                <w:lang w:eastAsia="zh-CN"/>
              </w:rPr>
              <w:t>选择</w:t>
            </w:r>
            <w:r w:rsidRPr="00CB4EEF">
              <w:rPr>
                <w:rFonts w:cs="Arial" w:hint="eastAsia"/>
                <w:color w:val="FF0000"/>
                <w:sz w:val="20"/>
                <w:highlight w:val="yellow"/>
              </w:rPr>
              <w:t>BSU02S</w:t>
            </w:r>
            <w:r>
              <w:rPr>
                <w:rFonts w:cs="Arial"/>
                <w:color w:val="FF0000"/>
                <w:sz w:val="20"/>
                <w:highlight w:val="yellow"/>
              </w:rPr>
              <w:t>3Z</w:t>
            </w:r>
            <w:r w:rsidRPr="00653101">
              <w:rPr>
                <w:rFonts w:eastAsia="等线" w:cs="Arial"/>
                <w:bCs/>
                <w:sz w:val="20"/>
                <w:highlight w:val="yellow"/>
                <w:lang w:eastAsia="zh-CN"/>
              </w:rPr>
              <w:t>测试</w:t>
            </w:r>
            <w:r w:rsidRPr="00653101">
              <w:rPr>
                <w:rFonts w:cs="Arial"/>
                <w:sz w:val="20"/>
                <w:highlight w:val="yellow"/>
                <w:lang w:eastAsia="zh-CN"/>
              </w:rPr>
              <w:t>）</w:t>
            </w:r>
          </w:p>
        </w:tc>
      </w:tr>
      <w:tr w:rsidR="00AA02B9" w:rsidRPr="00A61BAC" w14:paraId="27B22136" w14:textId="77777777" w:rsidTr="005A795B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4FE1620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A38F03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O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ver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voltage protection</w:t>
            </w:r>
          </w:p>
        </w:tc>
      </w:tr>
      <w:tr w:rsidR="00AA02B9" w:rsidRPr="00A61BAC" w14:paraId="67BD3495" w14:textId="77777777" w:rsidTr="005A795B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7B0D427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5C7DD91" w14:textId="1E44DB3D" w:rsidR="00AA02B9" w:rsidRDefault="00AA02B9" w:rsidP="005A795B">
            <w:pPr>
              <w:rPr>
                <w:rFonts w:ascii="Arial" w:hAnsi="Arial" w:cs="Arial"/>
                <w:lang w:val="en-GB" w:eastAsia="zh-CN"/>
              </w:rPr>
            </w:pPr>
            <w:r w:rsidRPr="008C57FB">
              <w:rPr>
                <w:rFonts w:ascii="Arial" w:hAnsi="Arial" w:cs="Arial"/>
                <w:lang w:val="en-GB" w:eastAsia="zh-CN"/>
              </w:rPr>
              <w:t>Charge the cell until voltage reached overvoltage limit</w:t>
            </w:r>
            <w:r w:rsidRPr="000C5303">
              <w:rPr>
                <w:rFonts w:ascii="Arial" w:hAnsi="Arial" w:cs="Arial"/>
                <w:sz w:val="20"/>
                <w:lang w:val="en-GB" w:eastAsia="zh-CN"/>
              </w:rPr>
              <w:t xml:space="preserve"> </w:t>
            </w:r>
            <w:r w:rsidRPr="000C5303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/>
                <w:sz w:val="20"/>
                <w:highlight w:val="yellow"/>
                <w:lang w:val="en-GB" w:eastAsia="zh-CN"/>
              </w:rPr>
              <w:t>8</w:t>
            </w:r>
            <w:r w:rsidR="00AD2CAA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64</w:t>
            </w:r>
            <w:r w:rsidRPr="000C5303">
              <w:rPr>
                <w:rFonts w:ascii="Arial" w:eastAsia="Malgun Gothic" w:hAnsi="Arial" w:cs="Arial"/>
                <w:sz w:val="20"/>
                <w:highlight w:val="yellow"/>
                <w:lang w:eastAsia="ko-KR"/>
              </w:rPr>
              <w:t>V</w:t>
            </w:r>
            <w:r w:rsidRPr="000C5303">
              <w:rPr>
                <w:rFonts w:ascii="Arial" w:hAnsi="Arial" w:cs="Arial"/>
                <w:sz w:val="20"/>
                <w:highlight w:val="yellow"/>
                <w:lang w:val="en-GB" w:eastAsia="zh-CN"/>
              </w:rPr>
              <w:t xml:space="preserve">, </w:t>
            </w:r>
            <w:r w:rsidR="00D354D2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3</w:t>
            </w:r>
            <w:r w:rsidRPr="000C5303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s)</w:t>
            </w:r>
            <w:r w:rsidRPr="000C5303">
              <w:rPr>
                <w:rFonts w:ascii="Arial" w:hAnsi="Arial" w:cs="Arial"/>
                <w:sz w:val="20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lang w:val="en-GB" w:eastAsia="zh-CN"/>
              </w:rPr>
              <w:t>until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6F8BF830" w14:textId="0F19A15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lang w:val="en-GB" w:eastAsia="zh-CN"/>
              </w:rPr>
              <w:t>常温下</w:t>
            </w:r>
            <w:r w:rsidR="00D354D2">
              <w:rPr>
                <w:rFonts w:ascii="Arial" w:hAnsi="Arial" w:cs="Arial" w:hint="eastAsia"/>
                <w:lang w:val="en-GB" w:eastAsia="zh-CN"/>
              </w:rPr>
              <w:t>1</w:t>
            </w:r>
            <w:r w:rsidR="00D354D2">
              <w:rPr>
                <w:rFonts w:ascii="Arial" w:hAnsi="Arial" w:cs="Arial"/>
                <w:lang w:val="en-GB" w:eastAsia="zh-CN"/>
              </w:rPr>
              <w:t>4</w:t>
            </w:r>
            <w:r>
              <w:rPr>
                <w:rFonts w:ascii="Arial" w:hAnsi="Arial" w:cs="Arial"/>
                <w:lang w:val="en-GB" w:eastAsia="zh-CN"/>
              </w:rPr>
              <w:t>0A</w:t>
            </w:r>
            <w:r>
              <w:rPr>
                <w:rFonts w:ascii="Arial" w:hAnsi="Arial" w:cs="Arial" w:hint="eastAsia"/>
                <w:lang w:val="en-GB" w:eastAsia="zh-CN"/>
              </w:rPr>
              <w:t>充电，直到</w:t>
            </w:r>
            <w:r>
              <w:rPr>
                <w:rFonts w:ascii="Arial" w:hAnsi="Arial" w:cs="Arial" w:hint="eastAsia"/>
                <w:lang w:val="en-GB" w:eastAsia="zh-CN"/>
              </w:rPr>
              <w:t>B</w:t>
            </w:r>
            <w:r>
              <w:rPr>
                <w:rFonts w:ascii="Arial" w:hAnsi="Arial" w:cs="Arial"/>
                <w:lang w:val="en-GB" w:eastAsia="zh-CN"/>
              </w:rPr>
              <w:t>MS</w:t>
            </w:r>
            <w:r>
              <w:rPr>
                <w:rFonts w:ascii="Arial" w:hAnsi="Arial" w:cs="Arial" w:hint="eastAsia"/>
                <w:lang w:val="en-GB" w:eastAsia="zh-CN"/>
              </w:rPr>
              <w:t>发生总压过</w:t>
            </w:r>
            <w:proofErr w:type="gramStart"/>
            <w:r>
              <w:rPr>
                <w:rFonts w:ascii="Arial" w:hAnsi="Arial" w:cs="Arial" w:hint="eastAsia"/>
                <w:lang w:val="en-GB" w:eastAsia="zh-CN"/>
              </w:rPr>
              <w:t>充动作</w:t>
            </w:r>
            <w:proofErr w:type="gramEnd"/>
            <w:r>
              <w:rPr>
                <w:rFonts w:ascii="Arial" w:hAnsi="Arial" w:cs="Arial" w:hint="eastAsia"/>
                <w:lang w:val="en-GB" w:eastAsia="zh-CN"/>
              </w:rPr>
              <w:t xml:space="preserve"> </w:t>
            </w:r>
          </w:p>
        </w:tc>
      </w:tr>
      <w:tr w:rsidR="00AA02B9" w:rsidRPr="00A61BAC" w14:paraId="210AA34F" w14:textId="77777777" w:rsidTr="005A795B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0972EBD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2E8F71B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5E5C969B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数据</w:t>
            </w:r>
          </w:p>
        </w:tc>
      </w:tr>
      <w:tr w:rsidR="00AA02B9" w:rsidRPr="00A61BAC" w14:paraId="57D7EA8A" w14:textId="77777777" w:rsidTr="005A795B">
        <w:trPr>
          <w:trHeight w:val="32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27CFDD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lastRenderedPageBreak/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5E13AD" w14:textId="77777777" w:rsidR="00AA02B9" w:rsidRPr="009947D4" w:rsidRDefault="00AA02B9" w:rsidP="005A795B">
            <w:pPr>
              <w:rPr>
                <w:lang w:eastAsia="zh-CN"/>
              </w:rPr>
            </w:pPr>
          </w:p>
          <w:tbl>
            <w:tblPr>
              <w:tblStyle w:val="TableGrid"/>
              <w:tblW w:w="7939" w:type="dxa"/>
              <w:tblLayout w:type="fixed"/>
              <w:tblLook w:val="04A0" w:firstRow="1" w:lastRow="0" w:firstColumn="1" w:lastColumn="0" w:noHBand="0" w:noVBand="1"/>
            </w:tblPr>
            <w:tblGrid>
              <w:gridCol w:w="819"/>
              <w:gridCol w:w="2440"/>
              <w:gridCol w:w="1620"/>
              <w:gridCol w:w="2694"/>
              <w:gridCol w:w="366"/>
            </w:tblGrid>
            <w:tr w:rsidR="00AA02B9" w:rsidRPr="00A61BAC" w14:paraId="25131A2B" w14:textId="77777777" w:rsidTr="005A795B">
              <w:trPr>
                <w:trHeight w:val="854"/>
              </w:trPr>
              <w:tc>
                <w:tcPr>
                  <w:tcW w:w="819" w:type="dxa"/>
                </w:tcPr>
                <w:p w14:paraId="6E2584C6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2440" w:type="dxa"/>
                </w:tcPr>
                <w:p w14:paraId="3063913A" w14:textId="77777777" w:rsidR="00AA02B9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76C71AD6" w14:textId="77777777" w:rsidR="00AA02B9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用万用表测量系统总压</w:t>
                  </w:r>
                </w:p>
                <w:p w14:paraId="4F5D697F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（保护动作前的最大电压！）</w:t>
                  </w:r>
                </w:p>
              </w:tc>
              <w:tc>
                <w:tcPr>
                  <w:tcW w:w="1620" w:type="dxa"/>
                </w:tcPr>
                <w:p w14:paraId="4DA4FA63" w14:textId="77777777" w:rsidR="00AA02B9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4D268C38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上位机的总压读数</w:t>
                  </w:r>
                </w:p>
              </w:tc>
              <w:tc>
                <w:tcPr>
                  <w:tcW w:w="2694" w:type="dxa"/>
                </w:tcPr>
                <w:p w14:paraId="5ADE1B88" w14:textId="15417BE8" w:rsidR="00AA02B9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 w:rsidR="00A6743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15D30C6C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（延迟时间的测量可以通过示波器，也可以通过读取</w:t>
                  </w: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B</w:t>
                  </w:r>
                  <w:r w:rsidRPr="00025FEF">
                    <w:rPr>
                      <w:rFonts w:ascii="Arial" w:hAnsi="Arial" w:cs="Arial"/>
                      <w:sz w:val="22"/>
                      <w:szCs w:val="22"/>
                      <w:highlight w:val="yellow"/>
                      <w:lang w:val="en-GB" w:eastAsia="zh-CN"/>
                    </w:rPr>
                    <w:t>MS</w:t>
                  </w: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上位机的报文；）</w:t>
                  </w:r>
                </w:p>
              </w:tc>
              <w:tc>
                <w:tcPr>
                  <w:tcW w:w="366" w:type="dxa"/>
                </w:tcPr>
                <w:p w14:paraId="5C9040CF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AA02B9" w:rsidRPr="00A61BAC" w14:paraId="2BD6662F" w14:textId="77777777" w:rsidTr="005A795B">
              <w:trPr>
                <w:trHeight w:val="512"/>
              </w:trPr>
              <w:tc>
                <w:tcPr>
                  <w:tcW w:w="819" w:type="dxa"/>
                </w:tcPr>
                <w:p w14:paraId="68DFBCB5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2440" w:type="dxa"/>
                </w:tcPr>
                <w:p w14:paraId="6A576AD4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20" w:type="dxa"/>
                </w:tcPr>
                <w:p w14:paraId="36AA499E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694" w:type="dxa"/>
                </w:tcPr>
                <w:p w14:paraId="3DD6FCE1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366" w:type="dxa"/>
                </w:tcPr>
                <w:p w14:paraId="7BB00C57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AA02B9" w:rsidRPr="00A61BAC" w14:paraId="322560DB" w14:textId="77777777" w:rsidTr="005A795B">
              <w:trPr>
                <w:trHeight w:val="512"/>
              </w:trPr>
              <w:tc>
                <w:tcPr>
                  <w:tcW w:w="7939" w:type="dxa"/>
                  <w:gridSpan w:val="5"/>
                </w:tcPr>
                <w:p w14:paraId="5B1AE739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</w:tbl>
          <w:p w14:paraId="5F0181A8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AA02B9" w:rsidRPr="00A61BAC" w14:paraId="558EF099" w14:textId="77777777" w:rsidTr="005A795B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4D882D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6DEA3B" w14:textId="77777777" w:rsidR="00AA02B9" w:rsidRDefault="00AA02B9" w:rsidP="005A795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21BFC901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67B0F120" w14:textId="77777777" w:rsidR="00AA02B9" w:rsidRDefault="00AA02B9" w:rsidP="00AA02B9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0A1F46C6" w14:textId="77777777" w:rsidR="00AA02B9" w:rsidRDefault="00AA02B9" w:rsidP="00AA02B9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AA02B9" w:rsidRPr="00A61BAC" w14:paraId="06E81FAE" w14:textId="77777777" w:rsidTr="005A795B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CEACDDA" w14:textId="687F00F8" w:rsidR="00AA02B9" w:rsidRPr="000421E3" w:rsidRDefault="00AA02B9" w:rsidP="005A795B">
            <w:pPr>
              <w:pStyle w:val="Heading3"/>
              <w:rPr>
                <w:rFonts w:cs="Arial"/>
                <w:sz w:val="22"/>
                <w:szCs w:val="22"/>
                <w:lang w:val="en-US" w:eastAsia="zh-CN"/>
              </w:rPr>
            </w:pPr>
            <w:r w:rsidRPr="00A61BAC">
              <w:rPr>
                <w:rFonts w:cs="Arial"/>
                <w:sz w:val="22"/>
                <w:szCs w:val="22"/>
                <w:lang w:val="en-GB"/>
              </w:rPr>
              <w:t xml:space="preserve">_ </w:t>
            </w:r>
            <w:r w:rsidRPr="003375FD">
              <w:rPr>
                <w:rFonts w:cs="Arial"/>
                <w:lang w:val="en-GB"/>
              </w:rPr>
              <w:t>N</w:t>
            </w:r>
            <w:r w:rsidRPr="003375FD">
              <w:rPr>
                <w:rFonts w:cs="Arial"/>
                <w:lang w:val="en-GB" w:eastAsia="zh-CN"/>
              </w:rPr>
              <w:t xml:space="preserve">ormal operation - 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cell </w:t>
            </w:r>
            <w:r>
              <w:rPr>
                <w:rFonts w:cs="Arial"/>
                <w:szCs w:val="24"/>
                <w:lang w:val="en-US" w:eastAsia="de-DE"/>
              </w:rPr>
              <w:t>under</w:t>
            </w:r>
            <w:r w:rsidRPr="003375FD">
              <w:rPr>
                <w:rFonts w:cs="Arial"/>
                <w:szCs w:val="24"/>
                <w:lang w:val="en-US" w:eastAsia="de-DE"/>
              </w:rPr>
              <w:t xml:space="preserve">voltage during </w:t>
            </w:r>
            <w:proofErr w:type="gramStart"/>
            <w:r>
              <w:rPr>
                <w:rFonts w:cs="Arial"/>
                <w:szCs w:val="24"/>
                <w:lang w:val="en-US" w:eastAsia="de-DE"/>
              </w:rPr>
              <w:t>dis</w:t>
            </w:r>
            <w:r w:rsidRPr="003375FD">
              <w:rPr>
                <w:rFonts w:cs="Arial"/>
                <w:szCs w:val="24"/>
                <w:lang w:val="en-US" w:eastAsia="de-DE"/>
              </w:rPr>
              <w:t>charge</w:t>
            </w:r>
            <w:r>
              <w:rPr>
                <w:rFonts w:cs="Arial"/>
                <w:sz w:val="22"/>
                <w:szCs w:val="22"/>
                <w:lang w:val="en-US" w:eastAsia="zh-CN"/>
              </w:rPr>
              <w:t xml:space="preserve">  </w:t>
            </w:r>
            <w:r w:rsidRPr="001B1E5F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(</w:t>
            </w:r>
            <w:proofErr w:type="gramEnd"/>
            <w:r w:rsidRPr="00CB4EEF">
              <w:rPr>
                <w:rFonts w:cs="Arial" w:hint="eastAsia"/>
                <w:color w:val="FF0000"/>
                <w:sz w:val="20"/>
                <w:highlight w:val="yellow"/>
                <w:lang w:val="en-US"/>
              </w:rPr>
              <w:t>BSU02S</w:t>
            </w:r>
            <w:r>
              <w:rPr>
                <w:rFonts w:cs="Arial"/>
                <w:color w:val="FF0000"/>
                <w:sz w:val="20"/>
                <w:highlight w:val="yellow"/>
                <w:lang w:val="en-US"/>
              </w:rPr>
              <w:t>3Z</w:t>
            </w:r>
            <w:r w:rsidRPr="001B1E5F">
              <w:rPr>
                <w:rFonts w:eastAsia="等线" w:cs="Arial" w:hint="eastAsia"/>
                <w:bCs/>
                <w:sz w:val="20"/>
                <w:highlight w:val="yellow"/>
                <w:lang w:eastAsia="zh-CN"/>
              </w:rPr>
              <w:t>)</w:t>
            </w:r>
            <w:r>
              <w:rPr>
                <w:rFonts w:cs="Arial"/>
                <w:sz w:val="22"/>
                <w:szCs w:val="22"/>
                <w:lang w:val="en-US" w:eastAsia="zh-CN"/>
              </w:rPr>
              <w:t xml:space="preserve">                                         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放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电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总压</w:t>
            </w:r>
            <w:r>
              <w:rPr>
                <w:rFonts w:eastAsia="宋体" w:cs="Arial" w:hint="eastAsia"/>
                <w:sz w:val="22"/>
                <w:szCs w:val="22"/>
                <w:lang w:eastAsia="zh-CN"/>
              </w:rPr>
              <w:t>欠压保护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r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esponse time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cs="Arial"/>
                <w:sz w:val="22"/>
                <w:szCs w:val="22"/>
                <w:lang w:val="en-US" w:eastAsia="zh-CN"/>
              </w:rPr>
              <w:t xml:space="preserve"> </w:t>
            </w:r>
          </w:p>
        </w:tc>
      </w:tr>
      <w:tr w:rsidR="00AA02B9" w:rsidRPr="00A61BAC" w14:paraId="4D6FE4D1" w14:textId="77777777" w:rsidTr="005A795B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1416E1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7BE5FDA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Under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voltage protection</w:t>
            </w:r>
          </w:p>
        </w:tc>
      </w:tr>
      <w:tr w:rsidR="00AA02B9" w:rsidRPr="00A61BAC" w14:paraId="1E5B159F" w14:textId="77777777" w:rsidTr="005A795B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8AA0FB9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F2A1855" w14:textId="4D40D2FA" w:rsidR="00AA02B9" w:rsidRDefault="00AA02B9" w:rsidP="005A795B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Disc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harge the cell until voltage reached </w:t>
            </w:r>
            <w:r>
              <w:rPr>
                <w:rFonts w:ascii="Arial" w:hAnsi="Arial" w:cs="Arial"/>
                <w:lang w:val="en-GB" w:eastAsia="zh-CN"/>
              </w:rPr>
              <w:t>under</w:t>
            </w:r>
            <w:r w:rsidRPr="008C57FB">
              <w:rPr>
                <w:rFonts w:ascii="Arial" w:hAnsi="Arial" w:cs="Arial"/>
                <w:lang w:val="en-GB" w:eastAsia="zh-CN"/>
              </w:rPr>
              <w:t>voltage limit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 w:rsidRPr="000C5303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(</w:t>
            </w:r>
            <w:r w:rsidR="00D354D2">
              <w:rPr>
                <w:rFonts w:ascii="Arial" w:hAnsi="Arial" w:cs="Arial"/>
                <w:sz w:val="20"/>
                <w:highlight w:val="yellow"/>
                <w:lang w:val="en-GB"/>
              </w:rPr>
              <w:t>6</w:t>
            </w:r>
            <w:r>
              <w:rPr>
                <w:rFonts w:ascii="Arial" w:hAnsi="Arial" w:cs="Arial"/>
                <w:sz w:val="20"/>
                <w:highlight w:val="yellow"/>
              </w:rPr>
              <w:t>2</w:t>
            </w:r>
            <w:r w:rsidR="00D354D2">
              <w:rPr>
                <w:rFonts w:ascii="Arial" w:hAnsi="Arial" w:cs="Arial"/>
                <w:sz w:val="20"/>
                <w:highlight w:val="yellow"/>
              </w:rPr>
              <w:t>4</w:t>
            </w:r>
            <w:r w:rsidRPr="000C5303">
              <w:rPr>
                <w:rFonts w:ascii="Arial" w:hAnsi="Arial" w:cs="Arial"/>
                <w:sz w:val="20"/>
                <w:highlight w:val="yellow"/>
              </w:rPr>
              <w:t>V</w:t>
            </w:r>
            <w:r w:rsidRPr="000C5303">
              <w:rPr>
                <w:rFonts w:ascii="Arial" w:hAnsi="Arial" w:cs="Arial"/>
                <w:sz w:val="20"/>
                <w:highlight w:val="yellow"/>
                <w:lang w:val="en-GB" w:eastAsia="zh-CN"/>
              </w:rPr>
              <w:t xml:space="preserve">, </w:t>
            </w:r>
            <w:r w:rsidR="00D354D2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3</w:t>
            </w:r>
            <w:r w:rsidRPr="000C5303">
              <w:rPr>
                <w:rFonts w:ascii="Arial" w:hAnsi="Arial" w:cs="Arial" w:hint="eastAsia"/>
                <w:sz w:val="20"/>
                <w:highlight w:val="yellow"/>
                <w:lang w:val="en-GB" w:eastAsia="zh-CN"/>
              </w:rPr>
              <w:t>s</w:t>
            </w:r>
            <w:r w:rsidRPr="000C5303">
              <w:rPr>
                <w:rFonts w:ascii="Arial" w:hAnsi="Arial" w:cs="Arial"/>
                <w:sz w:val="20"/>
                <w:highlight w:val="yellow"/>
                <w:lang w:val="en-GB" w:eastAsia="zh-CN"/>
              </w:rPr>
              <w:t>)</w:t>
            </w:r>
            <w:r w:rsidRPr="008C33ED">
              <w:rPr>
                <w:rFonts w:ascii="Arial" w:hAnsi="Arial" w:cs="Arial"/>
                <w:szCs w:val="24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lang w:val="en-GB" w:eastAsia="zh-CN"/>
              </w:rPr>
              <w:t>until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5CF42C79" w14:textId="6D2696B0" w:rsidR="00AA02B9" w:rsidRPr="00A61BAC" w:rsidRDefault="00D354D2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14</w:t>
            </w:r>
            <w:r w:rsidR="00AA02B9">
              <w:rPr>
                <w:rFonts w:ascii="Arial" w:hAnsi="Arial" w:cs="Arial"/>
                <w:lang w:val="en-GB" w:eastAsia="zh-CN"/>
              </w:rPr>
              <w:t>0A</w:t>
            </w:r>
            <w:r w:rsidR="00AA02B9">
              <w:rPr>
                <w:rFonts w:ascii="Arial" w:hAnsi="Arial" w:cs="Arial" w:hint="eastAsia"/>
                <w:lang w:val="en-GB" w:eastAsia="zh-CN"/>
              </w:rPr>
              <w:t>放电，直到总压欠压保护</w:t>
            </w:r>
            <w:r w:rsidR="00AA02B9">
              <w:rPr>
                <w:rFonts w:ascii="Arial" w:hAnsi="Arial" w:cs="Arial" w:hint="eastAsia"/>
                <w:lang w:val="en-GB" w:eastAsia="zh-CN"/>
              </w:rPr>
              <w:t>B</w:t>
            </w:r>
            <w:r w:rsidR="00AA02B9">
              <w:rPr>
                <w:rFonts w:ascii="Arial" w:hAnsi="Arial" w:cs="Arial"/>
                <w:lang w:val="en-GB" w:eastAsia="zh-CN"/>
              </w:rPr>
              <w:t>MS</w:t>
            </w:r>
            <w:r w:rsidR="00AA02B9">
              <w:rPr>
                <w:rFonts w:ascii="Arial" w:hAnsi="Arial" w:cs="Arial" w:hint="eastAsia"/>
                <w:lang w:val="en-GB" w:eastAsia="zh-CN"/>
              </w:rPr>
              <w:t>动作</w:t>
            </w:r>
          </w:p>
        </w:tc>
      </w:tr>
      <w:tr w:rsidR="00AA02B9" w:rsidRPr="00A61BAC" w14:paraId="4FDA851B" w14:textId="77777777" w:rsidTr="005A795B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7592B50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2DF5888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6D542348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</w:p>
        </w:tc>
      </w:tr>
      <w:tr w:rsidR="00AA02B9" w:rsidRPr="00A61BAC" w14:paraId="4E08F555" w14:textId="77777777" w:rsidTr="005A795B">
        <w:trPr>
          <w:trHeight w:val="296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D3131B5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34C9883" w14:textId="77777777" w:rsidR="00AA02B9" w:rsidRPr="009947D4" w:rsidRDefault="00AA02B9" w:rsidP="005A795B">
            <w:pPr>
              <w:rPr>
                <w:lang w:eastAsia="zh-CN"/>
              </w:rPr>
            </w:pPr>
          </w:p>
          <w:tbl>
            <w:tblPr>
              <w:tblStyle w:val="TableGrid"/>
              <w:tblW w:w="7579" w:type="dxa"/>
              <w:tblLayout w:type="fixed"/>
              <w:tblLook w:val="04A0" w:firstRow="1" w:lastRow="0" w:firstColumn="1" w:lastColumn="0" w:noHBand="0" w:noVBand="1"/>
            </w:tblPr>
            <w:tblGrid>
              <w:gridCol w:w="819"/>
              <w:gridCol w:w="3244"/>
              <w:gridCol w:w="2160"/>
              <w:gridCol w:w="1350"/>
              <w:gridCol w:w="6"/>
            </w:tblGrid>
            <w:tr w:rsidR="00AA02B9" w:rsidRPr="00A61BAC" w14:paraId="648FDC5A" w14:textId="77777777" w:rsidTr="005A795B">
              <w:trPr>
                <w:gridAfter w:val="1"/>
                <w:wAfter w:w="6" w:type="dxa"/>
                <w:trHeight w:val="974"/>
              </w:trPr>
              <w:tc>
                <w:tcPr>
                  <w:tcW w:w="819" w:type="dxa"/>
                </w:tcPr>
                <w:p w14:paraId="1C83B66E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3244" w:type="dxa"/>
                </w:tcPr>
                <w:p w14:paraId="03FA4F77" w14:textId="77777777" w:rsidR="00AA02B9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34C72FDE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用万用表测量电池系统总压（保护动作前的最大电压！）</w:t>
                  </w:r>
                </w:p>
              </w:tc>
              <w:tc>
                <w:tcPr>
                  <w:tcW w:w="2160" w:type="dxa"/>
                </w:tcPr>
                <w:p w14:paraId="588434DC" w14:textId="77777777" w:rsidR="00AA02B9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voltage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62ECB443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上位机的总压读数</w:t>
                  </w:r>
                </w:p>
              </w:tc>
              <w:tc>
                <w:tcPr>
                  <w:tcW w:w="1350" w:type="dxa"/>
                </w:tcPr>
                <w:p w14:paraId="2DCC4E1A" w14:textId="566FB972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 w:rsidR="00A6743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11DCF42B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AA02B9" w:rsidRPr="00A61BAC" w14:paraId="215B7BE3" w14:textId="77777777" w:rsidTr="005A795B">
              <w:trPr>
                <w:gridAfter w:val="1"/>
                <w:wAfter w:w="6" w:type="dxa"/>
                <w:trHeight w:val="512"/>
              </w:trPr>
              <w:tc>
                <w:tcPr>
                  <w:tcW w:w="819" w:type="dxa"/>
                </w:tcPr>
                <w:p w14:paraId="7E055483" w14:textId="77777777" w:rsidR="00AA02B9" w:rsidRPr="00A61BAC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3244" w:type="dxa"/>
                </w:tcPr>
                <w:p w14:paraId="2D883468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160" w:type="dxa"/>
                </w:tcPr>
                <w:p w14:paraId="5D4F3559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350" w:type="dxa"/>
                </w:tcPr>
                <w:p w14:paraId="42BE80AE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AA02B9" w:rsidRPr="0099573F" w14:paraId="6E48AB6E" w14:textId="77777777" w:rsidTr="005A795B">
              <w:trPr>
                <w:trHeight w:val="512"/>
              </w:trPr>
              <w:tc>
                <w:tcPr>
                  <w:tcW w:w="7579" w:type="dxa"/>
                  <w:gridSpan w:val="5"/>
                </w:tcPr>
                <w:p w14:paraId="4DAC83CA" w14:textId="77777777" w:rsidR="00AA02B9" w:rsidRPr="0099573F" w:rsidRDefault="00AA02B9" w:rsidP="005A795B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</w:tbl>
          <w:p w14:paraId="74E58D00" w14:textId="77777777" w:rsidR="00AA02B9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  <w:p w14:paraId="255F2486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AA02B9" w:rsidRPr="00A61BAC" w14:paraId="723ECF55" w14:textId="77777777" w:rsidTr="005A795B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8B890C0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B95EB8A" w14:textId="77777777" w:rsidR="00AA02B9" w:rsidRDefault="00AA02B9" w:rsidP="005A795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717A0C82" w14:textId="77777777" w:rsidR="00AA02B9" w:rsidRPr="00A61BAC" w:rsidRDefault="00AA02B9" w:rsidP="005A795B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36526A18" w14:textId="12BCECC5" w:rsidR="00AA02B9" w:rsidRDefault="00AA02B9" w:rsidP="000C5303">
      <w:pPr>
        <w:rPr>
          <w:rFonts w:ascii="Arial" w:eastAsia="MS Mincho" w:hAnsi="Arial" w:cs="Arial"/>
          <w:sz w:val="22"/>
          <w:szCs w:val="22"/>
        </w:rPr>
      </w:pPr>
    </w:p>
    <w:p w14:paraId="74D3F111" w14:textId="77777777" w:rsidR="00AA02B9" w:rsidRDefault="00AA02B9" w:rsidP="000C5303">
      <w:pPr>
        <w:rPr>
          <w:rFonts w:ascii="Arial" w:eastAsia="MS Mincho" w:hAnsi="Arial" w:cs="Arial"/>
          <w:sz w:val="22"/>
          <w:szCs w:val="22"/>
        </w:rPr>
      </w:pPr>
    </w:p>
    <w:p w14:paraId="33ACFD71" w14:textId="6B55104B" w:rsidR="00AA02B9" w:rsidRDefault="00AA02B9">
      <w:pPr>
        <w:overflowPunct/>
        <w:autoSpaceDE/>
        <w:autoSpaceDN/>
        <w:adjustRightInd/>
        <w:textAlignment w:val="auto"/>
        <w:rPr>
          <w:rFonts w:ascii="Arial" w:eastAsia="MS Mincho" w:hAnsi="Arial" w:cs="Arial"/>
          <w:sz w:val="22"/>
          <w:szCs w:val="22"/>
          <w:lang w:val="en-US"/>
        </w:rPr>
      </w:pPr>
      <w:r>
        <w:rPr>
          <w:rFonts w:ascii="Arial" w:eastAsia="MS Mincho" w:hAnsi="Arial" w:cs="Arial"/>
          <w:sz w:val="22"/>
          <w:szCs w:val="22"/>
          <w:lang w:val="en-US"/>
        </w:rPr>
        <w:br w:type="page"/>
      </w:r>
    </w:p>
    <w:p w14:paraId="395F0428" w14:textId="77777777" w:rsidR="00572D65" w:rsidRPr="00E418CB" w:rsidRDefault="00572D65" w:rsidP="00135DE4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572D65" w:rsidRPr="00A61BAC" w14:paraId="3E3464CA" w14:textId="77777777" w:rsidTr="009F33A9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9DCFF21" w14:textId="0FBACED2" w:rsidR="00572D65" w:rsidRPr="00AB4F86" w:rsidRDefault="00572D65" w:rsidP="00AB4F86">
            <w:pPr>
              <w:pStyle w:val="Heading3"/>
              <w:rPr>
                <w:rFonts w:cs="Arial"/>
                <w:sz w:val="22"/>
                <w:szCs w:val="22"/>
                <w:lang w:eastAsia="zh-CN"/>
              </w:rPr>
            </w:pPr>
            <w:r w:rsidRPr="00AB4F86">
              <w:rPr>
                <w:rFonts w:cs="Arial"/>
                <w:sz w:val="22"/>
                <w:szCs w:val="22"/>
              </w:rPr>
              <w:t xml:space="preserve">_ </w:t>
            </w:r>
            <w:r w:rsidR="00AB4F86" w:rsidRPr="00AB4F86">
              <w:rPr>
                <w:rFonts w:cs="Arial"/>
              </w:rPr>
              <w:t>N</w:t>
            </w:r>
            <w:r w:rsidR="00AB4F86" w:rsidRPr="00AB4F86">
              <w:rPr>
                <w:rFonts w:cs="Arial"/>
                <w:lang w:eastAsia="zh-CN"/>
              </w:rPr>
              <w:t xml:space="preserve">ormal operation - </w:t>
            </w:r>
            <w:r w:rsidR="00AB4F86" w:rsidRPr="00AB4F86">
              <w:rPr>
                <w:rFonts w:cs="Arial"/>
                <w:szCs w:val="24"/>
                <w:lang w:eastAsia="de-DE"/>
              </w:rPr>
              <w:t>overcurrent during charge</w:t>
            </w:r>
            <w:r w:rsidR="001B1E5F">
              <w:rPr>
                <w:rFonts w:cs="Arial"/>
                <w:szCs w:val="24"/>
                <w:lang w:eastAsia="de-DE"/>
              </w:rPr>
              <w:t xml:space="preserve"> </w:t>
            </w:r>
            <w:r w:rsidR="00AB4F86">
              <w:rPr>
                <w:rFonts w:cs="Arial"/>
                <w:sz w:val="22"/>
                <w:szCs w:val="22"/>
                <w:lang w:eastAsia="zh-CN"/>
              </w:rPr>
              <w:t xml:space="preserve">                                                   </w:t>
            </w:r>
            <w:r w:rsidRPr="007B3D7D">
              <w:rPr>
                <w:rFonts w:cs="Arial" w:hint="eastAsia"/>
                <w:sz w:val="22"/>
                <w:szCs w:val="22"/>
                <w:highlight w:val="yellow"/>
                <w:lang w:val="en-US" w:eastAsia="zh-CN"/>
              </w:rPr>
              <w:t>充电</w:t>
            </w:r>
            <w:r w:rsidR="00AB4F86" w:rsidRPr="007B3D7D">
              <w:rPr>
                <w:rFonts w:cs="Arial" w:hint="eastAsia"/>
                <w:sz w:val="22"/>
                <w:szCs w:val="22"/>
                <w:highlight w:val="yellow"/>
                <w:lang w:val="en-US" w:eastAsia="zh-CN"/>
              </w:rPr>
              <w:t>过流</w:t>
            </w:r>
            <w:r w:rsidR="009C4ECB" w:rsidRPr="007B3D7D">
              <w:rPr>
                <w:rFonts w:cs="Arial" w:hint="eastAsia"/>
                <w:sz w:val="22"/>
                <w:szCs w:val="22"/>
                <w:highlight w:val="yellow"/>
                <w:lang w:val="en-US" w:eastAsia="zh-CN"/>
              </w:rPr>
              <w:t>保护</w:t>
            </w:r>
            <w:r w:rsidRPr="007B3D7D">
              <w:rPr>
                <w:rFonts w:cs="Arial" w:hint="eastAsia"/>
                <w:sz w:val="22"/>
                <w:szCs w:val="22"/>
                <w:highlight w:val="yellow"/>
                <w:lang w:val="en-US" w:eastAsia="zh-CN"/>
              </w:rPr>
              <w:t>和</w:t>
            </w:r>
            <w:r w:rsidRPr="007B3D7D">
              <w:rPr>
                <w:rFonts w:cs="Arial" w:hint="eastAsia"/>
                <w:sz w:val="22"/>
                <w:szCs w:val="22"/>
                <w:highlight w:val="yellow"/>
                <w:lang w:eastAsia="zh-CN"/>
              </w:rPr>
              <w:t xml:space="preserve"> r</w:t>
            </w:r>
            <w:r w:rsidRPr="007B3D7D">
              <w:rPr>
                <w:rFonts w:cs="Arial"/>
                <w:sz w:val="22"/>
                <w:szCs w:val="22"/>
                <w:highlight w:val="yellow"/>
                <w:lang w:eastAsia="zh-CN"/>
              </w:rPr>
              <w:t>esponse time</w:t>
            </w:r>
            <w:r w:rsidRPr="007B3D7D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验证</w:t>
            </w:r>
            <w:r w:rsidR="007B3D7D" w:rsidRPr="007B3D7D">
              <w:rPr>
                <w:rFonts w:cs="Arial" w:hint="eastAsia"/>
                <w:sz w:val="22"/>
                <w:szCs w:val="22"/>
                <w:highlight w:val="yellow"/>
                <w:lang w:val="en-US" w:eastAsia="zh-CN"/>
              </w:rPr>
              <w:t xml:space="preserve"> </w:t>
            </w:r>
          </w:p>
        </w:tc>
      </w:tr>
      <w:tr w:rsidR="00572D65" w:rsidRPr="00A61BAC" w14:paraId="12930AA6" w14:textId="77777777" w:rsidTr="009F33A9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B0B5E04" w14:textId="77777777" w:rsidR="00572D65" w:rsidRPr="00A61BAC" w:rsidRDefault="00572D65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E22A7FA" w14:textId="4667A17C" w:rsidR="00572D65" w:rsidRPr="00A61BAC" w:rsidRDefault="00572D65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O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ver</w:t>
            </w:r>
            <w:r w:rsidR="00AB4F86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current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protection</w:t>
            </w:r>
          </w:p>
        </w:tc>
      </w:tr>
      <w:tr w:rsidR="00572D65" w:rsidRPr="00A61BAC" w14:paraId="61D84058" w14:textId="77777777" w:rsidTr="009F33A9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E0C3A47" w14:textId="77777777" w:rsidR="00572D65" w:rsidRPr="00A61BAC" w:rsidRDefault="00572D65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6248392" w14:textId="55BB5BCA" w:rsidR="00572D65" w:rsidRPr="00A61BAC" w:rsidRDefault="00572D65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8C57FB">
              <w:rPr>
                <w:rFonts w:ascii="Arial" w:hAnsi="Arial" w:cs="Arial"/>
                <w:lang w:val="en-GB" w:eastAsia="zh-CN"/>
              </w:rPr>
              <w:t xml:space="preserve">Charge the </w:t>
            </w:r>
            <w:r w:rsidR="00AB4F86">
              <w:rPr>
                <w:rFonts w:ascii="Arial" w:hAnsi="Arial" w:cs="Arial"/>
                <w:lang w:val="en-GB" w:eastAsia="zh-CN"/>
              </w:rPr>
              <w:t>battery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</w:t>
            </w:r>
            <w:r w:rsidR="00AB4F86">
              <w:rPr>
                <w:rFonts w:ascii="Arial" w:hAnsi="Arial" w:cs="Arial"/>
                <w:lang w:val="en-GB" w:eastAsia="zh-CN"/>
              </w:rPr>
              <w:t xml:space="preserve">with </w:t>
            </w:r>
            <w:r w:rsidR="001B4A5E" w:rsidRPr="004B6B2D">
              <w:rPr>
                <w:rFonts w:ascii="Arial" w:hAnsi="Arial" w:cs="Arial" w:hint="eastAsia"/>
                <w:szCs w:val="24"/>
                <w:lang w:val="en-GB" w:eastAsia="zh-CN"/>
              </w:rPr>
              <w:t>over</w:t>
            </w:r>
            <w:r w:rsidR="001B4A5E" w:rsidRPr="004B6B2D">
              <w:rPr>
                <w:rFonts w:ascii="Arial" w:hAnsi="Arial" w:cs="Arial"/>
                <w:szCs w:val="24"/>
                <w:lang w:val="en-GB" w:eastAsia="zh-CN"/>
              </w:rPr>
              <w:t xml:space="preserve">current </w:t>
            </w:r>
            <w:r w:rsidR="00A40B27" w:rsidRPr="004B6B2D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(</w:t>
            </w:r>
            <w:r w:rsidR="001B1E5F" w:rsidRPr="004B6B2D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3</w:t>
            </w:r>
            <w:r w:rsidR="00DF3875" w:rsidRPr="004B6B2D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00</w:t>
            </w:r>
            <w:r w:rsidR="00051C2D" w:rsidRPr="004B6B2D">
              <w:rPr>
                <w:rFonts w:ascii="Arial" w:hAnsi="Arial" w:cs="Arial"/>
                <w:szCs w:val="24"/>
                <w:highlight w:val="yellow"/>
              </w:rPr>
              <w:t>A</w:t>
            </w:r>
            <w:r w:rsidR="00051C2D" w:rsidRPr="004B6B2D">
              <w:rPr>
                <w:rFonts w:ascii="Arial" w:hAnsi="Arial" w:cs="Arial" w:hint="eastAsia"/>
                <w:szCs w:val="24"/>
                <w:highlight w:val="yellow"/>
              </w:rPr>
              <w:t>,</w:t>
            </w:r>
            <w:r w:rsidR="00051C2D" w:rsidRPr="004B6B2D">
              <w:rPr>
                <w:rFonts w:ascii="Arial" w:hAnsi="Arial" w:cs="Arial"/>
                <w:szCs w:val="24"/>
                <w:highlight w:val="yellow"/>
              </w:rPr>
              <w:t xml:space="preserve"> </w:t>
            </w:r>
            <w:r w:rsidR="00DF3875" w:rsidRPr="004B6B2D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3</w:t>
            </w:r>
            <w:r w:rsidR="00A40B27" w:rsidRPr="004B6B2D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s)</w:t>
            </w:r>
            <w:r w:rsidR="00A40B27" w:rsidRPr="004B6B2D">
              <w:rPr>
                <w:rFonts w:ascii="Arial" w:hAnsi="Arial" w:cs="Arial"/>
                <w:szCs w:val="24"/>
                <w:lang w:val="en-GB" w:eastAsia="zh-CN"/>
              </w:rPr>
              <w:t xml:space="preserve"> </w:t>
            </w:r>
            <w:r w:rsidRPr="004B6B2D">
              <w:rPr>
                <w:rFonts w:ascii="Arial" w:hAnsi="Arial" w:cs="Arial"/>
                <w:szCs w:val="24"/>
                <w:lang w:val="en-GB" w:eastAsia="zh-CN"/>
              </w:rPr>
              <w:t>until</w:t>
            </w:r>
            <w:r>
              <w:rPr>
                <w:rFonts w:ascii="Arial" w:hAnsi="Arial" w:cs="Arial"/>
                <w:lang w:val="en-GB" w:eastAsia="zh-CN"/>
              </w:rPr>
              <w:t xml:space="preserve">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</w:tc>
      </w:tr>
      <w:tr w:rsidR="00572D65" w:rsidRPr="00A61BAC" w14:paraId="407BD20B" w14:textId="77777777" w:rsidTr="009F33A9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02954AC" w14:textId="77777777" w:rsidR="00572D65" w:rsidRPr="00A61BAC" w:rsidRDefault="00572D65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CA2291F" w14:textId="77777777" w:rsidR="00572D65" w:rsidRPr="00A61BAC" w:rsidRDefault="00572D65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44104D8C" w14:textId="77777777" w:rsidR="00572D65" w:rsidRPr="00A61BAC" w:rsidRDefault="00572D65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</w:p>
        </w:tc>
      </w:tr>
      <w:tr w:rsidR="00572D65" w:rsidRPr="00A61BAC" w14:paraId="2FA907D5" w14:textId="77777777" w:rsidTr="0013139F">
        <w:trPr>
          <w:trHeight w:val="489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935D632" w14:textId="77777777" w:rsidR="00572D65" w:rsidRPr="00A61BAC" w:rsidRDefault="00572D65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1673313" w14:textId="290C90AE" w:rsidR="00572D65" w:rsidRDefault="00572D65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Simulate</w:t>
            </w:r>
            <w:r w:rsidR="000C383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Cell </w:t>
            </w:r>
            <w:r w:rsidR="008F26E3">
              <w:rPr>
                <w:rFonts w:ascii="Arial" w:hAnsi="Arial" w:cs="Arial"/>
                <w:sz w:val="22"/>
                <w:szCs w:val="22"/>
                <w:lang w:val="en-GB" w:eastAsia="zh-CN"/>
              </w:rPr>
              <w:t>o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ver</w:t>
            </w:r>
            <w:r w:rsidR="008F26E3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cu</w:t>
            </w:r>
            <w:r w:rsidR="008F26E3">
              <w:rPr>
                <w:rFonts w:ascii="Arial" w:hAnsi="Arial" w:cs="Arial"/>
                <w:sz w:val="22"/>
                <w:szCs w:val="22"/>
                <w:lang w:val="en-GB" w:eastAsia="zh-CN"/>
              </w:rPr>
              <w:t>rrent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:  </w:t>
            </w:r>
            <w:r w:rsidR="001B1E5F">
              <w:rPr>
                <w:rFonts w:ascii="Arial" w:hAnsi="Arial" w:cs="Arial"/>
                <w:sz w:val="22"/>
                <w:szCs w:val="22"/>
                <w:lang w:val="en-GB" w:eastAsia="zh-CN"/>
              </w:rPr>
              <w:t>3</w:t>
            </w:r>
            <w:r w:rsidR="00DF3875">
              <w:rPr>
                <w:rFonts w:ascii="Arial" w:hAnsi="Arial" w:cs="Arial"/>
                <w:sz w:val="22"/>
                <w:szCs w:val="22"/>
                <w:lang w:val="en-GB" w:eastAsia="zh-CN"/>
              </w:rPr>
              <w:t>00</w:t>
            </w:r>
            <w:r w:rsidR="003A7308">
              <w:rPr>
                <w:rFonts w:ascii="Arial" w:hAnsi="Arial" w:cs="Arial"/>
                <w:sz w:val="22"/>
                <w:szCs w:val="22"/>
                <w:lang w:val="en-GB" w:eastAsia="zh-CN"/>
              </w:rPr>
              <w:t>A</w:t>
            </w:r>
            <w:r w:rsidR="003A7308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充电</w:t>
            </w:r>
          </w:p>
          <w:p w14:paraId="7F1F43DA" w14:textId="0882E262" w:rsidR="00572D65" w:rsidRPr="009947D4" w:rsidRDefault="008F26E3" w:rsidP="009F33A9">
            <w:pPr>
              <w:rPr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给电池包过流充电</w:t>
            </w:r>
            <w:r w:rsidR="00572D65">
              <w:rPr>
                <w:rFonts w:eastAsia="MS Mincho" w:hint="eastAsia"/>
              </w:rPr>
              <w:t>,</w:t>
            </w:r>
            <w:r w:rsidR="00572D65">
              <w:rPr>
                <w:rFonts w:eastAsia="MS Mincho"/>
              </w:rPr>
              <w:t xml:space="preserve"> </w:t>
            </w:r>
            <w:r w:rsidR="00572D65">
              <w:rPr>
                <w:rFonts w:hint="eastAsia"/>
                <w:lang w:eastAsia="zh-CN"/>
              </w:rPr>
              <w:t>分别使用校准设备测量</w:t>
            </w:r>
            <w:r>
              <w:rPr>
                <w:rFonts w:hint="eastAsia"/>
                <w:lang w:eastAsia="zh-CN"/>
              </w:rPr>
              <w:t>电流</w:t>
            </w:r>
            <w:r w:rsidR="00572D65">
              <w:rPr>
                <w:rFonts w:hint="eastAsia"/>
                <w:lang w:eastAsia="zh-CN"/>
              </w:rPr>
              <w:t>和响应时间</w:t>
            </w:r>
            <w:r w:rsidR="00572D65">
              <w:rPr>
                <w:rFonts w:hint="eastAsia"/>
                <w:lang w:eastAsia="zh-CN"/>
              </w:rPr>
              <w:t>,</w:t>
            </w:r>
            <w:r w:rsidR="00572D65">
              <w:rPr>
                <w:lang w:eastAsia="zh-CN"/>
              </w:rPr>
              <w:t xml:space="preserve"> </w:t>
            </w:r>
            <w:r w:rsidR="00572D65">
              <w:rPr>
                <w:rFonts w:hint="eastAsia"/>
                <w:lang w:eastAsia="zh-CN"/>
              </w:rPr>
              <w:t>并记录对应的</w:t>
            </w:r>
            <w:r w:rsidR="00572D65">
              <w:rPr>
                <w:rFonts w:hint="eastAsia"/>
                <w:lang w:eastAsia="zh-CN"/>
              </w:rPr>
              <w:t>B</w:t>
            </w:r>
            <w:r w:rsidR="00572D65">
              <w:rPr>
                <w:lang w:eastAsia="zh-CN"/>
              </w:rPr>
              <w:t>MS</w:t>
            </w:r>
            <w:r w:rsidR="00572D65">
              <w:rPr>
                <w:rFonts w:hint="eastAsia"/>
                <w:lang w:eastAsia="zh-CN"/>
              </w:rPr>
              <w:t>读出的</w:t>
            </w:r>
            <w:r>
              <w:rPr>
                <w:rFonts w:hint="eastAsia"/>
                <w:lang w:eastAsia="zh-CN"/>
              </w:rPr>
              <w:t>电流</w:t>
            </w:r>
          </w:p>
          <w:tbl>
            <w:tblPr>
              <w:tblStyle w:val="TableGrid"/>
              <w:tblW w:w="7578" w:type="dxa"/>
              <w:tblLayout w:type="fixed"/>
              <w:tblLook w:val="04A0" w:firstRow="1" w:lastRow="0" w:firstColumn="1" w:lastColumn="0" w:noHBand="0" w:noVBand="1"/>
            </w:tblPr>
            <w:tblGrid>
              <w:gridCol w:w="819"/>
              <w:gridCol w:w="1900"/>
              <w:gridCol w:w="540"/>
              <w:gridCol w:w="1530"/>
              <w:gridCol w:w="90"/>
              <w:gridCol w:w="2699"/>
            </w:tblGrid>
            <w:tr w:rsidR="00572D65" w:rsidRPr="00A61BAC" w14:paraId="1B9CD6E4" w14:textId="77777777" w:rsidTr="00DF3875">
              <w:trPr>
                <w:trHeight w:val="1035"/>
              </w:trPr>
              <w:tc>
                <w:tcPr>
                  <w:tcW w:w="819" w:type="dxa"/>
                </w:tcPr>
                <w:p w14:paraId="6D7B0E3C" w14:textId="77777777" w:rsidR="00572D65" w:rsidRPr="00A61BAC" w:rsidRDefault="00572D65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1900" w:type="dxa"/>
                </w:tcPr>
                <w:p w14:paraId="564D0832" w14:textId="77777777" w:rsidR="00572D65" w:rsidRDefault="004A1DA3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Current</w:t>
                  </w:r>
                  <w:r w:rsidR="00572D65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572D65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 w:rsidR="00572D65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="00572D65"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24DE005F" w14:textId="77007CF8" w:rsidR="00FE65DE" w:rsidRPr="00A61BAC" w:rsidRDefault="00FE65DE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用万用表测量的电路的电流</w:t>
                  </w:r>
                </w:p>
              </w:tc>
              <w:tc>
                <w:tcPr>
                  <w:tcW w:w="2070" w:type="dxa"/>
                  <w:gridSpan w:val="2"/>
                </w:tcPr>
                <w:p w14:paraId="73C0F7A1" w14:textId="7FB3FFDD" w:rsidR="00A40B27" w:rsidRPr="00A61BAC" w:rsidRDefault="00572D65" w:rsidP="00A40B27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C</w:t>
                  </w:r>
                  <w:r w:rsidR="004A1DA3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urrent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4CE8C164" w14:textId="6118CFA3" w:rsidR="00572D65" w:rsidRPr="00A61BAC" w:rsidRDefault="00FE65DE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上位机的电流读数</w:t>
                  </w:r>
                </w:p>
              </w:tc>
              <w:tc>
                <w:tcPr>
                  <w:tcW w:w="2789" w:type="dxa"/>
                  <w:gridSpan w:val="2"/>
                </w:tcPr>
                <w:p w14:paraId="1AD829DF" w14:textId="77777777" w:rsidR="00572D65" w:rsidRDefault="00572D65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 w:rsidR="00A6743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4E5E8839" w14:textId="1BA32DF2" w:rsidR="00DF3875" w:rsidRPr="0099573F" w:rsidRDefault="00DF3875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(</w:t>
                  </w: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延迟时间的测量可以通过示波器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抓取电流到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3</w:t>
                  </w:r>
                  <w:r>
                    <w:rPr>
                      <w:rFonts w:ascii="Arial" w:hAnsi="Arial" w:cs="Arial"/>
                      <w:sz w:val="22"/>
                      <w:szCs w:val="22"/>
                      <w:highlight w:val="yellow"/>
                      <w:lang w:val="en-GB" w:eastAsia="zh-CN"/>
                    </w:rPr>
                    <w:t>00A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与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B</w:t>
                  </w:r>
                  <w:r>
                    <w:rPr>
                      <w:rFonts w:ascii="Arial" w:hAnsi="Arial" w:cs="Arial"/>
                      <w:sz w:val="22"/>
                      <w:szCs w:val="22"/>
                      <w:highlight w:val="yellow"/>
                      <w:lang w:val="en-GB" w:eastAsia="zh-CN"/>
                    </w:rPr>
                    <w:t>MS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动作之间的时间差</w:t>
                  </w: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，也可以通过读取</w:t>
                  </w: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B</w:t>
                  </w:r>
                  <w:r w:rsidRPr="00025FEF">
                    <w:rPr>
                      <w:rFonts w:ascii="Arial" w:hAnsi="Arial" w:cs="Arial"/>
                      <w:sz w:val="22"/>
                      <w:szCs w:val="22"/>
                      <w:highlight w:val="yellow"/>
                      <w:lang w:val="en-GB" w:eastAsia="zh-CN"/>
                    </w:rPr>
                    <w:t>MS</w:t>
                  </w:r>
                  <w:r w:rsidRPr="00025FEF">
                    <w:rPr>
                      <w:rFonts w:ascii="Arial" w:hAnsi="Arial" w:cs="Arial" w:hint="eastAsia"/>
                      <w:sz w:val="22"/>
                      <w:szCs w:val="22"/>
                      <w:highlight w:val="yellow"/>
                      <w:lang w:val="en-GB" w:eastAsia="zh-CN"/>
                    </w:rPr>
                    <w:t>上位机的报文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)</w:t>
                  </w:r>
                </w:p>
              </w:tc>
            </w:tr>
            <w:tr w:rsidR="00572D65" w:rsidRPr="00A61BAC" w14:paraId="1C4A9D99" w14:textId="77777777" w:rsidTr="00DF3875">
              <w:trPr>
                <w:trHeight w:val="512"/>
              </w:trPr>
              <w:tc>
                <w:tcPr>
                  <w:tcW w:w="819" w:type="dxa"/>
                </w:tcPr>
                <w:p w14:paraId="6AEC96AF" w14:textId="77777777" w:rsidR="00572D65" w:rsidRPr="00A61BAC" w:rsidRDefault="00572D65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1900" w:type="dxa"/>
                </w:tcPr>
                <w:p w14:paraId="115D97B6" w14:textId="77777777" w:rsidR="00572D65" w:rsidRPr="0099573F" w:rsidRDefault="00572D65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070" w:type="dxa"/>
                  <w:gridSpan w:val="2"/>
                </w:tcPr>
                <w:p w14:paraId="4E91D664" w14:textId="77777777" w:rsidR="00572D65" w:rsidRPr="0099573F" w:rsidRDefault="00572D65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789" w:type="dxa"/>
                  <w:gridSpan w:val="2"/>
                </w:tcPr>
                <w:p w14:paraId="4BDA99C9" w14:textId="77777777" w:rsidR="00572D65" w:rsidRPr="0099573F" w:rsidRDefault="00572D65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0C5303" w:rsidRPr="0099573F" w14:paraId="18A63DC7" w14:textId="77777777" w:rsidTr="000C5303">
              <w:trPr>
                <w:trHeight w:val="512"/>
              </w:trPr>
              <w:tc>
                <w:tcPr>
                  <w:tcW w:w="7578" w:type="dxa"/>
                  <w:gridSpan w:val="6"/>
                </w:tcPr>
                <w:p w14:paraId="62921115" w14:textId="77777777" w:rsidR="000C5303" w:rsidRPr="0099573F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  <w:tr w:rsidR="000C5303" w:rsidRPr="00A61BAC" w14:paraId="64EE38C8" w14:textId="77777777" w:rsidTr="00DF3875">
              <w:trPr>
                <w:trHeight w:val="503"/>
              </w:trPr>
              <w:tc>
                <w:tcPr>
                  <w:tcW w:w="7578" w:type="dxa"/>
                  <w:gridSpan w:val="6"/>
                </w:tcPr>
                <w:p w14:paraId="3C9CCB64" w14:textId="77777777" w:rsidR="000C5303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Test 2: A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bove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short-circuit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, then simulate 1 cell overcharge:</w:t>
                  </w:r>
                </w:p>
                <w:p w14:paraId="66339BD5" w14:textId="091FF2A5" w:rsidR="000C5303" w:rsidRPr="00A61BAC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模拟上面的</w:t>
                  </w:r>
                  <w:r w:rsidR="008429D8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主正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失效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继续充电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验证第二重保护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–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总负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</w:p>
              </w:tc>
            </w:tr>
            <w:tr w:rsidR="000C5303" w:rsidRPr="00A61BAC" w14:paraId="1D9D5732" w14:textId="77777777" w:rsidTr="00DF3875">
              <w:trPr>
                <w:trHeight w:val="503"/>
              </w:trPr>
              <w:tc>
                <w:tcPr>
                  <w:tcW w:w="819" w:type="dxa"/>
                </w:tcPr>
                <w:p w14:paraId="22053AE8" w14:textId="77777777" w:rsidR="000C5303" w:rsidRPr="00A61BAC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2</w:t>
                  </w:r>
                </w:p>
              </w:tc>
              <w:tc>
                <w:tcPr>
                  <w:tcW w:w="2440" w:type="dxa"/>
                  <w:gridSpan w:val="2"/>
                </w:tcPr>
                <w:p w14:paraId="3DB19F7D" w14:textId="77777777" w:rsidR="000C5303" w:rsidRPr="00A61BAC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20" w:type="dxa"/>
                  <w:gridSpan w:val="2"/>
                </w:tcPr>
                <w:p w14:paraId="624043A4" w14:textId="77777777" w:rsidR="000C5303" w:rsidRPr="00A61BAC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699" w:type="dxa"/>
                </w:tcPr>
                <w:p w14:paraId="566FE47C" w14:textId="77777777" w:rsidR="000C5303" w:rsidRPr="00A61BAC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--</w:t>
                  </w:r>
                </w:p>
              </w:tc>
            </w:tr>
            <w:tr w:rsidR="000C5303" w:rsidRPr="00A61BAC" w14:paraId="4396C079" w14:textId="77777777" w:rsidTr="00DF3875">
              <w:trPr>
                <w:trHeight w:val="503"/>
              </w:trPr>
              <w:tc>
                <w:tcPr>
                  <w:tcW w:w="7578" w:type="dxa"/>
                  <w:gridSpan w:val="6"/>
                </w:tcPr>
                <w:p w14:paraId="3826CD17" w14:textId="77777777" w:rsidR="000C5303" w:rsidRPr="00A61BAC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egative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operated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or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not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？总负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(</w:t>
                  </w:r>
                  <w:proofErr w:type="gramStart"/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/</w:t>
                  </w:r>
                  <w:proofErr w:type="gramEnd"/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N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)</w:t>
                  </w:r>
                </w:p>
              </w:tc>
            </w:tr>
          </w:tbl>
          <w:p w14:paraId="020FB540" w14:textId="4F4F2C15" w:rsidR="00572D65" w:rsidRPr="001B4A5E" w:rsidRDefault="00572D65" w:rsidP="009F33A9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</w:p>
        </w:tc>
      </w:tr>
      <w:tr w:rsidR="00572D65" w:rsidRPr="00A61BAC" w14:paraId="37140BCA" w14:textId="77777777" w:rsidTr="00A40B27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9E36F9" w14:textId="77777777" w:rsidR="00572D65" w:rsidRPr="00A61BAC" w:rsidRDefault="00572D65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AAFA89B" w14:textId="77777777" w:rsidR="00572D65" w:rsidRDefault="00572D65" w:rsidP="009F33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24CAE022" w14:textId="77777777" w:rsidR="00572D65" w:rsidRDefault="00572D65" w:rsidP="009F33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2: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0FE3F3FE" w14:textId="2B5B09C8" w:rsidR="00AC150D" w:rsidRPr="00AC150D" w:rsidRDefault="00AC150D" w:rsidP="009F33A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2560A7B" w14:textId="255A5309" w:rsidR="00572D65" w:rsidRDefault="00572D65" w:rsidP="00135DE4">
      <w:pPr>
        <w:rPr>
          <w:rFonts w:ascii="Arial" w:eastAsia="MS Mincho" w:hAnsi="Arial" w:cs="Arial"/>
          <w:sz w:val="22"/>
          <w:szCs w:val="22"/>
        </w:rPr>
      </w:pPr>
    </w:p>
    <w:p w14:paraId="7B6C17C4" w14:textId="77777777" w:rsidR="00A74D6D" w:rsidRDefault="00A74D6D" w:rsidP="00135DE4">
      <w:pPr>
        <w:rPr>
          <w:rFonts w:ascii="Arial" w:eastAsia="MS Mincho" w:hAnsi="Arial" w:cs="Arial"/>
          <w:sz w:val="22"/>
          <w:szCs w:val="22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BE45E0" w:rsidRPr="00A61BAC" w14:paraId="13233D44" w14:textId="77777777" w:rsidTr="009F33A9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E0BBB75" w14:textId="1F8EF9C2" w:rsidR="00BE45E0" w:rsidRPr="00AB4F86" w:rsidRDefault="00BE45E0" w:rsidP="009F33A9">
            <w:pPr>
              <w:pStyle w:val="Heading3"/>
              <w:rPr>
                <w:rFonts w:cs="Arial"/>
                <w:sz w:val="22"/>
                <w:szCs w:val="22"/>
                <w:lang w:eastAsia="zh-CN"/>
              </w:rPr>
            </w:pPr>
            <w:r w:rsidRPr="00AB4F86">
              <w:rPr>
                <w:rFonts w:cs="Arial"/>
                <w:sz w:val="22"/>
                <w:szCs w:val="22"/>
              </w:rPr>
              <w:t xml:space="preserve">_ </w:t>
            </w:r>
            <w:r w:rsidRPr="00AB4F86">
              <w:rPr>
                <w:rFonts w:cs="Arial"/>
              </w:rPr>
              <w:t>N</w:t>
            </w:r>
            <w:r w:rsidRPr="00AB4F86">
              <w:rPr>
                <w:rFonts w:cs="Arial"/>
                <w:lang w:eastAsia="zh-CN"/>
              </w:rPr>
              <w:t xml:space="preserve">ormal operation - </w:t>
            </w:r>
            <w:r w:rsidRPr="00AB4F86">
              <w:rPr>
                <w:rFonts w:cs="Arial"/>
                <w:szCs w:val="24"/>
                <w:lang w:eastAsia="de-DE"/>
              </w:rPr>
              <w:t xml:space="preserve">overcurrent during </w:t>
            </w:r>
            <w:r>
              <w:rPr>
                <w:rFonts w:cs="Arial"/>
                <w:szCs w:val="24"/>
                <w:lang w:eastAsia="de-DE"/>
              </w:rPr>
              <w:t>dis</w:t>
            </w:r>
            <w:r w:rsidRPr="00AB4F86">
              <w:rPr>
                <w:rFonts w:cs="Arial"/>
                <w:szCs w:val="24"/>
                <w:lang w:eastAsia="de-DE"/>
              </w:rPr>
              <w:t>charge</w:t>
            </w:r>
            <w:r>
              <w:rPr>
                <w:rFonts w:cs="Arial"/>
                <w:sz w:val="22"/>
                <w:szCs w:val="22"/>
                <w:lang w:eastAsia="zh-CN"/>
              </w:rPr>
              <w:t xml:space="preserve">                                                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放</w:t>
            </w:r>
            <w:r w:rsidRPr="00AB4F86">
              <w:rPr>
                <w:rFonts w:cs="Arial" w:hint="eastAsia"/>
                <w:sz w:val="22"/>
                <w:szCs w:val="22"/>
                <w:lang w:val="en-US" w:eastAsia="zh-CN"/>
              </w:rPr>
              <w:t>电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过流</w:t>
            </w:r>
            <w:r w:rsidR="00DB556D">
              <w:rPr>
                <w:rFonts w:cs="Arial" w:hint="eastAsia"/>
                <w:sz w:val="22"/>
                <w:szCs w:val="22"/>
                <w:lang w:val="en-US" w:eastAsia="zh-CN"/>
              </w:rPr>
              <w:t>保护</w:t>
            </w:r>
            <w:r w:rsidRPr="00AB4F86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 w:rsidRPr="00AB4F86">
              <w:rPr>
                <w:rFonts w:cs="Arial" w:hint="eastAsia"/>
                <w:sz w:val="22"/>
                <w:szCs w:val="22"/>
                <w:lang w:eastAsia="zh-CN"/>
              </w:rPr>
              <w:t xml:space="preserve"> r</w:t>
            </w:r>
            <w:r w:rsidRPr="00AB4F86">
              <w:rPr>
                <w:rFonts w:cs="Arial"/>
                <w:sz w:val="22"/>
                <w:szCs w:val="22"/>
                <w:lang w:eastAsia="zh-CN"/>
              </w:rPr>
              <w:t>esponse time</w:t>
            </w:r>
            <w:r w:rsidRPr="00AB4F86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</w:p>
        </w:tc>
      </w:tr>
      <w:tr w:rsidR="00BE45E0" w:rsidRPr="00A61BAC" w14:paraId="050E9BFB" w14:textId="77777777" w:rsidTr="009F33A9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9F2114D" w14:textId="77777777" w:rsidR="00BE45E0" w:rsidRPr="00A61BAC" w:rsidRDefault="00BE45E0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8E8845" w14:textId="77777777" w:rsidR="00BE45E0" w:rsidRPr="00A61BAC" w:rsidRDefault="00BE45E0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O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ver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current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protection</w:t>
            </w:r>
          </w:p>
        </w:tc>
      </w:tr>
      <w:tr w:rsidR="00BE45E0" w:rsidRPr="00A61BAC" w14:paraId="455C5072" w14:textId="77777777" w:rsidTr="009F33A9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C82A8A7" w14:textId="77777777" w:rsidR="00BE45E0" w:rsidRPr="00A61BAC" w:rsidRDefault="00BE45E0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A069C5" w14:textId="2C7A6912" w:rsidR="00BE45E0" w:rsidRDefault="00BE45E0" w:rsidP="009F33A9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Dis</w:t>
            </w:r>
            <w:r w:rsidR="005E7143">
              <w:rPr>
                <w:rFonts w:ascii="Arial" w:hAnsi="Arial" w:cs="Arial"/>
                <w:lang w:val="en-GB" w:eastAsia="zh-CN"/>
              </w:rPr>
              <w:t>c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harge the </w:t>
            </w:r>
            <w:r>
              <w:rPr>
                <w:rFonts w:ascii="Arial" w:hAnsi="Arial" w:cs="Arial"/>
                <w:lang w:val="en-GB" w:eastAsia="zh-CN"/>
              </w:rPr>
              <w:t>battery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</w:t>
            </w:r>
            <w:r w:rsidRPr="004B6B2D">
              <w:rPr>
                <w:rFonts w:ascii="Arial" w:hAnsi="Arial" w:cs="Arial"/>
                <w:szCs w:val="24"/>
                <w:lang w:val="en-GB" w:eastAsia="zh-CN"/>
              </w:rPr>
              <w:t xml:space="preserve">with overcurrent </w:t>
            </w:r>
            <w:r w:rsidR="00F25716" w:rsidRPr="004B6B2D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(</w:t>
            </w:r>
            <w:r w:rsidR="001B1E5F" w:rsidRPr="004B6B2D">
              <w:rPr>
                <w:rFonts w:ascii="Arial" w:hAnsi="Arial" w:cs="Arial"/>
                <w:szCs w:val="24"/>
                <w:highlight w:val="yellow"/>
              </w:rPr>
              <w:t>3</w:t>
            </w:r>
            <w:r w:rsidR="004B6B2D" w:rsidRPr="004B6B2D">
              <w:rPr>
                <w:rFonts w:ascii="Arial" w:hAnsi="Arial" w:cs="Arial"/>
                <w:szCs w:val="24"/>
                <w:highlight w:val="yellow"/>
              </w:rPr>
              <w:t>00</w:t>
            </w:r>
            <w:r w:rsidR="00051C2D" w:rsidRPr="004B6B2D">
              <w:rPr>
                <w:rFonts w:ascii="Arial" w:hAnsi="Arial" w:cs="Arial"/>
                <w:szCs w:val="24"/>
                <w:highlight w:val="yellow"/>
              </w:rPr>
              <w:t xml:space="preserve">A, </w:t>
            </w:r>
            <w:r w:rsidR="004B6B2D" w:rsidRPr="004B6B2D">
              <w:rPr>
                <w:rFonts w:ascii="Arial" w:hAnsi="Arial" w:cs="Arial"/>
                <w:szCs w:val="24"/>
                <w:highlight w:val="yellow"/>
                <w:lang w:bidi="ar"/>
              </w:rPr>
              <w:t>3</w:t>
            </w:r>
            <w:r w:rsidR="00051C2D" w:rsidRPr="004B6B2D">
              <w:rPr>
                <w:rFonts w:ascii="Arial" w:hAnsi="Arial" w:cs="Arial"/>
                <w:szCs w:val="24"/>
                <w:highlight w:val="yellow"/>
                <w:lang w:bidi="ar"/>
              </w:rPr>
              <w:t>S</w:t>
            </w:r>
            <w:r w:rsidR="00F25716" w:rsidRPr="004B6B2D">
              <w:rPr>
                <w:rFonts w:ascii="Arial" w:hAnsi="Arial" w:cs="Arial"/>
                <w:szCs w:val="24"/>
                <w:highlight w:val="yellow"/>
                <w:lang w:val="en-GB" w:eastAsia="zh-CN"/>
              </w:rPr>
              <w:t>)</w:t>
            </w:r>
            <w:r w:rsidR="00F25716" w:rsidRPr="004B6B2D">
              <w:rPr>
                <w:rFonts w:ascii="Arial" w:hAnsi="Arial" w:cs="Arial"/>
                <w:szCs w:val="24"/>
                <w:lang w:val="en-GB" w:eastAsia="zh-CN"/>
              </w:rPr>
              <w:t xml:space="preserve"> </w:t>
            </w:r>
            <w:r w:rsidRPr="004B6B2D">
              <w:rPr>
                <w:rFonts w:ascii="Arial" w:hAnsi="Arial" w:cs="Arial"/>
                <w:szCs w:val="24"/>
                <w:lang w:val="en-GB" w:eastAsia="zh-CN"/>
              </w:rPr>
              <w:t>until</w:t>
            </w:r>
            <w:r>
              <w:rPr>
                <w:rFonts w:ascii="Arial" w:hAnsi="Arial" w:cs="Arial"/>
                <w:lang w:val="en-GB" w:eastAsia="zh-CN"/>
              </w:rPr>
              <w:t xml:space="preserve">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5B8CD88C" w14:textId="4DCE5DA9" w:rsidR="003A7308" w:rsidRPr="00A61BAC" w:rsidRDefault="001B1E5F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3</w:t>
            </w:r>
            <w:r w:rsidR="004B6B2D">
              <w:rPr>
                <w:rFonts w:ascii="Arial" w:hAnsi="Arial" w:cs="Arial"/>
                <w:lang w:val="en-GB" w:eastAsia="zh-CN"/>
              </w:rPr>
              <w:t>00</w:t>
            </w:r>
            <w:r w:rsidR="003A7308">
              <w:rPr>
                <w:rFonts w:ascii="Arial" w:hAnsi="Arial" w:cs="Arial"/>
                <w:lang w:val="en-GB" w:eastAsia="zh-CN"/>
              </w:rPr>
              <w:t>A</w:t>
            </w:r>
            <w:r w:rsidR="003A7308">
              <w:rPr>
                <w:rFonts w:ascii="Arial" w:hAnsi="Arial" w:cs="Arial" w:hint="eastAsia"/>
                <w:lang w:val="en-GB" w:eastAsia="zh-CN"/>
              </w:rPr>
              <w:t>放电</w:t>
            </w:r>
          </w:p>
        </w:tc>
      </w:tr>
      <w:tr w:rsidR="00BE45E0" w:rsidRPr="00A61BAC" w14:paraId="66D50DC9" w14:textId="77777777" w:rsidTr="009F33A9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186FA3D" w14:textId="77777777" w:rsidR="00BE45E0" w:rsidRPr="00A61BAC" w:rsidRDefault="00BE45E0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23A9AF3" w14:textId="77777777" w:rsidR="00BE45E0" w:rsidRPr="00A61BAC" w:rsidRDefault="00BE45E0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0D573D3D" w14:textId="77777777" w:rsidR="00BE45E0" w:rsidRPr="00A61BAC" w:rsidRDefault="00BE45E0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</w:p>
        </w:tc>
      </w:tr>
      <w:tr w:rsidR="00BE45E0" w:rsidRPr="00A61BAC" w14:paraId="2E1479DE" w14:textId="77777777" w:rsidTr="000C5303">
        <w:trPr>
          <w:trHeight w:val="453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67EB831" w14:textId="77777777" w:rsidR="00BE45E0" w:rsidRPr="00A61BAC" w:rsidRDefault="00BE45E0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lastRenderedPageBreak/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66CFBA2" w14:textId="784EBE9D" w:rsidR="00BE45E0" w:rsidRDefault="00BE45E0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Simulate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Cell over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cu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rrent:  </w:t>
            </w:r>
          </w:p>
          <w:p w14:paraId="6DFE226E" w14:textId="4EB626F8" w:rsidR="00BE45E0" w:rsidRPr="009947D4" w:rsidRDefault="00BE45E0" w:rsidP="009F33A9">
            <w:pPr>
              <w:rPr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给电池包过流放电</w:t>
            </w:r>
            <w:r>
              <w:rPr>
                <w:rFonts w:eastAsia="MS Mincho" w:hint="eastAsia"/>
              </w:rPr>
              <w:t>,</w:t>
            </w:r>
            <w:r>
              <w:rPr>
                <w:rFonts w:eastAsia="MS Mincho"/>
              </w:rPr>
              <w:t xml:space="preserve"> </w:t>
            </w:r>
            <w:r>
              <w:rPr>
                <w:rFonts w:hint="eastAsia"/>
                <w:lang w:eastAsia="zh-CN"/>
              </w:rPr>
              <w:t>分别使用校准设备测量电流和响应时间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并记录对应的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lang w:eastAsia="zh-CN"/>
              </w:rPr>
              <w:t>MS</w:t>
            </w:r>
            <w:r>
              <w:rPr>
                <w:rFonts w:hint="eastAsia"/>
                <w:lang w:eastAsia="zh-CN"/>
              </w:rPr>
              <w:t>读出的电流</w:t>
            </w:r>
          </w:p>
          <w:tbl>
            <w:tblPr>
              <w:tblStyle w:val="TableGrid"/>
              <w:tblW w:w="7578" w:type="dxa"/>
              <w:tblLayout w:type="fixed"/>
              <w:tblLook w:val="04A0" w:firstRow="1" w:lastRow="0" w:firstColumn="1" w:lastColumn="0" w:noHBand="0" w:noVBand="1"/>
            </w:tblPr>
            <w:tblGrid>
              <w:gridCol w:w="818"/>
              <w:gridCol w:w="2440"/>
              <w:gridCol w:w="533"/>
              <w:gridCol w:w="1087"/>
              <w:gridCol w:w="983"/>
              <w:gridCol w:w="1717"/>
            </w:tblGrid>
            <w:tr w:rsidR="00FE65DE" w:rsidRPr="00A61BAC" w14:paraId="03B4DE30" w14:textId="77777777" w:rsidTr="000C5303">
              <w:trPr>
                <w:trHeight w:val="538"/>
              </w:trPr>
              <w:tc>
                <w:tcPr>
                  <w:tcW w:w="818" w:type="dxa"/>
                </w:tcPr>
                <w:p w14:paraId="497BD916" w14:textId="77777777" w:rsidR="00FE65DE" w:rsidRPr="00A61BAC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2973" w:type="dxa"/>
                  <w:gridSpan w:val="2"/>
                </w:tcPr>
                <w:p w14:paraId="2C851CB7" w14:textId="77777777" w:rsidR="00FE65DE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Current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2F43F60A" w14:textId="09AB61C4" w:rsidR="00FE65DE" w:rsidRPr="00A61BAC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用万用表测量的电路的电流</w:t>
                  </w:r>
                </w:p>
              </w:tc>
              <w:tc>
                <w:tcPr>
                  <w:tcW w:w="2070" w:type="dxa"/>
                  <w:gridSpan w:val="2"/>
                </w:tcPr>
                <w:p w14:paraId="333C6F6C" w14:textId="77777777" w:rsidR="00FE65DE" w:rsidRPr="00A61BAC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Current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5EB4461C" w14:textId="308B4A64" w:rsidR="00FE65DE" w:rsidRPr="00A61BAC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上位机的电流读数</w:t>
                  </w:r>
                </w:p>
              </w:tc>
              <w:tc>
                <w:tcPr>
                  <w:tcW w:w="1712" w:type="dxa"/>
                </w:tcPr>
                <w:p w14:paraId="25A9F1FB" w14:textId="3EBD39BD" w:rsidR="00FE65DE" w:rsidRPr="0099573F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 w:rsidR="00A6743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</w:tc>
            </w:tr>
            <w:tr w:rsidR="00FE65DE" w:rsidRPr="00A61BAC" w14:paraId="2B41FAC1" w14:textId="77777777" w:rsidTr="000C5303">
              <w:trPr>
                <w:trHeight w:val="512"/>
              </w:trPr>
              <w:tc>
                <w:tcPr>
                  <w:tcW w:w="818" w:type="dxa"/>
                </w:tcPr>
                <w:p w14:paraId="4CBC8D29" w14:textId="77777777" w:rsidR="00FE65DE" w:rsidRPr="00A61BAC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2973" w:type="dxa"/>
                  <w:gridSpan w:val="2"/>
                </w:tcPr>
                <w:p w14:paraId="788040CC" w14:textId="77777777" w:rsidR="00FE65DE" w:rsidRPr="0099573F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070" w:type="dxa"/>
                  <w:gridSpan w:val="2"/>
                </w:tcPr>
                <w:p w14:paraId="6B42C951" w14:textId="77777777" w:rsidR="00FE65DE" w:rsidRPr="0099573F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712" w:type="dxa"/>
                </w:tcPr>
                <w:p w14:paraId="7C322853" w14:textId="77777777" w:rsidR="00FE65DE" w:rsidRPr="0099573F" w:rsidRDefault="00FE65DE" w:rsidP="00FE65D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0C5303" w:rsidRPr="0099573F" w14:paraId="46A3B767" w14:textId="77777777" w:rsidTr="000C5303">
              <w:trPr>
                <w:trHeight w:val="512"/>
              </w:trPr>
              <w:tc>
                <w:tcPr>
                  <w:tcW w:w="7578" w:type="dxa"/>
                  <w:gridSpan w:val="6"/>
                </w:tcPr>
                <w:p w14:paraId="1192C532" w14:textId="77777777" w:rsidR="000C5303" w:rsidRPr="0099573F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  <w:tr w:rsidR="000C5303" w:rsidRPr="00A61BAC" w14:paraId="55E52A63" w14:textId="77777777" w:rsidTr="000C5303">
              <w:trPr>
                <w:trHeight w:val="503"/>
              </w:trPr>
              <w:tc>
                <w:tcPr>
                  <w:tcW w:w="7573" w:type="dxa"/>
                  <w:gridSpan w:val="6"/>
                </w:tcPr>
                <w:p w14:paraId="11BFB2A7" w14:textId="77777777" w:rsidR="000C5303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Test 2: A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bove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short-circuit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, then simulate 1 cell overcharge:</w:t>
                  </w:r>
                </w:p>
                <w:p w14:paraId="0235680B" w14:textId="076B6237" w:rsidR="000C5303" w:rsidRPr="00A61BAC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proofErr w:type="gramStart"/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模拟</w:t>
                  </w:r>
                  <w:r w:rsidR="004B6B2D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主负</w:t>
                  </w:r>
                  <w:proofErr w:type="gramEnd"/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失效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继续充电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验证第二重保护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– </w:t>
                  </w:r>
                  <w:r w:rsidR="004B6B2D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主正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</w:p>
              </w:tc>
            </w:tr>
            <w:tr w:rsidR="000C5303" w:rsidRPr="00A61BAC" w14:paraId="3C5C1624" w14:textId="77777777" w:rsidTr="000C5303">
              <w:trPr>
                <w:trHeight w:val="503"/>
              </w:trPr>
              <w:tc>
                <w:tcPr>
                  <w:tcW w:w="818" w:type="dxa"/>
                </w:tcPr>
                <w:p w14:paraId="5398013E" w14:textId="77777777" w:rsidR="000C5303" w:rsidRPr="00A61BAC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2</w:t>
                  </w:r>
                </w:p>
              </w:tc>
              <w:tc>
                <w:tcPr>
                  <w:tcW w:w="2440" w:type="dxa"/>
                </w:tcPr>
                <w:p w14:paraId="097479E0" w14:textId="77777777" w:rsidR="000C5303" w:rsidRPr="00A61BAC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20" w:type="dxa"/>
                  <w:gridSpan w:val="2"/>
                </w:tcPr>
                <w:p w14:paraId="54742B63" w14:textId="77777777" w:rsidR="000C5303" w:rsidRPr="00A61BAC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695" w:type="dxa"/>
                  <w:gridSpan w:val="2"/>
                </w:tcPr>
                <w:p w14:paraId="07B16AD5" w14:textId="77777777" w:rsidR="000C5303" w:rsidRPr="00A61BAC" w:rsidRDefault="000C5303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--</w:t>
                  </w:r>
                </w:p>
              </w:tc>
            </w:tr>
            <w:tr w:rsidR="000C5303" w:rsidRPr="00A61BAC" w14:paraId="6F7BE175" w14:textId="77777777" w:rsidTr="000C5303">
              <w:trPr>
                <w:trHeight w:val="503"/>
              </w:trPr>
              <w:tc>
                <w:tcPr>
                  <w:tcW w:w="7573" w:type="dxa"/>
                  <w:gridSpan w:val="6"/>
                </w:tcPr>
                <w:p w14:paraId="33CA35BA" w14:textId="0EBC4E03" w:rsidR="000C5303" w:rsidRPr="00A61BAC" w:rsidRDefault="004B6B2D" w:rsidP="000C5303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P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ositive</w:t>
                  </w:r>
                  <w:r w:rsidR="000C5303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0C5303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 w:rsidR="000C5303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0C5303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operated</w:t>
                  </w:r>
                  <w:r w:rsidR="000C5303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0C5303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or</w:t>
                  </w:r>
                  <w:r w:rsidR="000C5303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0C5303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not</w:t>
                  </w:r>
                  <w:r w:rsidR="000C5303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主正</w:t>
                  </w:r>
                  <w:r w:rsidR="000C5303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 w:rsidR="000C5303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  <w:r w:rsidR="000C5303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0C5303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(</w:t>
                  </w:r>
                  <w:proofErr w:type="gramStart"/>
                  <w:r w:rsidR="000C5303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Y</w:t>
                  </w:r>
                  <w:r w:rsidR="000C5303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es</w:t>
                  </w:r>
                  <w:r w:rsidR="000C5303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0C5303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0C5303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/</w:t>
                  </w:r>
                  <w:proofErr w:type="gramEnd"/>
                  <w:r w:rsidR="000C5303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N</w:t>
                  </w:r>
                  <w:r w:rsidR="000C5303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</w:t>
                  </w:r>
                  <w:r w:rsidR="000C5303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)</w:t>
                  </w:r>
                </w:p>
              </w:tc>
            </w:tr>
          </w:tbl>
          <w:p w14:paraId="2F8C2281" w14:textId="40C85853" w:rsidR="00BE45E0" w:rsidRPr="001B4A5E" w:rsidRDefault="00BE45E0" w:rsidP="009F33A9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</w:p>
        </w:tc>
      </w:tr>
      <w:tr w:rsidR="00BE45E0" w:rsidRPr="00A61BAC" w14:paraId="17AF3166" w14:textId="77777777" w:rsidTr="00B609F8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2940CAB" w14:textId="77777777" w:rsidR="00BE45E0" w:rsidRPr="00A61BAC" w:rsidRDefault="00BE45E0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4B6DFD9" w14:textId="77777777" w:rsidR="00BE45E0" w:rsidRDefault="00BE45E0" w:rsidP="009F33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1E5E033E" w14:textId="15B44777" w:rsidR="00BE45E0" w:rsidRPr="00AC150D" w:rsidRDefault="00BE45E0" w:rsidP="009F33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2: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57DE3ABE" w14:textId="16668877" w:rsidR="000C5303" w:rsidRDefault="000C5303" w:rsidP="00135DE4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768E04EF" w14:textId="77777777" w:rsidR="00CD6119" w:rsidRDefault="00CD6119" w:rsidP="00135DE4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F70262" w:rsidRPr="00A61BAC" w14:paraId="1DA998EA" w14:textId="77777777" w:rsidTr="009F33A9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B2E098C" w14:textId="2057ACD5" w:rsidR="003A7308" w:rsidRPr="003A7308" w:rsidRDefault="00F70262" w:rsidP="002509E6">
            <w:pPr>
              <w:pStyle w:val="Heading3"/>
              <w:spacing w:before="120"/>
              <w:rPr>
                <w:rFonts w:cs="Arial"/>
                <w:sz w:val="22"/>
                <w:szCs w:val="22"/>
                <w:lang w:val="en-US" w:eastAsia="zh-CN"/>
              </w:rPr>
            </w:pPr>
            <w:r w:rsidRPr="00A61BAC">
              <w:rPr>
                <w:rFonts w:cs="Arial"/>
                <w:sz w:val="22"/>
                <w:szCs w:val="22"/>
                <w:lang w:val="en-GB"/>
              </w:rPr>
              <w:t xml:space="preserve">_ </w:t>
            </w:r>
            <w:r w:rsidR="00ED39C5" w:rsidRPr="007C69EC">
              <w:rPr>
                <w:rFonts w:cs="Arial"/>
                <w:lang w:val="en-GB"/>
              </w:rPr>
              <w:t>N</w:t>
            </w:r>
            <w:r w:rsidR="00ED39C5" w:rsidRPr="007C69EC">
              <w:rPr>
                <w:rFonts w:cs="Arial"/>
                <w:lang w:val="en-GB" w:eastAsia="zh-CN"/>
              </w:rPr>
              <w:t xml:space="preserve">ormal operation </w:t>
            </w:r>
            <w:r w:rsidR="00ED39C5">
              <w:rPr>
                <w:rFonts w:cs="Arial"/>
                <w:lang w:val="en-GB" w:eastAsia="zh-CN"/>
              </w:rPr>
              <w:t>–</w:t>
            </w:r>
            <w:r w:rsidR="00ED39C5" w:rsidRPr="007C69EC">
              <w:rPr>
                <w:rFonts w:cs="Arial"/>
                <w:lang w:val="en-GB" w:eastAsia="zh-CN"/>
              </w:rPr>
              <w:t xml:space="preserve"> </w:t>
            </w:r>
            <w:r w:rsidR="00ED39C5">
              <w:rPr>
                <w:rFonts w:cs="Arial"/>
                <w:szCs w:val="24"/>
                <w:lang w:val="en-US" w:eastAsia="de-DE"/>
              </w:rPr>
              <w:t>C</w:t>
            </w:r>
            <w:r w:rsidR="00ED39C5">
              <w:rPr>
                <w:rFonts w:cs="Arial" w:hint="eastAsia"/>
                <w:szCs w:val="24"/>
                <w:lang w:val="en-US" w:eastAsia="zh-CN"/>
              </w:rPr>
              <w:t>ell</w:t>
            </w:r>
            <w:r w:rsidR="00ED39C5">
              <w:rPr>
                <w:rFonts w:cs="Arial"/>
                <w:szCs w:val="24"/>
                <w:lang w:val="en-US" w:eastAsia="de-DE"/>
              </w:rPr>
              <w:t xml:space="preserve"> </w:t>
            </w:r>
            <w:r w:rsidR="00ED39C5" w:rsidRPr="007C69EC">
              <w:rPr>
                <w:rFonts w:cs="Arial"/>
                <w:szCs w:val="24"/>
                <w:lang w:val="en-US" w:eastAsia="de-DE"/>
              </w:rPr>
              <w:t xml:space="preserve">over temperature during </w:t>
            </w:r>
            <w:proofErr w:type="gramStart"/>
            <w:r w:rsidR="00ED39C5" w:rsidRPr="007C69EC">
              <w:rPr>
                <w:rFonts w:cs="Arial"/>
                <w:szCs w:val="24"/>
                <w:lang w:val="en-US" w:eastAsia="de-DE"/>
              </w:rPr>
              <w:t>charge</w:t>
            </w:r>
            <w:r w:rsidR="00ED39C5">
              <w:rPr>
                <w:rFonts w:cs="Arial"/>
                <w:szCs w:val="24"/>
                <w:lang w:val="en-US" w:eastAsia="de-DE"/>
              </w:rPr>
              <w:t xml:space="preserve">  </w:t>
            </w:r>
            <w:r w:rsidR="001B1E5F" w:rsidRPr="001B1E5F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(</w:t>
            </w:r>
            <w:proofErr w:type="gramEnd"/>
            <w:r w:rsidR="00CB4EEF" w:rsidRPr="00C54EAA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</w:t>
            </w:r>
            <w:r w:rsidR="00C54EAA" w:rsidRPr="00C54EAA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样品</w:t>
            </w:r>
            <w:r w:rsidR="00C54EAA" w:rsidRPr="00C54EAA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 xml:space="preserve">1 -- </w:t>
            </w:r>
            <w:r w:rsidR="00CB4EEF" w:rsidRPr="00C54EAA">
              <w:rPr>
                <w:rFonts w:cs="Arial"/>
                <w:color w:val="FF0000"/>
                <w:szCs w:val="26"/>
                <w:highlight w:val="yellow"/>
                <w:lang w:val="en-US"/>
              </w:rPr>
              <w:t>BSU02S2</w:t>
            </w:r>
            <w:r w:rsidR="00CB4EEF" w:rsidRPr="00C54EAA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从控板</w:t>
            </w:r>
            <w:r w:rsidR="00CB4EEF">
              <w:rPr>
                <w:rFonts w:cs="Arial" w:hint="eastAsia"/>
                <w:color w:val="FF0000"/>
                <w:highlight w:val="yellow"/>
                <w:lang w:val="en-US" w:eastAsia="zh-CN"/>
              </w:rPr>
              <w:t>做下面的充电和放电的高温和低温保护的</w:t>
            </w:r>
            <w:r w:rsidR="00CB4EEF">
              <w:rPr>
                <w:rFonts w:cs="Arial" w:hint="eastAsia"/>
                <w:color w:val="FF0000"/>
                <w:highlight w:val="yellow"/>
                <w:lang w:val="en-US" w:eastAsia="zh-CN"/>
              </w:rPr>
              <w:t>4</w:t>
            </w:r>
            <w:r w:rsidR="00CB4EEF">
              <w:rPr>
                <w:rFonts w:cs="Arial" w:hint="eastAsia"/>
                <w:color w:val="FF0000"/>
                <w:highlight w:val="yellow"/>
                <w:lang w:val="en-US" w:eastAsia="zh-CN"/>
              </w:rPr>
              <w:t>个验证测试</w:t>
            </w:r>
            <w:r w:rsidR="001B1E5F" w:rsidRPr="001B1E5F">
              <w:rPr>
                <w:rFonts w:eastAsia="等线" w:cs="Arial" w:hint="eastAsia"/>
                <w:bCs/>
                <w:sz w:val="20"/>
                <w:highlight w:val="yellow"/>
                <w:lang w:eastAsia="zh-CN"/>
              </w:rPr>
              <w:t>)</w:t>
            </w:r>
            <w:r w:rsidR="00ED39C5">
              <w:rPr>
                <w:rFonts w:cs="Arial"/>
                <w:szCs w:val="24"/>
                <w:lang w:val="en-US" w:eastAsia="de-DE"/>
              </w:rPr>
              <w:t xml:space="preserve">                     </w:t>
            </w:r>
          </w:p>
          <w:p w14:paraId="39602A2E" w14:textId="77777777" w:rsidR="00781322" w:rsidRDefault="00F70262" w:rsidP="002509E6">
            <w:pPr>
              <w:pStyle w:val="Heading3"/>
              <w:numPr>
                <w:ilvl w:val="0"/>
                <w:numId w:val="0"/>
              </w:numPr>
              <w:spacing w:before="120"/>
              <w:rPr>
                <w:rFonts w:cs="Arial"/>
                <w:sz w:val="22"/>
                <w:szCs w:val="22"/>
                <w:lang w:val="en-US" w:eastAsia="zh-CN"/>
              </w:rPr>
            </w:pP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充电</w:t>
            </w:r>
            <w:r w:rsidR="00C63213">
              <w:rPr>
                <w:rFonts w:cs="Arial" w:hint="eastAsia"/>
                <w:sz w:val="22"/>
                <w:szCs w:val="22"/>
                <w:lang w:val="en-US" w:eastAsia="zh-CN"/>
              </w:rPr>
              <w:t>高温保护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r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esponse time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  <w:r w:rsidR="001B1E5F"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="00781322">
              <w:rPr>
                <w:rFonts w:cs="Arial"/>
                <w:sz w:val="22"/>
                <w:szCs w:val="22"/>
                <w:lang w:val="en-US" w:eastAsia="zh-CN"/>
              </w:rPr>
              <w:t xml:space="preserve"> </w:t>
            </w:r>
          </w:p>
          <w:p w14:paraId="0ED1B215" w14:textId="25FEC1DE" w:rsidR="00F70262" w:rsidRPr="009A6848" w:rsidRDefault="00781322" w:rsidP="002509E6">
            <w:pPr>
              <w:pStyle w:val="Heading3"/>
              <w:numPr>
                <w:ilvl w:val="0"/>
                <w:numId w:val="0"/>
              </w:numPr>
              <w:spacing w:before="120"/>
              <w:rPr>
                <w:rFonts w:cs="Arial"/>
                <w:sz w:val="22"/>
                <w:szCs w:val="22"/>
                <w:lang w:val="en-US" w:eastAsia="zh-CN"/>
              </w:rPr>
            </w:pPr>
            <w:r w:rsidRPr="00781322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(</w:t>
            </w:r>
            <w:r w:rsidRPr="00781322">
              <w:rPr>
                <w:rFonts w:cs="Arial" w:hint="eastAsia"/>
                <w:sz w:val="22"/>
                <w:szCs w:val="22"/>
                <w:highlight w:val="yellow"/>
                <w:lang w:val="en-US" w:eastAsia="zh-CN"/>
              </w:rPr>
              <w:t>验证</w:t>
            </w:r>
            <w:r w:rsidRPr="00781322">
              <w:rPr>
                <w:rFonts w:cs="Arial" w:hint="eastAsia"/>
                <w:sz w:val="22"/>
                <w:szCs w:val="22"/>
                <w:highlight w:val="yellow"/>
                <w:lang w:val="en-US" w:eastAsia="zh-CN"/>
              </w:rPr>
              <w:t>B</w:t>
            </w:r>
            <w:r w:rsidRPr="00781322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MS</w:t>
            </w:r>
            <w:r w:rsidRPr="00781322">
              <w:rPr>
                <w:rFonts w:cs="Arial" w:hint="eastAsia"/>
                <w:sz w:val="22"/>
                <w:szCs w:val="22"/>
                <w:highlight w:val="yellow"/>
                <w:lang w:val="en-US" w:eastAsia="zh-CN"/>
              </w:rPr>
              <w:t>动作时电芯上的热电偶测温不能超过电芯的正常参数范围</w:t>
            </w:r>
            <w:r w:rsidRPr="00781322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)</w:t>
            </w:r>
          </w:p>
        </w:tc>
      </w:tr>
      <w:tr w:rsidR="00F70262" w:rsidRPr="00A61BAC" w14:paraId="052896A4" w14:textId="77777777" w:rsidTr="009F33A9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E5BFD38" w14:textId="77777777" w:rsidR="00F70262" w:rsidRPr="00A61BAC" w:rsidRDefault="00F70262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A0DF979" w14:textId="5270184C" w:rsidR="00F70262" w:rsidRPr="00A61BAC" w:rsidRDefault="00F70262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O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ver</w:t>
            </w:r>
            <w:r w:rsidR="00335BBD">
              <w:rPr>
                <w:rFonts w:ascii="Arial" w:hAnsi="Arial" w:cs="Arial"/>
                <w:sz w:val="22"/>
                <w:szCs w:val="22"/>
                <w:lang w:val="en-GB" w:eastAsia="zh-CN"/>
              </w:rPr>
              <w:t>temperature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protection</w:t>
            </w:r>
          </w:p>
        </w:tc>
      </w:tr>
      <w:tr w:rsidR="00F70262" w:rsidRPr="00A61BAC" w14:paraId="11C505FC" w14:textId="77777777" w:rsidTr="009F33A9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127B27A" w14:textId="77777777" w:rsidR="00F70262" w:rsidRPr="00A61BAC" w:rsidRDefault="00F70262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34CBC8C" w14:textId="597770A3" w:rsidR="00F70262" w:rsidRDefault="00D43676" w:rsidP="009F33A9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hint="eastAsia"/>
                <w:lang w:val="en-GB" w:eastAsia="zh-CN"/>
              </w:rPr>
              <w:t>charge</w:t>
            </w:r>
            <w:r w:rsidR="004D7DEC">
              <w:rPr>
                <w:rFonts w:ascii="Arial" w:hAnsi="Arial" w:cs="Arial"/>
                <w:lang w:val="en-GB" w:eastAsia="zh-CN"/>
              </w:rPr>
              <w:t xml:space="preserve"> the battery at </w:t>
            </w:r>
            <w:r w:rsidR="00335BBD" w:rsidRPr="008C57FB">
              <w:rPr>
                <w:rFonts w:ascii="Arial" w:hAnsi="Arial" w:cs="Arial"/>
                <w:lang w:val="en-GB" w:eastAsia="zh-CN"/>
              </w:rPr>
              <w:t>over temperature limit</w:t>
            </w:r>
            <w:r w:rsidR="00335BBD">
              <w:rPr>
                <w:rFonts w:ascii="Arial" w:hAnsi="Arial" w:cs="Arial"/>
                <w:lang w:val="en-GB" w:eastAsia="zh-CN"/>
              </w:rPr>
              <w:t xml:space="preserve"> </w:t>
            </w:r>
            <w:r w:rsidR="00335BBD" w:rsidRPr="002675C7">
              <w:rPr>
                <w:rFonts w:ascii="Arial" w:hAnsi="Arial" w:cs="Arial"/>
                <w:highlight w:val="yellow"/>
                <w:lang w:val="en-GB" w:eastAsia="zh-CN"/>
              </w:rPr>
              <w:t>(</w:t>
            </w:r>
            <w:r w:rsidR="00D727A6">
              <w:rPr>
                <w:rFonts w:ascii="Arial" w:hAnsi="Arial" w:cs="Arial"/>
                <w:highlight w:val="yellow"/>
                <w:lang w:val="en-GB" w:eastAsia="zh-CN"/>
              </w:rPr>
              <w:t>5</w:t>
            </w:r>
            <w:r w:rsidR="00C54EAA">
              <w:rPr>
                <w:rFonts w:ascii="Arial" w:hAnsi="Arial" w:cs="Arial"/>
                <w:highlight w:val="yellow"/>
                <w:lang w:val="en-GB" w:eastAsia="zh-CN"/>
              </w:rPr>
              <w:t>5</w:t>
            </w:r>
            <w:r w:rsidR="00335BBD" w:rsidRPr="002675C7">
              <w:rPr>
                <w:rFonts w:ascii="Arial" w:hAnsi="Arial" w:cs="Arial"/>
                <w:highlight w:val="yellow"/>
                <w:lang w:val="en-GB" w:eastAsia="zh-CN"/>
              </w:rPr>
              <w:t>°C</w:t>
            </w:r>
            <w:r w:rsidR="002675C7" w:rsidRPr="002675C7">
              <w:rPr>
                <w:rFonts w:ascii="Arial" w:hAnsi="Arial" w:cs="Arial"/>
                <w:highlight w:val="yellow"/>
                <w:lang w:val="en-GB" w:eastAsia="zh-CN"/>
              </w:rPr>
              <w:t xml:space="preserve">, response time </w:t>
            </w:r>
            <w:r w:rsidR="00C54EAA">
              <w:rPr>
                <w:rFonts w:ascii="Arial" w:hAnsi="Arial" w:cs="Arial"/>
                <w:highlight w:val="yellow"/>
                <w:lang w:val="en-GB" w:eastAsia="zh-CN"/>
              </w:rPr>
              <w:t>3</w:t>
            </w:r>
            <w:r w:rsidR="002675C7" w:rsidRPr="002675C7">
              <w:rPr>
                <w:rFonts w:ascii="Arial" w:hAnsi="Arial" w:cs="Arial"/>
                <w:highlight w:val="yellow"/>
                <w:lang w:val="en-GB" w:eastAsia="zh-CN"/>
              </w:rPr>
              <w:t>s</w:t>
            </w:r>
            <w:r w:rsidR="00335BBD" w:rsidRPr="002675C7">
              <w:rPr>
                <w:rFonts w:ascii="Arial" w:hAnsi="Arial" w:cs="Arial"/>
                <w:highlight w:val="yellow"/>
                <w:lang w:val="en-GB" w:eastAsia="zh-CN"/>
              </w:rPr>
              <w:t>)</w:t>
            </w:r>
            <w:r w:rsidR="00335BBD" w:rsidRPr="008C57FB">
              <w:rPr>
                <w:rFonts w:ascii="Arial" w:hAnsi="Arial" w:cs="Arial"/>
                <w:lang w:val="en-GB" w:eastAsia="zh-CN"/>
              </w:rPr>
              <w:t xml:space="preserve"> during charge</w:t>
            </w:r>
            <w:r w:rsidR="00F70262" w:rsidRPr="008C57FB">
              <w:rPr>
                <w:rFonts w:ascii="Arial" w:hAnsi="Arial" w:cs="Arial"/>
                <w:lang w:val="en-GB" w:eastAsia="zh-CN"/>
              </w:rPr>
              <w:t xml:space="preserve"> </w:t>
            </w:r>
            <w:r w:rsidR="00F70262">
              <w:rPr>
                <w:rFonts w:ascii="Arial" w:hAnsi="Arial" w:cs="Arial"/>
                <w:lang w:val="en-GB" w:eastAsia="zh-CN"/>
              </w:rPr>
              <w:t>until BMS operate</w:t>
            </w:r>
            <w:r w:rsidR="00F70262"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6AF69BD4" w14:textId="17E7EB22" w:rsidR="004D7DEC" w:rsidRPr="00A61BAC" w:rsidRDefault="00C54EAA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60</w:t>
            </w:r>
            <w:r w:rsidR="004D7DEC">
              <w:rPr>
                <w:rFonts w:ascii="Arial" w:hAnsi="Arial" w:cs="Arial" w:hint="eastAsia"/>
                <w:lang w:val="en-GB" w:eastAsia="zh-CN"/>
              </w:rPr>
              <w:t>度</w:t>
            </w:r>
            <w:r>
              <w:rPr>
                <w:rFonts w:ascii="Arial" w:hAnsi="Arial" w:cs="Arial" w:hint="eastAsia"/>
                <w:lang w:val="en-GB" w:eastAsia="zh-CN"/>
              </w:rPr>
              <w:t>环境箱</w:t>
            </w:r>
            <w:r w:rsidR="004D7DEC">
              <w:rPr>
                <w:rFonts w:ascii="Arial" w:hAnsi="Arial" w:cs="Arial" w:hint="eastAsia"/>
                <w:lang w:val="en-GB" w:eastAsia="zh-CN"/>
              </w:rPr>
              <w:t>高温下，电池</w:t>
            </w:r>
            <w:r>
              <w:rPr>
                <w:rFonts w:ascii="Arial" w:hAnsi="Arial" w:cs="Arial"/>
                <w:lang w:val="en-GB" w:eastAsia="zh-CN"/>
              </w:rPr>
              <w:t>14</w:t>
            </w:r>
            <w:r w:rsidR="00336883">
              <w:rPr>
                <w:rFonts w:ascii="Arial" w:hAnsi="Arial" w:cs="Arial"/>
                <w:lang w:val="en-GB" w:eastAsia="zh-CN"/>
              </w:rPr>
              <w:t>0</w:t>
            </w:r>
            <w:r w:rsidR="004D7DEC">
              <w:rPr>
                <w:rFonts w:ascii="Arial" w:hAnsi="Arial" w:cs="Arial"/>
                <w:lang w:val="en-GB" w:eastAsia="zh-CN"/>
              </w:rPr>
              <w:t>A</w:t>
            </w:r>
            <w:r w:rsidR="004D7DEC">
              <w:rPr>
                <w:rFonts w:ascii="Arial" w:hAnsi="Arial" w:cs="Arial" w:hint="eastAsia"/>
                <w:lang w:val="en-GB" w:eastAsia="zh-CN"/>
              </w:rPr>
              <w:t>充电</w:t>
            </w:r>
            <w:r w:rsidR="00A7637E">
              <w:rPr>
                <w:rFonts w:ascii="Arial" w:hAnsi="Arial" w:cs="Arial" w:hint="eastAsia"/>
                <w:lang w:val="en-GB" w:eastAsia="zh-CN"/>
              </w:rPr>
              <w:t>直到发生过温保护</w:t>
            </w:r>
          </w:p>
        </w:tc>
      </w:tr>
      <w:tr w:rsidR="00F70262" w:rsidRPr="00A61BAC" w14:paraId="64310FBC" w14:textId="77777777" w:rsidTr="009F33A9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E835E33" w14:textId="77777777" w:rsidR="00F70262" w:rsidRPr="00A61BAC" w:rsidRDefault="00F70262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0C1B993" w14:textId="588740FF" w:rsidR="00F70262" w:rsidRPr="00A61BAC" w:rsidRDefault="00F70262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</w:t>
            </w:r>
            <w:r w:rsidR="00A7637E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环境箱环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42F8F739" w14:textId="77777777" w:rsidR="00F70262" w:rsidRPr="00A61BAC" w:rsidRDefault="00F70262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</w:p>
        </w:tc>
      </w:tr>
      <w:tr w:rsidR="00F70262" w:rsidRPr="00A61BAC" w14:paraId="70E2FD2E" w14:textId="77777777" w:rsidTr="009C2250">
        <w:trPr>
          <w:trHeight w:val="3705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9358AD2" w14:textId="77777777" w:rsidR="00F70262" w:rsidRPr="00A61BAC" w:rsidRDefault="00F70262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61B66DE" w14:textId="42CA7B48" w:rsidR="00F70262" w:rsidRDefault="00F70262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Cell Over</w:t>
            </w:r>
            <w:r w:rsidR="00335BBD">
              <w:rPr>
                <w:rFonts w:ascii="Arial" w:hAnsi="Arial" w:cs="Arial"/>
                <w:sz w:val="22"/>
                <w:szCs w:val="22"/>
                <w:lang w:val="en-GB" w:eastAsia="zh-CN"/>
              </w:rPr>
              <w:t>temperature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:  </w:t>
            </w:r>
          </w:p>
          <w:p w14:paraId="04461E8E" w14:textId="15B863F9" w:rsidR="00F70262" w:rsidRPr="009947D4" w:rsidRDefault="00B736F8" w:rsidP="009F33A9">
            <w:pPr>
              <w:rPr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触发</w:t>
            </w:r>
            <w:r w:rsidR="00F70262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电芯</w:t>
            </w:r>
            <w:r w:rsidR="00ED36F8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高温保护</w:t>
            </w:r>
            <w:r w:rsidR="00F70262">
              <w:rPr>
                <w:rFonts w:eastAsia="MS Mincho" w:hint="eastAsia"/>
              </w:rPr>
              <w:t>,</w:t>
            </w:r>
            <w:r w:rsidR="00F70262">
              <w:rPr>
                <w:rFonts w:eastAsia="MS Mincho"/>
              </w:rPr>
              <w:t xml:space="preserve"> </w:t>
            </w:r>
            <w:r w:rsidR="00F70262">
              <w:rPr>
                <w:rFonts w:hint="eastAsia"/>
                <w:lang w:eastAsia="zh-CN"/>
              </w:rPr>
              <w:t>分别使用校准设备测量电芯</w:t>
            </w:r>
            <w:r w:rsidR="003D789B">
              <w:rPr>
                <w:rFonts w:hint="eastAsia"/>
                <w:lang w:eastAsia="zh-CN"/>
              </w:rPr>
              <w:t>温度</w:t>
            </w:r>
            <w:r w:rsidR="00F70262">
              <w:rPr>
                <w:rFonts w:hint="eastAsia"/>
                <w:lang w:eastAsia="zh-CN"/>
              </w:rPr>
              <w:t>和响应时间</w:t>
            </w:r>
            <w:r w:rsidR="00F70262">
              <w:rPr>
                <w:rFonts w:hint="eastAsia"/>
                <w:lang w:eastAsia="zh-CN"/>
              </w:rPr>
              <w:t>,</w:t>
            </w:r>
            <w:r w:rsidR="00F70262">
              <w:rPr>
                <w:lang w:eastAsia="zh-CN"/>
              </w:rPr>
              <w:t xml:space="preserve"> </w:t>
            </w:r>
            <w:r w:rsidR="00F70262">
              <w:rPr>
                <w:rFonts w:hint="eastAsia"/>
                <w:lang w:eastAsia="zh-CN"/>
              </w:rPr>
              <w:t>并记录对应的</w:t>
            </w:r>
            <w:r w:rsidR="00F70262">
              <w:rPr>
                <w:rFonts w:hint="eastAsia"/>
                <w:lang w:eastAsia="zh-CN"/>
              </w:rPr>
              <w:t>B</w:t>
            </w:r>
            <w:r w:rsidR="00F70262">
              <w:rPr>
                <w:lang w:eastAsia="zh-CN"/>
              </w:rPr>
              <w:t>MS</w:t>
            </w:r>
            <w:r w:rsidR="00F70262">
              <w:rPr>
                <w:rFonts w:hint="eastAsia"/>
                <w:lang w:eastAsia="zh-CN"/>
              </w:rPr>
              <w:t>读出的电芯</w:t>
            </w:r>
            <w:r w:rsidR="003D789B">
              <w:rPr>
                <w:rFonts w:hint="eastAsia"/>
                <w:lang w:eastAsia="zh-CN"/>
              </w:rPr>
              <w:t>温度</w:t>
            </w:r>
          </w:p>
          <w:tbl>
            <w:tblPr>
              <w:tblStyle w:val="TableGrid"/>
              <w:tblW w:w="7578" w:type="dxa"/>
              <w:tblLayout w:type="fixed"/>
              <w:tblLook w:val="04A0" w:firstRow="1" w:lastRow="0" w:firstColumn="1" w:lastColumn="0" w:noHBand="0" w:noVBand="1"/>
            </w:tblPr>
            <w:tblGrid>
              <w:gridCol w:w="818"/>
              <w:gridCol w:w="2440"/>
              <w:gridCol w:w="721"/>
              <w:gridCol w:w="899"/>
              <w:gridCol w:w="1253"/>
              <w:gridCol w:w="1447"/>
            </w:tblGrid>
            <w:tr w:rsidR="00F70262" w:rsidRPr="00A61BAC" w14:paraId="53F9BF65" w14:textId="77777777" w:rsidTr="00CD6119">
              <w:trPr>
                <w:trHeight w:val="832"/>
              </w:trPr>
              <w:tc>
                <w:tcPr>
                  <w:tcW w:w="818" w:type="dxa"/>
                </w:tcPr>
                <w:p w14:paraId="110EE124" w14:textId="77777777" w:rsidR="00F70262" w:rsidRPr="00A61BAC" w:rsidRDefault="00F70262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3161" w:type="dxa"/>
                  <w:gridSpan w:val="2"/>
                </w:tcPr>
                <w:p w14:paraId="3878962E" w14:textId="77777777" w:rsidR="00F70262" w:rsidRDefault="00F70262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</w:t>
                  </w:r>
                  <w:r w:rsidR="00335BBD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temperature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02DFD45C" w14:textId="3EED9143" w:rsidR="00AD1D00" w:rsidRPr="00A61BAC" w:rsidRDefault="00A7637E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（在最热的电芯上贴热电偶）</w:t>
                  </w:r>
                </w:p>
              </w:tc>
              <w:tc>
                <w:tcPr>
                  <w:tcW w:w="2152" w:type="dxa"/>
                  <w:gridSpan w:val="2"/>
                </w:tcPr>
                <w:p w14:paraId="5FE27C53" w14:textId="6AD24DFF" w:rsidR="00F70262" w:rsidRDefault="00F70262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</w:t>
                  </w:r>
                  <w:r w:rsidR="00DA5658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temperature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0EC8711F" w14:textId="47F5A7C9" w:rsidR="00F70262" w:rsidRPr="00A61BAC" w:rsidRDefault="00AD1D00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上位机的温度读数</w:t>
                  </w:r>
                </w:p>
              </w:tc>
              <w:tc>
                <w:tcPr>
                  <w:tcW w:w="1447" w:type="dxa"/>
                </w:tcPr>
                <w:p w14:paraId="3AA86B22" w14:textId="0F723DA3" w:rsidR="00F70262" w:rsidRPr="0099573F" w:rsidRDefault="00F70262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 w:rsidR="00A6743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6A22CC05" w14:textId="25543836" w:rsidR="00F70262" w:rsidRPr="0099573F" w:rsidRDefault="00F70262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F70262" w:rsidRPr="00A61BAC" w14:paraId="61143B1D" w14:textId="77777777" w:rsidTr="00CD6119">
              <w:trPr>
                <w:trHeight w:val="512"/>
              </w:trPr>
              <w:tc>
                <w:tcPr>
                  <w:tcW w:w="818" w:type="dxa"/>
                </w:tcPr>
                <w:p w14:paraId="2F306EE4" w14:textId="77777777" w:rsidR="00F70262" w:rsidRPr="00A61BAC" w:rsidRDefault="00F70262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3161" w:type="dxa"/>
                  <w:gridSpan w:val="2"/>
                </w:tcPr>
                <w:p w14:paraId="701AFB90" w14:textId="77777777" w:rsidR="00F70262" w:rsidRPr="0099573F" w:rsidRDefault="00F70262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152" w:type="dxa"/>
                  <w:gridSpan w:val="2"/>
                </w:tcPr>
                <w:p w14:paraId="5631C23D" w14:textId="77777777" w:rsidR="00F70262" w:rsidRPr="0099573F" w:rsidRDefault="00F70262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447" w:type="dxa"/>
                </w:tcPr>
                <w:p w14:paraId="4DF592F9" w14:textId="77777777" w:rsidR="00F70262" w:rsidRPr="0099573F" w:rsidRDefault="00F70262" w:rsidP="009F33A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DA5789" w:rsidRPr="0099573F" w14:paraId="5CE77C23" w14:textId="77777777" w:rsidTr="00DA5789">
              <w:trPr>
                <w:trHeight w:val="512"/>
              </w:trPr>
              <w:tc>
                <w:tcPr>
                  <w:tcW w:w="7578" w:type="dxa"/>
                  <w:gridSpan w:val="6"/>
                </w:tcPr>
                <w:p w14:paraId="43BDA172" w14:textId="77777777" w:rsidR="00DA5789" w:rsidRPr="0099573F" w:rsidRDefault="00DA5789" w:rsidP="00DA578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  <w:tr w:rsidR="00DA5789" w:rsidRPr="00A61BAC" w14:paraId="740A8BDA" w14:textId="77777777" w:rsidTr="00DA5789">
              <w:trPr>
                <w:trHeight w:val="503"/>
              </w:trPr>
              <w:tc>
                <w:tcPr>
                  <w:tcW w:w="7578" w:type="dxa"/>
                  <w:gridSpan w:val="6"/>
                </w:tcPr>
                <w:p w14:paraId="37922FDE" w14:textId="77777777" w:rsidR="00DA5789" w:rsidRDefault="00DA5789" w:rsidP="00DA578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Test 2: A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bove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short-circuit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, then simulate 1 cell overcharge:</w:t>
                  </w:r>
                </w:p>
                <w:p w14:paraId="7E4339BA" w14:textId="77777777" w:rsidR="00DA5789" w:rsidRPr="00A61BAC" w:rsidRDefault="00DA5789" w:rsidP="00DA578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模拟上面的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失效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继续充电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验证第二重保护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–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总负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</w:p>
              </w:tc>
            </w:tr>
            <w:tr w:rsidR="00DA5789" w:rsidRPr="00A61BAC" w14:paraId="50C04EA5" w14:textId="77777777" w:rsidTr="00DA5789">
              <w:trPr>
                <w:trHeight w:val="503"/>
              </w:trPr>
              <w:tc>
                <w:tcPr>
                  <w:tcW w:w="818" w:type="dxa"/>
                </w:tcPr>
                <w:p w14:paraId="53A430FE" w14:textId="77777777" w:rsidR="00DA5789" w:rsidRPr="00A61BAC" w:rsidRDefault="00DA5789" w:rsidP="00DA578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2</w:t>
                  </w:r>
                </w:p>
              </w:tc>
              <w:tc>
                <w:tcPr>
                  <w:tcW w:w="2440" w:type="dxa"/>
                </w:tcPr>
                <w:p w14:paraId="5CF8516B" w14:textId="77777777" w:rsidR="00DA5789" w:rsidRPr="00A61BAC" w:rsidRDefault="00DA5789" w:rsidP="00DA578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20" w:type="dxa"/>
                  <w:gridSpan w:val="2"/>
                </w:tcPr>
                <w:p w14:paraId="3D586B36" w14:textId="77777777" w:rsidR="00DA5789" w:rsidRPr="00A61BAC" w:rsidRDefault="00DA5789" w:rsidP="00DA578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700" w:type="dxa"/>
                  <w:gridSpan w:val="2"/>
                </w:tcPr>
                <w:p w14:paraId="0415BB55" w14:textId="77777777" w:rsidR="00DA5789" w:rsidRPr="00A61BAC" w:rsidRDefault="00DA5789" w:rsidP="00DA578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--</w:t>
                  </w:r>
                </w:p>
              </w:tc>
            </w:tr>
            <w:tr w:rsidR="00DA5789" w:rsidRPr="00A61BAC" w14:paraId="1FD45CB5" w14:textId="77777777" w:rsidTr="00DA5789">
              <w:trPr>
                <w:trHeight w:val="503"/>
              </w:trPr>
              <w:tc>
                <w:tcPr>
                  <w:tcW w:w="7578" w:type="dxa"/>
                  <w:gridSpan w:val="6"/>
                </w:tcPr>
                <w:p w14:paraId="7C95F491" w14:textId="77777777" w:rsidR="00DA5789" w:rsidRPr="00A61BAC" w:rsidRDefault="00DA5789" w:rsidP="00DA5789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egative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operated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or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not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？总负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(</w:t>
                  </w:r>
                  <w:proofErr w:type="gramStart"/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/</w:t>
                  </w:r>
                  <w:proofErr w:type="gramEnd"/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N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)</w:t>
                  </w:r>
                </w:p>
              </w:tc>
            </w:tr>
          </w:tbl>
          <w:p w14:paraId="77A0DA48" w14:textId="651364DC" w:rsidR="00336883" w:rsidRPr="00A61BAC" w:rsidRDefault="00F70262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</w:p>
        </w:tc>
      </w:tr>
      <w:tr w:rsidR="00F70262" w:rsidRPr="00A61BAC" w14:paraId="3475A52A" w14:textId="77777777" w:rsidTr="00E91090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F17C5D2" w14:textId="77777777" w:rsidR="00F70262" w:rsidRPr="00A61BAC" w:rsidRDefault="00F70262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lastRenderedPageBreak/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E0CE9B8" w14:textId="77777777" w:rsidR="00F70262" w:rsidRDefault="00F70262" w:rsidP="009F33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306F2F48" w14:textId="77777777" w:rsidR="00F70262" w:rsidRPr="00A61BAC" w:rsidRDefault="00F70262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2: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  <w:tr w:rsidR="00FC539D" w:rsidRPr="00A61BAC" w14:paraId="5B698A90" w14:textId="77777777" w:rsidTr="00E91090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9463E3D" w14:textId="4058B78E" w:rsidR="00FC539D" w:rsidRDefault="00FC539D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539D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测试所用设备：</w:t>
            </w:r>
          </w:p>
          <w:p w14:paraId="4999DD78" w14:textId="77777777" w:rsidR="00FC539D" w:rsidRDefault="00FC539D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18380513" w14:textId="56CE7636" w:rsidR="00FC539D" w:rsidRPr="00A61BAC" w:rsidRDefault="00FC539D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8276C11" w14:textId="77777777" w:rsidR="00FC539D" w:rsidRDefault="00FC539D" w:rsidP="009F33A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8025F6B" w14:textId="41603E82" w:rsidR="009C2250" w:rsidRDefault="009C2250" w:rsidP="00135DE4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244ADA78" w14:textId="77777777" w:rsidR="00CD6119" w:rsidRDefault="00CD6119" w:rsidP="00135DE4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28581E" w:rsidRPr="00A61BAC" w14:paraId="34041E30" w14:textId="77777777" w:rsidTr="009F33A9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1B8A7A4" w14:textId="48A6F4D4" w:rsidR="0028581E" w:rsidRPr="009A6848" w:rsidRDefault="0028581E" w:rsidP="009F33A9">
            <w:pPr>
              <w:pStyle w:val="Heading3"/>
              <w:rPr>
                <w:rFonts w:cs="Arial"/>
                <w:sz w:val="22"/>
                <w:szCs w:val="22"/>
                <w:lang w:val="en-US" w:eastAsia="zh-CN"/>
              </w:rPr>
            </w:pPr>
            <w:r w:rsidRPr="00A61BAC">
              <w:rPr>
                <w:rFonts w:cs="Arial"/>
                <w:sz w:val="22"/>
                <w:szCs w:val="22"/>
                <w:lang w:val="en-GB"/>
              </w:rPr>
              <w:t xml:space="preserve">_ </w:t>
            </w:r>
            <w:r w:rsidRPr="007C69EC">
              <w:rPr>
                <w:rFonts w:cs="Arial"/>
                <w:lang w:val="en-GB"/>
              </w:rPr>
              <w:t>N</w:t>
            </w:r>
            <w:r w:rsidRPr="007C69EC">
              <w:rPr>
                <w:rFonts w:cs="Arial"/>
                <w:lang w:val="en-GB" w:eastAsia="zh-CN"/>
              </w:rPr>
              <w:t xml:space="preserve">ormal operation </w:t>
            </w:r>
            <w:r>
              <w:rPr>
                <w:rFonts w:cs="Arial"/>
                <w:lang w:val="en-GB" w:eastAsia="zh-CN"/>
              </w:rPr>
              <w:t>–</w:t>
            </w:r>
            <w:r w:rsidRPr="007C69EC">
              <w:rPr>
                <w:rFonts w:cs="Arial"/>
                <w:lang w:val="en-GB" w:eastAsia="zh-CN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>C</w:t>
            </w:r>
            <w:r>
              <w:rPr>
                <w:rFonts w:cs="Arial" w:hint="eastAsia"/>
                <w:szCs w:val="24"/>
                <w:lang w:val="en-US" w:eastAsia="zh-CN"/>
              </w:rPr>
              <w:t>ell</w:t>
            </w:r>
            <w:r>
              <w:rPr>
                <w:rFonts w:cs="Arial"/>
                <w:szCs w:val="24"/>
                <w:lang w:val="en-US" w:eastAsia="de-DE"/>
              </w:rPr>
              <w:t xml:space="preserve"> under</w:t>
            </w:r>
            <w:r w:rsidRPr="007C69EC">
              <w:rPr>
                <w:rFonts w:cs="Arial"/>
                <w:szCs w:val="24"/>
                <w:lang w:val="en-US" w:eastAsia="de-DE"/>
              </w:rPr>
              <w:t xml:space="preserve"> temperature during charge</w:t>
            </w:r>
            <w:proofErr w:type="gramStart"/>
            <w:r>
              <w:rPr>
                <w:rFonts w:cs="Arial"/>
                <w:szCs w:val="24"/>
                <w:lang w:val="en-US" w:eastAsia="de-DE"/>
              </w:rPr>
              <w:t xml:space="preserve">  </w:t>
            </w:r>
            <w:r w:rsidR="001B1E5F">
              <w:rPr>
                <w:rFonts w:cs="Arial"/>
                <w:szCs w:val="24"/>
                <w:lang w:val="en-US" w:eastAsia="de-DE"/>
              </w:rPr>
              <w:t xml:space="preserve"> </w:t>
            </w:r>
            <w:r w:rsidR="001B1E5F" w:rsidRPr="001B1E5F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(</w:t>
            </w:r>
            <w:proofErr w:type="gramEnd"/>
            <w:r w:rsidR="00CB4EEF" w:rsidRPr="00CB4EEF">
              <w:rPr>
                <w:rFonts w:cs="Arial" w:hint="eastAsia"/>
                <w:color w:val="FF0000"/>
                <w:sz w:val="20"/>
                <w:highlight w:val="yellow"/>
                <w:lang w:val="en-US"/>
              </w:rPr>
              <w:t>BSU02S2</w:t>
            </w:r>
            <w:r w:rsidR="001B1E5F" w:rsidRPr="001B1E5F">
              <w:rPr>
                <w:rFonts w:eastAsia="等线" w:cs="Arial" w:hint="eastAsia"/>
                <w:bCs/>
                <w:sz w:val="20"/>
                <w:highlight w:val="yellow"/>
                <w:lang w:eastAsia="zh-CN"/>
              </w:rPr>
              <w:t>)</w:t>
            </w:r>
            <w:r>
              <w:rPr>
                <w:rFonts w:cs="Arial"/>
                <w:szCs w:val="24"/>
                <w:lang w:val="en-US" w:eastAsia="de-DE"/>
              </w:rPr>
              <w:t xml:space="preserve">                     </w:t>
            </w:r>
            <w:r w:rsidR="00A8280B" w:rsidRPr="000421E3">
              <w:rPr>
                <w:rFonts w:cs="Arial" w:hint="eastAsia"/>
                <w:sz w:val="22"/>
                <w:szCs w:val="22"/>
                <w:lang w:val="en-US" w:eastAsia="zh-CN"/>
              </w:rPr>
              <w:t>充电</w:t>
            </w:r>
            <w:r w:rsidR="00A8280B">
              <w:rPr>
                <w:rFonts w:cs="Arial" w:hint="eastAsia"/>
                <w:sz w:val="22"/>
                <w:szCs w:val="22"/>
                <w:lang w:val="en-US" w:eastAsia="zh-CN"/>
              </w:rPr>
              <w:t>低温保护</w:t>
            </w:r>
            <w:r w:rsidR="00A8280B"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 w:rsidR="00A8280B"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="00A8280B" w:rsidRPr="000421E3">
              <w:rPr>
                <w:rFonts w:cs="Arial" w:hint="eastAsia"/>
                <w:sz w:val="22"/>
                <w:szCs w:val="22"/>
                <w:lang w:val="en-US" w:eastAsia="zh-CN"/>
              </w:rPr>
              <w:t>r</w:t>
            </w:r>
            <w:r w:rsidR="00A8280B" w:rsidRPr="000421E3">
              <w:rPr>
                <w:rFonts w:cs="Arial"/>
                <w:sz w:val="22"/>
                <w:szCs w:val="22"/>
                <w:lang w:val="en-US" w:eastAsia="zh-CN"/>
              </w:rPr>
              <w:t>esponse time</w:t>
            </w:r>
            <w:r w:rsidR="00A8280B"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</w:p>
        </w:tc>
      </w:tr>
      <w:tr w:rsidR="0028581E" w:rsidRPr="00A61BAC" w14:paraId="2F7A6D4E" w14:textId="77777777" w:rsidTr="009F33A9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06E896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D159178" w14:textId="34199033" w:rsidR="0028581E" w:rsidRPr="00A61BAC" w:rsidRDefault="006A6281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Under</w:t>
            </w:r>
            <w:r w:rsidR="00247573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-</w:t>
            </w:r>
            <w:r w:rsidR="0028581E">
              <w:rPr>
                <w:rFonts w:ascii="Arial" w:hAnsi="Arial" w:cs="Arial"/>
                <w:sz w:val="22"/>
                <w:szCs w:val="22"/>
                <w:lang w:val="en-GB" w:eastAsia="zh-CN"/>
              </w:rPr>
              <w:t>temperature</w:t>
            </w:r>
            <w:r w:rsidR="0028581E"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protection</w:t>
            </w:r>
          </w:p>
        </w:tc>
      </w:tr>
      <w:tr w:rsidR="0028581E" w:rsidRPr="00A61BAC" w14:paraId="0CE52697" w14:textId="77777777" w:rsidTr="009F33A9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6C01278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0F2E805" w14:textId="2D2E43A0" w:rsidR="0028581E" w:rsidRDefault="0028581E" w:rsidP="009F33A9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Decrease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all NTC to </w:t>
            </w:r>
            <w:r>
              <w:rPr>
                <w:rFonts w:ascii="Arial" w:hAnsi="Arial" w:cs="Arial" w:hint="eastAsia"/>
                <w:lang w:val="en-GB" w:eastAsia="zh-CN"/>
              </w:rPr>
              <w:t>und</w:t>
            </w:r>
            <w:r>
              <w:rPr>
                <w:rFonts w:ascii="Arial" w:hAnsi="Arial" w:cs="Arial"/>
                <w:lang w:val="en-GB" w:eastAsia="zh-CN"/>
              </w:rPr>
              <w:t>er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temperature limit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 w:rsidRPr="00A8280B">
              <w:rPr>
                <w:rFonts w:ascii="Arial" w:hAnsi="Arial" w:cs="Arial"/>
                <w:highlight w:val="yellow"/>
                <w:lang w:val="en-GB" w:eastAsia="zh-CN"/>
              </w:rPr>
              <w:t>(</w:t>
            </w:r>
            <w:r w:rsidR="00CD6119">
              <w:rPr>
                <w:rFonts w:ascii="Arial" w:hAnsi="Arial" w:cs="Arial"/>
                <w:highlight w:val="yellow"/>
                <w:lang w:val="en-GB" w:eastAsia="zh-CN"/>
              </w:rPr>
              <w:t>0</w:t>
            </w:r>
            <w:r w:rsidRPr="00A8280B">
              <w:rPr>
                <w:rFonts w:ascii="Arial" w:hAnsi="Arial" w:cs="Arial"/>
                <w:highlight w:val="yellow"/>
                <w:lang w:val="en-GB" w:eastAsia="zh-CN"/>
              </w:rPr>
              <w:t>°C</w:t>
            </w:r>
            <w:r w:rsidR="00A8280B" w:rsidRPr="00A8280B">
              <w:rPr>
                <w:rFonts w:ascii="Arial" w:hAnsi="Arial" w:cs="Arial"/>
                <w:highlight w:val="yellow"/>
                <w:lang w:val="en-GB" w:eastAsia="zh-CN"/>
              </w:rPr>
              <w:t xml:space="preserve">, response time </w:t>
            </w:r>
            <w:r w:rsidR="00CD6119">
              <w:rPr>
                <w:rFonts w:ascii="Arial" w:hAnsi="Arial" w:cs="Arial"/>
                <w:highlight w:val="yellow"/>
                <w:lang w:val="en-GB" w:eastAsia="zh-CN"/>
              </w:rPr>
              <w:t>3</w:t>
            </w:r>
            <w:r w:rsidR="00A8280B" w:rsidRPr="00A8280B">
              <w:rPr>
                <w:rFonts w:ascii="Arial" w:hAnsi="Arial" w:cs="Arial"/>
                <w:highlight w:val="yellow"/>
                <w:lang w:val="en-GB" w:eastAsia="zh-CN"/>
              </w:rPr>
              <w:t>s</w:t>
            </w:r>
            <w:r w:rsidRPr="00A8280B">
              <w:rPr>
                <w:rFonts w:ascii="Arial" w:hAnsi="Arial" w:cs="Arial"/>
                <w:highlight w:val="yellow"/>
                <w:lang w:val="en-GB" w:eastAsia="zh-CN"/>
              </w:rPr>
              <w:t>)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during charge </w:t>
            </w:r>
            <w:r>
              <w:rPr>
                <w:rFonts w:ascii="Arial" w:hAnsi="Arial" w:cs="Arial"/>
                <w:lang w:val="en-GB" w:eastAsia="zh-CN"/>
              </w:rPr>
              <w:t>until BMS operate</w:t>
            </w:r>
            <w:r w:rsidR="00247573">
              <w:rPr>
                <w:rFonts w:ascii="Arial" w:hAnsi="Arial" w:cs="Arial"/>
                <w:lang w:val="en-GB" w:eastAsia="zh-CN"/>
              </w:rPr>
              <w:t xml:space="preserve"> </w:t>
            </w:r>
            <w:r w:rsidR="00247573">
              <w:rPr>
                <w:rFonts w:ascii="Arial" w:hAnsi="Arial" w:cs="Arial" w:hint="eastAsia"/>
                <w:lang w:val="en-GB" w:eastAsia="zh-CN"/>
              </w:rPr>
              <w:t>at</w:t>
            </w:r>
            <w:r w:rsidR="00247573">
              <w:rPr>
                <w:rFonts w:ascii="Arial" w:hAnsi="Arial" w:cs="Arial"/>
                <w:lang w:val="en-GB" w:eastAsia="zh-CN"/>
              </w:rPr>
              <w:t xml:space="preserve"> 25A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119143DD" w14:textId="7B0E9B97" w:rsidR="00247573" w:rsidRPr="00A61BAC" w:rsidRDefault="00B05EF5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highlight w:val="yellow"/>
                <w:lang w:val="en-GB" w:eastAsia="zh-CN"/>
              </w:rPr>
              <w:t>-</w:t>
            </w:r>
            <w:r>
              <w:rPr>
                <w:rFonts w:ascii="Arial" w:hAnsi="Arial" w:cs="Arial"/>
                <w:highlight w:val="yellow"/>
                <w:lang w:val="en-GB" w:eastAsia="zh-CN"/>
              </w:rPr>
              <w:t>5</w:t>
            </w:r>
            <w:r w:rsidR="00247573" w:rsidRPr="00247573">
              <w:rPr>
                <w:rFonts w:ascii="Arial" w:hAnsi="Arial" w:cs="Arial" w:hint="eastAsia"/>
                <w:highlight w:val="yellow"/>
                <w:lang w:val="en-GB" w:eastAsia="zh-CN"/>
              </w:rPr>
              <w:t>度低温下</w:t>
            </w:r>
            <w:r>
              <w:rPr>
                <w:rFonts w:ascii="Arial" w:hAnsi="Arial" w:cs="Arial" w:hint="eastAsia"/>
                <w:highlight w:val="yellow"/>
                <w:lang w:val="en-GB" w:eastAsia="zh-CN"/>
              </w:rPr>
              <w:t>1</w:t>
            </w:r>
            <w:r>
              <w:rPr>
                <w:rFonts w:ascii="Arial" w:hAnsi="Arial" w:cs="Arial"/>
                <w:highlight w:val="yellow"/>
                <w:lang w:val="en-GB" w:eastAsia="zh-CN"/>
              </w:rPr>
              <w:t>4</w:t>
            </w:r>
            <w:r w:rsidR="00665307">
              <w:rPr>
                <w:rFonts w:ascii="Arial" w:hAnsi="Arial" w:cs="Arial"/>
                <w:highlight w:val="yellow"/>
                <w:lang w:val="en-GB" w:eastAsia="zh-CN"/>
              </w:rPr>
              <w:t>0</w:t>
            </w:r>
            <w:r w:rsidR="00247573" w:rsidRPr="00247573">
              <w:rPr>
                <w:rFonts w:ascii="Arial" w:hAnsi="Arial" w:cs="Arial"/>
                <w:highlight w:val="yellow"/>
                <w:lang w:val="en-GB" w:eastAsia="zh-CN"/>
              </w:rPr>
              <w:t>A</w:t>
            </w:r>
            <w:r w:rsidR="00247573" w:rsidRPr="00247573">
              <w:rPr>
                <w:rFonts w:ascii="Arial" w:hAnsi="Arial" w:cs="Arial" w:hint="eastAsia"/>
                <w:highlight w:val="yellow"/>
                <w:lang w:val="en-GB" w:eastAsia="zh-CN"/>
              </w:rPr>
              <w:t>充电</w:t>
            </w:r>
          </w:p>
        </w:tc>
      </w:tr>
      <w:tr w:rsidR="0028581E" w:rsidRPr="00A61BAC" w14:paraId="5C78A532" w14:textId="77777777" w:rsidTr="009F33A9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E063643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F5C8626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7B934986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</w:p>
        </w:tc>
      </w:tr>
      <w:tr w:rsidR="0028581E" w:rsidRPr="00A61BAC" w14:paraId="52B47E87" w14:textId="77777777" w:rsidTr="00965A38">
        <w:trPr>
          <w:trHeight w:val="345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B665166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F4D6E8D" w14:textId="7CEFD45F" w:rsidR="0028581E" w:rsidRDefault="0028581E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Cell </w:t>
            </w:r>
            <w:r w:rsidR="00956757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un</w:t>
            </w:r>
            <w:r w:rsidR="00956757">
              <w:rPr>
                <w:rFonts w:ascii="Arial" w:hAnsi="Arial" w:cs="Arial"/>
                <w:sz w:val="22"/>
                <w:szCs w:val="22"/>
                <w:lang w:val="en-GB" w:eastAsia="zh-CN"/>
              </w:rPr>
              <w:t>der</w:t>
            </w:r>
            <w:r w:rsidR="00247573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-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temperature:  </w:t>
            </w:r>
          </w:p>
          <w:p w14:paraId="1896EF6A" w14:textId="2C63BE28" w:rsidR="0028581E" w:rsidRPr="009947D4" w:rsidRDefault="00ED36F8" w:rsidP="009F33A9">
            <w:pPr>
              <w:rPr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触发</w:t>
            </w:r>
            <w:r w:rsidR="00B736F8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电芯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低温保护</w:t>
            </w:r>
            <w:r w:rsidR="0028581E">
              <w:rPr>
                <w:rFonts w:eastAsia="MS Mincho" w:hint="eastAsia"/>
              </w:rPr>
              <w:t>,</w:t>
            </w:r>
            <w:r w:rsidR="0028581E">
              <w:rPr>
                <w:rFonts w:eastAsia="MS Mincho"/>
              </w:rPr>
              <w:t xml:space="preserve"> </w:t>
            </w:r>
            <w:r w:rsidR="0028581E">
              <w:rPr>
                <w:rFonts w:hint="eastAsia"/>
                <w:lang w:eastAsia="zh-CN"/>
              </w:rPr>
              <w:t>分别使用校准设备测量电芯温度和响应时间</w:t>
            </w:r>
            <w:r w:rsidR="0028581E">
              <w:rPr>
                <w:rFonts w:hint="eastAsia"/>
                <w:lang w:eastAsia="zh-CN"/>
              </w:rPr>
              <w:t>,</w:t>
            </w:r>
            <w:r w:rsidR="0028581E">
              <w:rPr>
                <w:lang w:eastAsia="zh-CN"/>
              </w:rPr>
              <w:t xml:space="preserve"> </w:t>
            </w:r>
            <w:r w:rsidR="0028581E">
              <w:rPr>
                <w:rFonts w:hint="eastAsia"/>
                <w:lang w:eastAsia="zh-CN"/>
              </w:rPr>
              <w:t>并记录对应的</w:t>
            </w:r>
            <w:r w:rsidR="0028581E">
              <w:rPr>
                <w:rFonts w:hint="eastAsia"/>
                <w:lang w:eastAsia="zh-CN"/>
              </w:rPr>
              <w:t>B</w:t>
            </w:r>
            <w:r w:rsidR="0028581E">
              <w:rPr>
                <w:lang w:eastAsia="zh-CN"/>
              </w:rPr>
              <w:t>MS</w:t>
            </w:r>
            <w:r w:rsidR="0028581E">
              <w:rPr>
                <w:rFonts w:hint="eastAsia"/>
                <w:lang w:eastAsia="zh-CN"/>
              </w:rPr>
              <w:t>读出的电芯温度</w:t>
            </w:r>
          </w:p>
          <w:tbl>
            <w:tblPr>
              <w:tblStyle w:val="TableGrid"/>
              <w:tblW w:w="7573" w:type="dxa"/>
              <w:tblLayout w:type="fixed"/>
              <w:tblLook w:val="04A0" w:firstRow="1" w:lastRow="0" w:firstColumn="1" w:lastColumn="0" w:noHBand="0" w:noVBand="1"/>
            </w:tblPr>
            <w:tblGrid>
              <w:gridCol w:w="817"/>
              <w:gridCol w:w="3342"/>
              <w:gridCol w:w="2070"/>
              <w:gridCol w:w="1344"/>
            </w:tblGrid>
            <w:tr w:rsidR="00AD1D00" w:rsidRPr="00A61BAC" w14:paraId="1DFDDEC8" w14:textId="77777777" w:rsidTr="00B05EF5">
              <w:trPr>
                <w:trHeight w:val="832"/>
              </w:trPr>
              <w:tc>
                <w:tcPr>
                  <w:tcW w:w="817" w:type="dxa"/>
                </w:tcPr>
                <w:p w14:paraId="716B8754" w14:textId="77777777" w:rsidR="00AD1D00" w:rsidRPr="00A61BAC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3342" w:type="dxa"/>
                </w:tcPr>
                <w:p w14:paraId="6450714B" w14:textId="77777777" w:rsidR="00AD1D00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temperature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453388D7" w14:textId="1EAC2C3B" w:rsidR="00AD1D00" w:rsidRPr="00A61BAC" w:rsidRDefault="00120228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电芯上热电偶</w:t>
                  </w:r>
                  <w:r w:rsidR="00B05EF5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靠近</w:t>
                  </w:r>
                  <w:r w:rsidR="00B05EF5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N</w:t>
                  </w:r>
                  <w:r w:rsidR="00B05EF5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TC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实测</w:t>
                  </w:r>
                  <w:r w:rsidR="00AD1D0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温度</w:t>
                  </w:r>
                </w:p>
              </w:tc>
              <w:tc>
                <w:tcPr>
                  <w:tcW w:w="2070" w:type="dxa"/>
                </w:tcPr>
                <w:p w14:paraId="00F4B670" w14:textId="77777777" w:rsidR="00AD1D00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temperature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06BCEA84" w14:textId="47079212" w:rsidR="00AD1D00" w:rsidRPr="00A61BAC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上位机的温度读数</w:t>
                  </w:r>
                </w:p>
              </w:tc>
              <w:tc>
                <w:tcPr>
                  <w:tcW w:w="1344" w:type="dxa"/>
                </w:tcPr>
                <w:p w14:paraId="187D8AC5" w14:textId="74D9E013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 w:rsidR="00A6743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23415F9D" w14:textId="128A9119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AD1D00" w:rsidRPr="00A61BAC" w14:paraId="1BD6A5BF" w14:textId="77777777" w:rsidTr="00B05EF5">
              <w:trPr>
                <w:trHeight w:val="512"/>
              </w:trPr>
              <w:tc>
                <w:tcPr>
                  <w:tcW w:w="817" w:type="dxa"/>
                </w:tcPr>
                <w:p w14:paraId="2F5862D8" w14:textId="77777777" w:rsidR="00AD1D00" w:rsidRPr="00A61BAC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3342" w:type="dxa"/>
                </w:tcPr>
                <w:p w14:paraId="6CD4B72E" w14:textId="77777777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070" w:type="dxa"/>
                </w:tcPr>
                <w:p w14:paraId="37846130" w14:textId="77777777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344" w:type="dxa"/>
                </w:tcPr>
                <w:p w14:paraId="6C91437B" w14:textId="77777777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CD39E2" w:rsidRPr="0099573F" w14:paraId="4E3F2F72" w14:textId="77777777" w:rsidTr="00CD39E2">
              <w:trPr>
                <w:trHeight w:val="512"/>
              </w:trPr>
              <w:tc>
                <w:tcPr>
                  <w:tcW w:w="7573" w:type="dxa"/>
                  <w:gridSpan w:val="4"/>
                </w:tcPr>
                <w:p w14:paraId="1F7E6040" w14:textId="77777777" w:rsidR="00CD39E2" w:rsidRPr="0099573F" w:rsidRDefault="00CD39E2" w:rsidP="00CD39E2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</w:tbl>
          <w:p w14:paraId="2241D5D1" w14:textId="7DD17D12" w:rsidR="00CD39E2" w:rsidRPr="00A61BAC" w:rsidRDefault="0028581E" w:rsidP="00C07318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</w:p>
        </w:tc>
      </w:tr>
      <w:tr w:rsidR="0028581E" w:rsidRPr="00A61BAC" w14:paraId="39811E7A" w14:textId="77777777" w:rsidTr="00E91090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166E572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37D2F8B" w14:textId="77777777" w:rsidR="0028581E" w:rsidRDefault="0028581E" w:rsidP="009F33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449594FA" w14:textId="2EDB163D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16F4267E" w14:textId="58DF99EA" w:rsidR="0028581E" w:rsidRDefault="0028581E" w:rsidP="00135DE4">
      <w:pPr>
        <w:rPr>
          <w:rFonts w:ascii="Arial" w:eastAsia="MS Mincho" w:hAnsi="Arial" w:cs="Arial"/>
          <w:sz w:val="22"/>
          <w:szCs w:val="22"/>
        </w:rPr>
      </w:pPr>
    </w:p>
    <w:p w14:paraId="4FC7A3D7" w14:textId="77777777" w:rsidR="00EA06B7" w:rsidRDefault="00EA06B7" w:rsidP="00135DE4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28581E" w:rsidRPr="00A61BAC" w14:paraId="2A4586DD" w14:textId="77777777" w:rsidTr="009F33A9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6F3991B" w14:textId="7577C18D" w:rsidR="0028581E" w:rsidRPr="009A6848" w:rsidRDefault="0028581E" w:rsidP="009F33A9">
            <w:pPr>
              <w:pStyle w:val="Heading3"/>
              <w:rPr>
                <w:rFonts w:cs="Arial"/>
                <w:sz w:val="22"/>
                <w:szCs w:val="22"/>
                <w:lang w:val="en-US" w:eastAsia="zh-CN"/>
              </w:rPr>
            </w:pPr>
            <w:r w:rsidRPr="00A61BAC">
              <w:rPr>
                <w:rFonts w:cs="Arial"/>
                <w:sz w:val="22"/>
                <w:szCs w:val="22"/>
                <w:lang w:val="en-GB"/>
              </w:rPr>
              <w:t xml:space="preserve">_ </w:t>
            </w:r>
            <w:r w:rsidRPr="007C69EC">
              <w:rPr>
                <w:rFonts w:cs="Arial"/>
                <w:lang w:val="en-GB"/>
              </w:rPr>
              <w:t>N</w:t>
            </w:r>
            <w:r w:rsidRPr="007C69EC">
              <w:rPr>
                <w:rFonts w:cs="Arial"/>
                <w:lang w:val="en-GB" w:eastAsia="zh-CN"/>
              </w:rPr>
              <w:t xml:space="preserve">ormal operation </w:t>
            </w:r>
            <w:r>
              <w:rPr>
                <w:rFonts w:cs="Arial"/>
                <w:lang w:val="en-GB" w:eastAsia="zh-CN"/>
              </w:rPr>
              <w:t>–</w:t>
            </w:r>
            <w:r w:rsidRPr="007C69EC">
              <w:rPr>
                <w:rFonts w:cs="Arial"/>
                <w:lang w:val="en-GB" w:eastAsia="zh-CN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>C</w:t>
            </w:r>
            <w:r>
              <w:rPr>
                <w:rFonts w:cs="Arial" w:hint="eastAsia"/>
                <w:szCs w:val="24"/>
                <w:lang w:val="en-US" w:eastAsia="zh-CN"/>
              </w:rPr>
              <w:t>ell</w:t>
            </w:r>
            <w:r>
              <w:rPr>
                <w:rFonts w:cs="Arial"/>
                <w:szCs w:val="24"/>
                <w:lang w:val="en-US" w:eastAsia="de-DE"/>
              </w:rPr>
              <w:t xml:space="preserve"> </w:t>
            </w:r>
            <w:r w:rsidRPr="007C69EC">
              <w:rPr>
                <w:rFonts w:cs="Arial"/>
                <w:szCs w:val="24"/>
                <w:lang w:val="en-US" w:eastAsia="de-DE"/>
              </w:rPr>
              <w:t xml:space="preserve">over temperature during </w:t>
            </w:r>
            <w:r>
              <w:rPr>
                <w:rFonts w:cs="Arial"/>
                <w:szCs w:val="24"/>
                <w:lang w:val="en-US" w:eastAsia="de-DE"/>
              </w:rPr>
              <w:t>dis</w:t>
            </w:r>
            <w:r w:rsidRPr="007C69EC">
              <w:rPr>
                <w:rFonts w:cs="Arial"/>
                <w:szCs w:val="24"/>
                <w:lang w:val="en-US" w:eastAsia="de-DE"/>
              </w:rPr>
              <w:t>charge</w:t>
            </w:r>
            <w:r>
              <w:rPr>
                <w:rFonts w:cs="Arial"/>
                <w:szCs w:val="24"/>
                <w:lang w:val="en-US" w:eastAsia="de-DE"/>
              </w:rPr>
              <w:t xml:space="preserve"> </w:t>
            </w:r>
            <w:proofErr w:type="gramStart"/>
            <w:r>
              <w:rPr>
                <w:rFonts w:cs="Arial"/>
                <w:szCs w:val="24"/>
                <w:lang w:val="en-US" w:eastAsia="de-DE"/>
              </w:rPr>
              <w:t xml:space="preserve">   </w:t>
            </w:r>
            <w:r w:rsidR="001B1E5F" w:rsidRPr="001B1E5F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(</w:t>
            </w:r>
            <w:proofErr w:type="gramEnd"/>
            <w:r w:rsidR="00CB4EEF" w:rsidRPr="00CB4EEF">
              <w:rPr>
                <w:rFonts w:cs="Arial" w:hint="eastAsia"/>
                <w:color w:val="FF0000"/>
                <w:sz w:val="20"/>
                <w:highlight w:val="yellow"/>
                <w:lang w:val="en-US"/>
              </w:rPr>
              <w:t>BSU02S2</w:t>
            </w:r>
            <w:r w:rsidR="001B1E5F" w:rsidRPr="001B1E5F">
              <w:rPr>
                <w:rFonts w:eastAsia="等线" w:cs="Arial" w:hint="eastAsia"/>
                <w:bCs/>
                <w:sz w:val="20"/>
                <w:highlight w:val="yellow"/>
                <w:lang w:eastAsia="zh-CN"/>
              </w:rPr>
              <w:t>)</w:t>
            </w:r>
            <w:r>
              <w:rPr>
                <w:rFonts w:cs="Arial"/>
                <w:szCs w:val="24"/>
                <w:lang w:val="en-US" w:eastAsia="de-DE"/>
              </w:rPr>
              <w:t xml:space="preserve">                   </w:t>
            </w:r>
            <w:r w:rsidR="00C92C67">
              <w:rPr>
                <w:rFonts w:cs="Arial" w:hint="eastAsia"/>
                <w:sz w:val="22"/>
                <w:szCs w:val="22"/>
                <w:lang w:val="en-US" w:eastAsia="zh-CN"/>
              </w:rPr>
              <w:t>放</w:t>
            </w:r>
            <w:r w:rsidR="00C92C67" w:rsidRPr="000421E3">
              <w:rPr>
                <w:rFonts w:cs="Arial" w:hint="eastAsia"/>
                <w:sz w:val="22"/>
                <w:szCs w:val="22"/>
                <w:lang w:val="en-US" w:eastAsia="zh-CN"/>
              </w:rPr>
              <w:t>电</w:t>
            </w:r>
            <w:r w:rsidR="00C92C67">
              <w:rPr>
                <w:rFonts w:cs="Arial" w:hint="eastAsia"/>
                <w:sz w:val="22"/>
                <w:szCs w:val="22"/>
                <w:lang w:val="en-US" w:eastAsia="zh-CN"/>
              </w:rPr>
              <w:t>高温保护</w:t>
            </w:r>
            <w:r w:rsidR="00C92C67"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 w:rsidR="00C92C67"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="00C92C67" w:rsidRPr="000421E3">
              <w:rPr>
                <w:rFonts w:cs="Arial" w:hint="eastAsia"/>
                <w:sz w:val="22"/>
                <w:szCs w:val="22"/>
                <w:lang w:val="en-US" w:eastAsia="zh-CN"/>
              </w:rPr>
              <w:t>r</w:t>
            </w:r>
            <w:r w:rsidR="00C92C67" w:rsidRPr="000421E3">
              <w:rPr>
                <w:rFonts w:cs="Arial"/>
                <w:sz w:val="22"/>
                <w:szCs w:val="22"/>
                <w:lang w:val="en-US" w:eastAsia="zh-CN"/>
              </w:rPr>
              <w:t>esponse time</w:t>
            </w:r>
            <w:r w:rsidR="00C92C67"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</w:p>
        </w:tc>
      </w:tr>
      <w:tr w:rsidR="0028581E" w:rsidRPr="00A61BAC" w14:paraId="69C361E4" w14:textId="77777777" w:rsidTr="009F33A9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8538EE5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89DD363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O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ver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temperature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protection</w:t>
            </w:r>
          </w:p>
        </w:tc>
      </w:tr>
      <w:tr w:rsidR="0028581E" w:rsidRPr="00A61BAC" w14:paraId="1EB73BA3" w14:textId="77777777" w:rsidTr="009F33A9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78F5B5F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71282A8" w14:textId="1D1822D2" w:rsidR="0028581E" w:rsidRDefault="0028581E" w:rsidP="009F33A9">
            <w:pPr>
              <w:rPr>
                <w:rFonts w:ascii="Arial" w:hAnsi="Arial" w:cs="Arial"/>
                <w:lang w:val="en-GB" w:eastAsia="zh-CN"/>
              </w:rPr>
            </w:pPr>
            <w:r w:rsidRPr="008C57FB">
              <w:rPr>
                <w:rFonts w:ascii="Arial" w:hAnsi="Arial" w:cs="Arial"/>
                <w:lang w:val="en-GB" w:eastAsia="zh-CN"/>
              </w:rPr>
              <w:t>Heat up all NTC to over temperature limit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 w:rsidRPr="00C92C67">
              <w:rPr>
                <w:rFonts w:ascii="Arial" w:hAnsi="Arial" w:cs="Arial"/>
                <w:highlight w:val="yellow"/>
                <w:lang w:val="en-GB" w:eastAsia="zh-CN"/>
              </w:rPr>
              <w:t>(</w:t>
            </w:r>
            <w:r w:rsidR="00B05EF5">
              <w:rPr>
                <w:rFonts w:ascii="Arial" w:hAnsi="Arial" w:cs="Arial"/>
                <w:highlight w:val="yellow"/>
                <w:lang w:val="en-GB" w:eastAsia="zh-CN"/>
              </w:rPr>
              <w:t>60</w:t>
            </w:r>
            <w:r w:rsidRPr="00C92C67">
              <w:rPr>
                <w:rFonts w:ascii="Arial" w:hAnsi="Arial" w:cs="Arial"/>
                <w:highlight w:val="yellow"/>
                <w:lang w:val="en-GB" w:eastAsia="zh-CN"/>
              </w:rPr>
              <w:t>°C</w:t>
            </w:r>
            <w:r w:rsidR="00C92C67" w:rsidRPr="00C92C67">
              <w:rPr>
                <w:rFonts w:ascii="Arial" w:hAnsi="Arial" w:cs="Arial"/>
                <w:highlight w:val="yellow"/>
                <w:lang w:val="en-GB" w:eastAsia="zh-CN"/>
              </w:rPr>
              <w:t xml:space="preserve">, response time </w:t>
            </w:r>
            <w:r w:rsidR="00B05EF5">
              <w:rPr>
                <w:rFonts w:ascii="Arial" w:hAnsi="Arial" w:cs="Arial"/>
                <w:highlight w:val="yellow"/>
                <w:lang w:val="en-GB" w:eastAsia="zh-CN"/>
              </w:rPr>
              <w:t>3</w:t>
            </w:r>
            <w:r w:rsidR="00C92C67" w:rsidRPr="00C92C67">
              <w:rPr>
                <w:rFonts w:ascii="Arial" w:hAnsi="Arial" w:cs="Arial"/>
                <w:highlight w:val="yellow"/>
                <w:lang w:val="en-GB" w:eastAsia="zh-CN"/>
              </w:rPr>
              <w:t>s</w:t>
            </w:r>
            <w:r w:rsidRPr="00C92C67">
              <w:rPr>
                <w:rFonts w:ascii="Arial" w:hAnsi="Arial" w:cs="Arial"/>
                <w:highlight w:val="yellow"/>
                <w:lang w:val="en-GB" w:eastAsia="zh-CN"/>
              </w:rPr>
              <w:t>)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during </w:t>
            </w:r>
            <w:r>
              <w:rPr>
                <w:rFonts w:ascii="Arial" w:hAnsi="Arial" w:cs="Arial"/>
                <w:lang w:val="en-GB" w:eastAsia="zh-CN"/>
              </w:rPr>
              <w:t>dis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charge </w:t>
            </w:r>
            <w:r>
              <w:rPr>
                <w:rFonts w:ascii="Arial" w:hAnsi="Arial" w:cs="Arial"/>
                <w:lang w:val="en-GB" w:eastAsia="zh-CN"/>
              </w:rPr>
              <w:t>until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21B10270" w14:textId="42011940" w:rsidR="00247573" w:rsidRPr="00A61BAC" w:rsidRDefault="00247573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6</w:t>
            </w:r>
            <w:r w:rsidR="00B05EF5">
              <w:rPr>
                <w:rFonts w:ascii="Arial" w:hAnsi="Arial" w:cs="Arial"/>
                <w:lang w:val="en-GB" w:eastAsia="zh-CN"/>
              </w:rPr>
              <w:t>5</w:t>
            </w:r>
            <w:r>
              <w:rPr>
                <w:rFonts w:ascii="Arial" w:hAnsi="Arial" w:cs="Arial" w:hint="eastAsia"/>
                <w:lang w:val="en-GB" w:eastAsia="zh-CN"/>
              </w:rPr>
              <w:t>度高温</w:t>
            </w:r>
            <w:r w:rsidR="00B05EF5">
              <w:rPr>
                <w:rFonts w:ascii="Arial" w:hAnsi="Arial" w:cs="Arial" w:hint="eastAsia"/>
                <w:lang w:val="en-GB" w:eastAsia="zh-CN"/>
              </w:rPr>
              <w:t>环境箱中，</w:t>
            </w:r>
            <w:r>
              <w:rPr>
                <w:rFonts w:ascii="Arial" w:hAnsi="Arial" w:cs="Arial" w:hint="eastAsia"/>
                <w:lang w:val="en-GB" w:eastAsia="zh-CN"/>
              </w:rPr>
              <w:t xml:space="preserve"> </w:t>
            </w:r>
            <w:r w:rsidR="00B05EF5">
              <w:rPr>
                <w:rFonts w:ascii="Arial" w:hAnsi="Arial" w:cs="Arial"/>
                <w:lang w:val="en-GB" w:eastAsia="zh-CN"/>
              </w:rPr>
              <w:t>14</w:t>
            </w:r>
            <w:r>
              <w:rPr>
                <w:rFonts w:ascii="Arial" w:hAnsi="Arial" w:cs="Arial"/>
                <w:lang w:val="en-GB" w:eastAsia="zh-CN"/>
              </w:rPr>
              <w:t>0A</w:t>
            </w:r>
            <w:r>
              <w:rPr>
                <w:rFonts w:ascii="Arial" w:hAnsi="Arial" w:cs="Arial" w:hint="eastAsia"/>
                <w:lang w:val="en-GB" w:eastAsia="zh-CN"/>
              </w:rPr>
              <w:t>放电</w:t>
            </w:r>
          </w:p>
        </w:tc>
      </w:tr>
      <w:tr w:rsidR="0028581E" w:rsidRPr="00A61BAC" w14:paraId="18D596AB" w14:textId="77777777" w:rsidTr="009F33A9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677917C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41547DE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1F72F960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</w:p>
        </w:tc>
      </w:tr>
      <w:tr w:rsidR="0028581E" w:rsidRPr="00A61BAC" w14:paraId="24D9E0CB" w14:textId="77777777" w:rsidTr="00425F23">
        <w:trPr>
          <w:trHeight w:val="3847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501D9D7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lastRenderedPageBreak/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30EDE07" w14:textId="77777777" w:rsidR="0028581E" w:rsidRDefault="0028581E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Cell Overtemperature:  </w:t>
            </w:r>
          </w:p>
          <w:p w14:paraId="2C6892FA" w14:textId="687DA492" w:rsidR="0028581E" w:rsidRPr="009947D4" w:rsidRDefault="002E5F76" w:rsidP="009F33A9">
            <w:pPr>
              <w:rPr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触发电芯高温保护</w:t>
            </w:r>
            <w:r w:rsidR="0028581E">
              <w:rPr>
                <w:rFonts w:eastAsia="MS Mincho" w:hint="eastAsia"/>
              </w:rPr>
              <w:t>,</w:t>
            </w:r>
            <w:r w:rsidR="0028581E">
              <w:rPr>
                <w:rFonts w:eastAsia="MS Mincho"/>
              </w:rPr>
              <w:t xml:space="preserve"> </w:t>
            </w:r>
            <w:r w:rsidR="0028581E">
              <w:rPr>
                <w:rFonts w:hint="eastAsia"/>
                <w:lang w:eastAsia="zh-CN"/>
              </w:rPr>
              <w:t>分别使用校准设备测量电芯温度和响应时间</w:t>
            </w:r>
            <w:r w:rsidR="0028581E">
              <w:rPr>
                <w:rFonts w:hint="eastAsia"/>
                <w:lang w:eastAsia="zh-CN"/>
              </w:rPr>
              <w:t>,</w:t>
            </w:r>
            <w:r w:rsidR="0028581E">
              <w:rPr>
                <w:lang w:eastAsia="zh-CN"/>
              </w:rPr>
              <w:t xml:space="preserve"> </w:t>
            </w:r>
            <w:r w:rsidR="0028581E">
              <w:rPr>
                <w:rFonts w:hint="eastAsia"/>
                <w:lang w:eastAsia="zh-CN"/>
              </w:rPr>
              <w:t>并记录对应的</w:t>
            </w:r>
            <w:r w:rsidR="0028581E">
              <w:rPr>
                <w:rFonts w:hint="eastAsia"/>
                <w:lang w:eastAsia="zh-CN"/>
              </w:rPr>
              <w:t>B</w:t>
            </w:r>
            <w:r w:rsidR="0028581E">
              <w:rPr>
                <w:lang w:eastAsia="zh-CN"/>
              </w:rPr>
              <w:t>MS</w:t>
            </w:r>
            <w:r w:rsidR="0028581E">
              <w:rPr>
                <w:rFonts w:hint="eastAsia"/>
                <w:lang w:eastAsia="zh-CN"/>
              </w:rPr>
              <w:t>读出的电芯温度</w:t>
            </w:r>
          </w:p>
          <w:tbl>
            <w:tblPr>
              <w:tblStyle w:val="TableGrid"/>
              <w:tblW w:w="7573" w:type="dxa"/>
              <w:tblLayout w:type="fixed"/>
              <w:tblLook w:val="04A0" w:firstRow="1" w:lastRow="0" w:firstColumn="1" w:lastColumn="0" w:noHBand="0" w:noVBand="1"/>
            </w:tblPr>
            <w:tblGrid>
              <w:gridCol w:w="817"/>
              <w:gridCol w:w="2438"/>
              <w:gridCol w:w="533"/>
              <w:gridCol w:w="1086"/>
              <w:gridCol w:w="1073"/>
              <w:gridCol w:w="1626"/>
            </w:tblGrid>
            <w:tr w:rsidR="00AD1D00" w:rsidRPr="00A61BAC" w14:paraId="723960C0" w14:textId="77777777" w:rsidTr="00C07318">
              <w:trPr>
                <w:trHeight w:val="832"/>
              </w:trPr>
              <w:tc>
                <w:tcPr>
                  <w:tcW w:w="817" w:type="dxa"/>
                </w:tcPr>
                <w:p w14:paraId="42DB51E5" w14:textId="77777777" w:rsidR="00AD1D00" w:rsidRPr="00A61BAC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2971" w:type="dxa"/>
                  <w:gridSpan w:val="2"/>
                </w:tcPr>
                <w:p w14:paraId="6204DD1F" w14:textId="77777777" w:rsidR="00AD1D00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temperature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72E18632" w14:textId="4EE003FF" w:rsidR="00AD1D00" w:rsidRPr="00A61BAC" w:rsidRDefault="00D02EC6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电芯上热电偶的实测温度</w:t>
                  </w:r>
                </w:p>
              </w:tc>
              <w:tc>
                <w:tcPr>
                  <w:tcW w:w="2159" w:type="dxa"/>
                  <w:gridSpan w:val="2"/>
                </w:tcPr>
                <w:p w14:paraId="7AB60E4D" w14:textId="77777777" w:rsidR="00AD1D00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temperature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26B4612E" w14:textId="354FA113" w:rsidR="00AD1D00" w:rsidRPr="00A61BAC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上位机的温度读数</w:t>
                  </w:r>
                </w:p>
              </w:tc>
              <w:tc>
                <w:tcPr>
                  <w:tcW w:w="1626" w:type="dxa"/>
                </w:tcPr>
                <w:p w14:paraId="7100E37F" w14:textId="00FB6F45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 w:rsidR="00A6743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4A246B68" w14:textId="1C171988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AD1D00" w:rsidRPr="00A61BAC" w14:paraId="71E3C18F" w14:textId="77777777" w:rsidTr="00C07318">
              <w:trPr>
                <w:trHeight w:val="512"/>
              </w:trPr>
              <w:tc>
                <w:tcPr>
                  <w:tcW w:w="817" w:type="dxa"/>
                </w:tcPr>
                <w:p w14:paraId="1E419C24" w14:textId="77777777" w:rsidR="00AD1D00" w:rsidRPr="00A61BAC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2971" w:type="dxa"/>
                  <w:gridSpan w:val="2"/>
                </w:tcPr>
                <w:p w14:paraId="560FC441" w14:textId="77777777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159" w:type="dxa"/>
                  <w:gridSpan w:val="2"/>
                </w:tcPr>
                <w:p w14:paraId="35E8CDC7" w14:textId="77777777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26" w:type="dxa"/>
                </w:tcPr>
                <w:p w14:paraId="3F2B0ECE" w14:textId="77777777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C07318" w:rsidRPr="0099573F" w14:paraId="607BFA0E" w14:textId="77777777" w:rsidTr="00C07318">
              <w:trPr>
                <w:trHeight w:val="512"/>
              </w:trPr>
              <w:tc>
                <w:tcPr>
                  <w:tcW w:w="7573" w:type="dxa"/>
                  <w:gridSpan w:val="6"/>
                </w:tcPr>
                <w:p w14:paraId="5BBF99CB" w14:textId="77777777" w:rsidR="00C07318" w:rsidRPr="0099573F" w:rsidRDefault="00C07318" w:rsidP="00C07318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  <w:tr w:rsidR="00C07318" w:rsidRPr="00A61BAC" w14:paraId="163345B2" w14:textId="77777777" w:rsidTr="00C07318">
              <w:trPr>
                <w:trHeight w:val="503"/>
              </w:trPr>
              <w:tc>
                <w:tcPr>
                  <w:tcW w:w="7573" w:type="dxa"/>
                  <w:gridSpan w:val="6"/>
                </w:tcPr>
                <w:p w14:paraId="0F34C7DA" w14:textId="77777777" w:rsidR="00C07318" w:rsidRDefault="00C07318" w:rsidP="00C07318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Test 2: A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bove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short-circuit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, then simulate 1 cell overcharge:</w:t>
                  </w:r>
                </w:p>
                <w:p w14:paraId="76E3A4B9" w14:textId="793DEBEB" w:rsidR="00C07318" w:rsidRPr="00A61BAC" w:rsidRDefault="00C07318" w:rsidP="00C07318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模拟上面的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失效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继续充电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验证第二重保护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– </w:t>
                  </w:r>
                  <w:r w:rsidR="00B05EF5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总正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</w:p>
              </w:tc>
            </w:tr>
            <w:tr w:rsidR="00C07318" w:rsidRPr="00A61BAC" w14:paraId="3CECCFD9" w14:textId="77777777" w:rsidTr="00C07318">
              <w:trPr>
                <w:trHeight w:val="503"/>
              </w:trPr>
              <w:tc>
                <w:tcPr>
                  <w:tcW w:w="817" w:type="dxa"/>
                </w:tcPr>
                <w:p w14:paraId="48057423" w14:textId="77777777" w:rsidR="00C07318" w:rsidRPr="00A61BAC" w:rsidRDefault="00C07318" w:rsidP="00C07318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2</w:t>
                  </w:r>
                </w:p>
              </w:tc>
              <w:tc>
                <w:tcPr>
                  <w:tcW w:w="2438" w:type="dxa"/>
                </w:tcPr>
                <w:p w14:paraId="14453E94" w14:textId="77777777" w:rsidR="00C07318" w:rsidRPr="00A61BAC" w:rsidRDefault="00C07318" w:rsidP="00C07318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19" w:type="dxa"/>
                  <w:gridSpan w:val="2"/>
                </w:tcPr>
                <w:p w14:paraId="3F7E81C4" w14:textId="77777777" w:rsidR="00C07318" w:rsidRPr="00A61BAC" w:rsidRDefault="00C07318" w:rsidP="00C07318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699" w:type="dxa"/>
                  <w:gridSpan w:val="2"/>
                </w:tcPr>
                <w:p w14:paraId="73451969" w14:textId="77777777" w:rsidR="00C07318" w:rsidRPr="00A61BAC" w:rsidRDefault="00C07318" w:rsidP="00C07318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--</w:t>
                  </w:r>
                </w:p>
              </w:tc>
            </w:tr>
            <w:tr w:rsidR="00C07318" w:rsidRPr="00A61BAC" w14:paraId="533D3ACF" w14:textId="77777777" w:rsidTr="00C07318">
              <w:trPr>
                <w:trHeight w:val="503"/>
              </w:trPr>
              <w:tc>
                <w:tcPr>
                  <w:tcW w:w="7573" w:type="dxa"/>
                  <w:gridSpan w:val="6"/>
                </w:tcPr>
                <w:p w14:paraId="63EE97AA" w14:textId="580DB4A5" w:rsidR="00C07318" w:rsidRPr="00A61BAC" w:rsidRDefault="00B05EF5" w:rsidP="00C07318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P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osi</w:t>
                  </w:r>
                  <w:r w:rsidR="00C07318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tive</w:t>
                  </w:r>
                  <w:r w:rsidR="00C07318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07318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 w:rsidR="00C07318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07318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operated</w:t>
                  </w:r>
                  <w:r w:rsidR="00C07318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07318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or</w:t>
                  </w:r>
                  <w:r w:rsidR="00C07318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07318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not</w:t>
                  </w:r>
                  <w:r w:rsidR="00C07318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主正</w:t>
                  </w:r>
                  <w:r w:rsidR="00C07318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 w:rsidR="00C07318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  <w:r w:rsidR="00C07318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07318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(</w:t>
                  </w:r>
                  <w:proofErr w:type="gramStart"/>
                  <w:r w:rsidR="00C07318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Y</w:t>
                  </w:r>
                  <w:r w:rsidR="00C07318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es</w:t>
                  </w:r>
                  <w:r w:rsidR="00C07318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07318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 w:rsidR="00C07318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/</w:t>
                  </w:r>
                  <w:proofErr w:type="gramEnd"/>
                  <w:r w:rsidR="00C07318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N</w:t>
                  </w:r>
                  <w:r w:rsidR="00C07318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</w:t>
                  </w:r>
                  <w:r w:rsidR="00C07318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)</w:t>
                  </w:r>
                </w:p>
              </w:tc>
            </w:tr>
          </w:tbl>
          <w:p w14:paraId="5C618937" w14:textId="0A125EF4" w:rsidR="00C07318" w:rsidRPr="00A61BAC" w:rsidRDefault="0028581E" w:rsidP="00C07318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</w:p>
        </w:tc>
      </w:tr>
      <w:tr w:rsidR="0028581E" w:rsidRPr="00A61BAC" w14:paraId="7096AAB2" w14:textId="77777777" w:rsidTr="00AC0B76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5918F1B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C2BE3F6" w14:textId="77777777" w:rsidR="0028581E" w:rsidRDefault="0028581E" w:rsidP="009F33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4AD53673" w14:textId="77777777" w:rsidR="0028581E" w:rsidRPr="00A61BAC" w:rsidRDefault="0028581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2: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591D9451" w14:textId="599D1767" w:rsidR="00F70262" w:rsidRDefault="00F70262" w:rsidP="00135DE4">
      <w:pPr>
        <w:rPr>
          <w:rFonts w:ascii="Arial" w:eastAsia="MS Mincho" w:hAnsi="Arial" w:cs="Arial"/>
          <w:sz w:val="22"/>
          <w:szCs w:val="22"/>
        </w:rPr>
      </w:pPr>
    </w:p>
    <w:p w14:paraId="48F93B9C" w14:textId="77777777" w:rsidR="003A7308" w:rsidRDefault="003A7308"/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3B7BEE" w:rsidRPr="00A61BAC" w14:paraId="18D8EB78" w14:textId="77777777" w:rsidTr="009F33A9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B9A486A" w14:textId="2AECAD59" w:rsidR="003B7BEE" w:rsidRPr="009A6848" w:rsidRDefault="003B7BEE" w:rsidP="009F33A9">
            <w:pPr>
              <w:pStyle w:val="Heading3"/>
              <w:rPr>
                <w:rFonts w:cs="Arial"/>
                <w:sz w:val="22"/>
                <w:szCs w:val="22"/>
                <w:lang w:val="en-US" w:eastAsia="zh-CN"/>
              </w:rPr>
            </w:pPr>
            <w:r w:rsidRPr="00A61BAC">
              <w:rPr>
                <w:rFonts w:cs="Arial"/>
                <w:sz w:val="22"/>
                <w:szCs w:val="22"/>
                <w:lang w:val="en-GB"/>
              </w:rPr>
              <w:t xml:space="preserve">_ </w:t>
            </w:r>
            <w:r w:rsidRPr="007C69EC">
              <w:rPr>
                <w:rFonts w:cs="Arial"/>
                <w:lang w:val="en-GB"/>
              </w:rPr>
              <w:t>N</w:t>
            </w:r>
            <w:r w:rsidRPr="007C69EC">
              <w:rPr>
                <w:rFonts w:cs="Arial"/>
                <w:lang w:val="en-GB" w:eastAsia="zh-CN"/>
              </w:rPr>
              <w:t xml:space="preserve">ormal operation </w:t>
            </w:r>
            <w:r>
              <w:rPr>
                <w:rFonts w:cs="Arial"/>
                <w:lang w:val="en-GB" w:eastAsia="zh-CN"/>
              </w:rPr>
              <w:t>–</w:t>
            </w:r>
            <w:r w:rsidRPr="007C69EC">
              <w:rPr>
                <w:rFonts w:cs="Arial"/>
                <w:lang w:val="en-GB" w:eastAsia="zh-CN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>C</w:t>
            </w:r>
            <w:r>
              <w:rPr>
                <w:rFonts w:cs="Arial" w:hint="eastAsia"/>
                <w:szCs w:val="24"/>
                <w:lang w:val="en-US" w:eastAsia="zh-CN"/>
              </w:rPr>
              <w:t>ell</w:t>
            </w:r>
            <w:r>
              <w:rPr>
                <w:rFonts w:cs="Arial"/>
                <w:szCs w:val="24"/>
                <w:lang w:val="en-US" w:eastAsia="de-DE"/>
              </w:rPr>
              <w:t xml:space="preserve"> under</w:t>
            </w:r>
            <w:r w:rsidRPr="007C69EC">
              <w:rPr>
                <w:rFonts w:cs="Arial"/>
                <w:szCs w:val="24"/>
                <w:lang w:val="en-US" w:eastAsia="de-DE"/>
              </w:rPr>
              <w:t xml:space="preserve"> temperature during </w:t>
            </w:r>
            <w:r w:rsidR="006A6281">
              <w:rPr>
                <w:rFonts w:cs="Arial"/>
                <w:szCs w:val="24"/>
                <w:lang w:val="en-US" w:eastAsia="de-DE"/>
              </w:rPr>
              <w:t>dis</w:t>
            </w:r>
            <w:r w:rsidRPr="007C69EC">
              <w:rPr>
                <w:rFonts w:cs="Arial"/>
                <w:szCs w:val="24"/>
                <w:lang w:val="en-US" w:eastAsia="de-DE"/>
              </w:rPr>
              <w:t>charge</w:t>
            </w:r>
            <w:r>
              <w:rPr>
                <w:rFonts w:cs="Arial"/>
                <w:szCs w:val="24"/>
                <w:lang w:val="en-US" w:eastAsia="de-DE"/>
              </w:rPr>
              <w:t xml:space="preserve"> </w:t>
            </w:r>
            <w:r w:rsidR="001B1E5F" w:rsidRPr="001B1E5F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(</w:t>
            </w:r>
            <w:r w:rsidR="00CB4EEF" w:rsidRPr="00CB4EEF">
              <w:rPr>
                <w:rFonts w:cs="Arial" w:hint="eastAsia"/>
                <w:color w:val="FF0000"/>
                <w:sz w:val="20"/>
                <w:highlight w:val="yellow"/>
                <w:lang w:val="en-US"/>
              </w:rPr>
              <w:t>BSU02S2</w:t>
            </w:r>
            <w:r w:rsidR="001B1E5F" w:rsidRPr="001B1E5F">
              <w:rPr>
                <w:rFonts w:eastAsia="等线" w:cs="Arial" w:hint="eastAsia"/>
                <w:bCs/>
                <w:sz w:val="20"/>
                <w:highlight w:val="yellow"/>
                <w:lang w:eastAsia="zh-CN"/>
              </w:rPr>
              <w:t>)</w:t>
            </w:r>
            <w:r>
              <w:rPr>
                <w:rFonts w:cs="Arial"/>
                <w:szCs w:val="24"/>
                <w:lang w:val="en-US" w:eastAsia="de-DE"/>
              </w:rPr>
              <w:t xml:space="preserve">                      </w:t>
            </w:r>
            <w:r w:rsidR="006A6281">
              <w:rPr>
                <w:rFonts w:cs="Arial" w:hint="eastAsia"/>
                <w:sz w:val="22"/>
                <w:szCs w:val="22"/>
                <w:lang w:val="en-US" w:eastAsia="zh-CN"/>
              </w:rPr>
              <w:t>放</w:t>
            </w:r>
            <w:r w:rsidR="006A6281" w:rsidRPr="000421E3">
              <w:rPr>
                <w:rFonts w:cs="Arial" w:hint="eastAsia"/>
                <w:sz w:val="22"/>
                <w:szCs w:val="22"/>
                <w:lang w:val="en-US" w:eastAsia="zh-CN"/>
              </w:rPr>
              <w:t>电</w:t>
            </w:r>
            <w:r w:rsidR="006A6281">
              <w:rPr>
                <w:rFonts w:cs="Arial" w:hint="eastAsia"/>
                <w:sz w:val="22"/>
                <w:szCs w:val="22"/>
                <w:lang w:val="en-US" w:eastAsia="zh-CN"/>
              </w:rPr>
              <w:t>低温保护</w:t>
            </w:r>
            <w:r w:rsidR="006A6281"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 w:rsidR="006A6281"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="006A6281" w:rsidRPr="000421E3">
              <w:rPr>
                <w:rFonts w:cs="Arial" w:hint="eastAsia"/>
                <w:sz w:val="22"/>
                <w:szCs w:val="22"/>
                <w:lang w:val="en-US" w:eastAsia="zh-CN"/>
              </w:rPr>
              <w:t>r</w:t>
            </w:r>
            <w:r w:rsidR="006A6281" w:rsidRPr="000421E3">
              <w:rPr>
                <w:rFonts w:cs="Arial"/>
                <w:sz w:val="22"/>
                <w:szCs w:val="22"/>
                <w:lang w:val="en-US" w:eastAsia="zh-CN"/>
              </w:rPr>
              <w:t>esponse time</w:t>
            </w:r>
            <w:r w:rsidR="006A6281"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</w:p>
        </w:tc>
      </w:tr>
      <w:tr w:rsidR="003B7BEE" w:rsidRPr="00A61BAC" w14:paraId="3C08D062" w14:textId="77777777" w:rsidTr="009F33A9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4CE0FDE" w14:textId="77777777" w:rsidR="003B7BEE" w:rsidRPr="00A61BAC" w:rsidRDefault="003B7BE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043971C" w14:textId="3DFB9307" w:rsidR="003B7BEE" w:rsidRPr="00A61BAC" w:rsidRDefault="006A6281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Under</w:t>
            </w:r>
            <w:r w:rsidR="004A33E6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-</w:t>
            </w:r>
            <w:r w:rsidR="003B7BEE">
              <w:rPr>
                <w:rFonts w:ascii="Arial" w:hAnsi="Arial" w:cs="Arial"/>
                <w:sz w:val="22"/>
                <w:szCs w:val="22"/>
                <w:lang w:val="en-GB" w:eastAsia="zh-CN"/>
              </w:rPr>
              <w:t>temperature</w:t>
            </w:r>
            <w:r w:rsidR="003B7BEE"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protection</w:t>
            </w:r>
          </w:p>
        </w:tc>
      </w:tr>
      <w:tr w:rsidR="003B7BEE" w:rsidRPr="00A61BAC" w14:paraId="206E6098" w14:textId="77777777" w:rsidTr="009F33A9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92F16D2" w14:textId="77777777" w:rsidR="003B7BEE" w:rsidRPr="00A61BAC" w:rsidRDefault="003B7BE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826218C" w14:textId="40C4A4A4" w:rsidR="003B7BEE" w:rsidRDefault="003B7BEE" w:rsidP="009F33A9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Decrease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all NTC to </w:t>
            </w:r>
            <w:r>
              <w:rPr>
                <w:rFonts w:ascii="Arial" w:hAnsi="Arial" w:cs="Arial" w:hint="eastAsia"/>
                <w:lang w:val="en-GB" w:eastAsia="zh-CN"/>
              </w:rPr>
              <w:t>und</w:t>
            </w:r>
            <w:r>
              <w:rPr>
                <w:rFonts w:ascii="Arial" w:hAnsi="Arial" w:cs="Arial"/>
                <w:lang w:val="en-GB" w:eastAsia="zh-CN"/>
              </w:rPr>
              <w:t>er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temperature limit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 w:rsidRPr="004805EC">
              <w:rPr>
                <w:rFonts w:ascii="Arial" w:hAnsi="Arial" w:cs="Arial"/>
                <w:highlight w:val="yellow"/>
                <w:lang w:val="en-GB" w:eastAsia="zh-CN"/>
              </w:rPr>
              <w:t>(</w:t>
            </w:r>
            <w:r w:rsidR="00C97492" w:rsidRPr="004805EC">
              <w:rPr>
                <w:rFonts w:ascii="Arial" w:hAnsi="Arial" w:cs="Arial"/>
                <w:highlight w:val="yellow"/>
                <w:lang w:val="en-GB" w:eastAsia="zh-CN"/>
              </w:rPr>
              <w:t>-</w:t>
            </w:r>
            <w:r w:rsidR="00B05EF5">
              <w:rPr>
                <w:rFonts w:ascii="Arial" w:hAnsi="Arial" w:cs="Arial"/>
                <w:highlight w:val="yellow"/>
                <w:lang w:val="en-GB" w:eastAsia="zh-CN"/>
              </w:rPr>
              <w:t>20</w:t>
            </w:r>
            <w:r w:rsidRPr="004805EC">
              <w:rPr>
                <w:rFonts w:ascii="Arial" w:hAnsi="Arial" w:cs="Arial"/>
                <w:highlight w:val="yellow"/>
                <w:lang w:val="en-GB" w:eastAsia="zh-CN"/>
              </w:rPr>
              <w:t>°C</w:t>
            </w:r>
            <w:r w:rsidR="006A6281" w:rsidRPr="004805EC">
              <w:rPr>
                <w:rFonts w:ascii="Arial" w:hAnsi="Arial" w:cs="Arial"/>
                <w:highlight w:val="yellow"/>
                <w:lang w:val="en-GB" w:eastAsia="zh-CN"/>
              </w:rPr>
              <w:t xml:space="preserve">, response time </w:t>
            </w:r>
            <w:r w:rsidR="00B05EF5">
              <w:rPr>
                <w:rFonts w:ascii="Arial" w:hAnsi="Arial" w:cs="Arial"/>
                <w:highlight w:val="yellow"/>
                <w:lang w:val="en-GB" w:eastAsia="zh-CN"/>
              </w:rPr>
              <w:t>3</w:t>
            </w:r>
            <w:r w:rsidR="006A6281" w:rsidRPr="004805EC">
              <w:rPr>
                <w:rFonts w:ascii="Arial" w:hAnsi="Arial" w:cs="Arial"/>
                <w:highlight w:val="yellow"/>
                <w:lang w:val="en-GB" w:eastAsia="zh-CN"/>
              </w:rPr>
              <w:t>s</w:t>
            </w:r>
            <w:r w:rsidRPr="004805EC">
              <w:rPr>
                <w:rFonts w:ascii="Arial" w:hAnsi="Arial" w:cs="Arial"/>
                <w:highlight w:val="yellow"/>
                <w:lang w:val="en-GB" w:eastAsia="zh-CN"/>
              </w:rPr>
              <w:t>)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during </w:t>
            </w:r>
            <w:r w:rsidR="004805EC">
              <w:rPr>
                <w:rFonts w:ascii="Arial" w:hAnsi="Arial" w:cs="Arial" w:hint="eastAsia"/>
                <w:lang w:val="en-GB" w:eastAsia="zh-CN"/>
              </w:rPr>
              <w:t>di</w:t>
            </w:r>
            <w:r w:rsidR="004805EC">
              <w:rPr>
                <w:rFonts w:ascii="Arial" w:hAnsi="Arial" w:cs="Arial"/>
                <w:lang w:val="en-GB" w:eastAsia="zh-CN"/>
              </w:rPr>
              <w:t>s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charge </w:t>
            </w:r>
            <w:r>
              <w:rPr>
                <w:rFonts w:ascii="Arial" w:hAnsi="Arial" w:cs="Arial"/>
                <w:lang w:val="en-GB" w:eastAsia="zh-CN"/>
              </w:rPr>
              <w:t>until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5E8B48A2" w14:textId="7BA11E99" w:rsidR="00247573" w:rsidRPr="00A61BAC" w:rsidRDefault="00D02EC6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lang w:val="en-GB" w:eastAsia="zh-CN"/>
              </w:rPr>
              <w:t>-</w:t>
            </w:r>
            <w:r>
              <w:rPr>
                <w:rFonts w:ascii="Arial" w:hAnsi="Arial" w:cs="Arial"/>
                <w:lang w:val="en-GB" w:eastAsia="zh-CN"/>
              </w:rPr>
              <w:t>2</w:t>
            </w:r>
            <w:r w:rsidR="00B05EF5">
              <w:rPr>
                <w:rFonts w:ascii="Arial" w:hAnsi="Arial" w:cs="Arial"/>
                <w:lang w:val="en-GB" w:eastAsia="zh-CN"/>
              </w:rPr>
              <w:t>5</w:t>
            </w:r>
            <w:r w:rsidR="00247573">
              <w:rPr>
                <w:rFonts w:ascii="Arial" w:hAnsi="Arial" w:cs="Arial" w:hint="eastAsia"/>
                <w:lang w:val="en-GB" w:eastAsia="zh-CN"/>
              </w:rPr>
              <w:t>度低温</w:t>
            </w:r>
            <w:r w:rsidR="00247573">
              <w:rPr>
                <w:rFonts w:ascii="Arial" w:hAnsi="Arial" w:cs="Arial" w:hint="eastAsia"/>
                <w:lang w:val="en-GB" w:eastAsia="zh-CN"/>
              </w:rPr>
              <w:t xml:space="preserve"> </w:t>
            </w:r>
            <w:r w:rsidR="00B05EF5">
              <w:rPr>
                <w:rFonts w:ascii="Arial" w:hAnsi="Arial" w:cs="Arial"/>
                <w:lang w:val="en-GB" w:eastAsia="zh-CN"/>
              </w:rPr>
              <w:t>14</w:t>
            </w:r>
            <w:r w:rsidR="00247573">
              <w:rPr>
                <w:rFonts w:ascii="Arial" w:hAnsi="Arial" w:cs="Arial"/>
                <w:lang w:val="en-GB" w:eastAsia="zh-CN"/>
              </w:rPr>
              <w:t>0A</w:t>
            </w:r>
            <w:r w:rsidR="00247573">
              <w:rPr>
                <w:rFonts w:ascii="Arial" w:hAnsi="Arial" w:cs="Arial" w:hint="eastAsia"/>
                <w:lang w:val="en-GB" w:eastAsia="zh-CN"/>
              </w:rPr>
              <w:t>放电</w:t>
            </w:r>
          </w:p>
        </w:tc>
      </w:tr>
      <w:tr w:rsidR="003B7BEE" w:rsidRPr="00A61BAC" w14:paraId="42A93CE9" w14:textId="77777777" w:rsidTr="009F33A9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57C76B8" w14:textId="77777777" w:rsidR="003B7BEE" w:rsidRPr="00A61BAC" w:rsidRDefault="003B7BE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2E33FF8" w14:textId="77777777" w:rsidR="003B7BEE" w:rsidRPr="00A61BAC" w:rsidRDefault="003B7BEE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7319DFBD" w14:textId="77777777" w:rsidR="003B7BEE" w:rsidRPr="00A61BAC" w:rsidRDefault="003B7BE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</w:p>
        </w:tc>
      </w:tr>
      <w:tr w:rsidR="003B7BEE" w:rsidRPr="00A61BAC" w14:paraId="3EC75747" w14:textId="77777777" w:rsidTr="00D02EC6">
        <w:trPr>
          <w:trHeight w:val="323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1929C2B" w14:textId="77777777" w:rsidR="003B7BEE" w:rsidRPr="00A61BAC" w:rsidRDefault="003B7BE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07E228C" w14:textId="77777777" w:rsidR="003B7BEE" w:rsidRDefault="003B7BEE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Cell </w:t>
            </w:r>
            <w:proofErr w:type="spellStart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un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dertemperature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:  </w:t>
            </w:r>
          </w:p>
          <w:p w14:paraId="22001154" w14:textId="77777777" w:rsidR="003B7BEE" w:rsidRPr="009947D4" w:rsidRDefault="003B7BEE" w:rsidP="009F33A9">
            <w:pPr>
              <w:rPr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触发电芯低温保护</w:t>
            </w:r>
            <w:r>
              <w:rPr>
                <w:rFonts w:eastAsia="MS Mincho" w:hint="eastAsia"/>
              </w:rPr>
              <w:t>,</w:t>
            </w:r>
            <w:r>
              <w:rPr>
                <w:rFonts w:eastAsia="MS Mincho"/>
              </w:rPr>
              <w:t xml:space="preserve"> </w:t>
            </w:r>
            <w:r>
              <w:rPr>
                <w:rFonts w:hint="eastAsia"/>
                <w:lang w:eastAsia="zh-CN"/>
              </w:rPr>
              <w:t>分别使用校准设备测量电芯温度和响应时间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并记录对应的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lang w:eastAsia="zh-CN"/>
              </w:rPr>
              <w:t>MS</w:t>
            </w:r>
            <w:r>
              <w:rPr>
                <w:rFonts w:hint="eastAsia"/>
                <w:lang w:eastAsia="zh-CN"/>
              </w:rPr>
              <w:t>读出的电芯温度</w:t>
            </w:r>
          </w:p>
          <w:tbl>
            <w:tblPr>
              <w:tblStyle w:val="TableGrid"/>
              <w:tblW w:w="7578" w:type="dxa"/>
              <w:tblLayout w:type="fixed"/>
              <w:tblLook w:val="04A0" w:firstRow="1" w:lastRow="0" w:firstColumn="1" w:lastColumn="0" w:noHBand="0" w:noVBand="1"/>
            </w:tblPr>
            <w:tblGrid>
              <w:gridCol w:w="818"/>
              <w:gridCol w:w="3153"/>
              <w:gridCol w:w="2250"/>
              <w:gridCol w:w="1357"/>
            </w:tblGrid>
            <w:tr w:rsidR="00AD1D00" w:rsidRPr="00A61BAC" w14:paraId="4D7D4C9A" w14:textId="77777777" w:rsidTr="00D02EC6">
              <w:trPr>
                <w:trHeight w:val="832"/>
              </w:trPr>
              <w:tc>
                <w:tcPr>
                  <w:tcW w:w="818" w:type="dxa"/>
                </w:tcPr>
                <w:p w14:paraId="77A58D64" w14:textId="77777777" w:rsidR="00AD1D00" w:rsidRPr="00A61BAC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3153" w:type="dxa"/>
                </w:tcPr>
                <w:p w14:paraId="18F5710B" w14:textId="77777777" w:rsidR="00AD1D00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temperature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252E3947" w14:textId="51F54FA3" w:rsidR="00AD1D00" w:rsidRPr="00A61BAC" w:rsidRDefault="00D02EC6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电芯上热电偶的实测温度</w:t>
                  </w:r>
                </w:p>
              </w:tc>
              <w:tc>
                <w:tcPr>
                  <w:tcW w:w="2250" w:type="dxa"/>
                </w:tcPr>
                <w:p w14:paraId="2D54BA21" w14:textId="77777777" w:rsidR="00AD1D00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temperature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46DD8B0F" w14:textId="2675548A" w:rsidR="00AD1D00" w:rsidRPr="00A61BAC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上位机的温度读数</w:t>
                  </w:r>
                </w:p>
              </w:tc>
              <w:tc>
                <w:tcPr>
                  <w:tcW w:w="1357" w:type="dxa"/>
                </w:tcPr>
                <w:p w14:paraId="3C2C9B49" w14:textId="15734E02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 w:rsidR="00A67430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 w:rsidR="00A67430"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164E1B62" w14:textId="1B55E7F4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AD1D00" w:rsidRPr="00A61BAC" w14:paraId="460A867A" w14:textId="77777777" w:rsidTr="00D02EC6">
              <w:trPr>
                <w:trHeight w:val="512"/>
              </w:trPr>
              <w:tc>
                <w:tcPr>
                  <w:tcW w:w="818" w:type="dxa"/>
                </w:tcPr>
                <w:p w14:paraId="5AF08D28" w14:textId="77777777" w:rsidR="00AD1D00" w:rsidRPr="00A61BAC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3153" w:type="dxa"/>
                </w:tcPr>
                <w:p w14:paraId="59640FDF" w14:textId="77777777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250" w:type="dxa"/>
                </w:tcPr>
                <w:p w14:paraId="6EC1BDC4" w14:textId="77777777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357" w:type="dxa"/>
                </w:tcPr>
                <w:p w14:paraId="199A0DA7" w14:textId="77777777" w:rsidR="00AD1D00" w:rsidRPr="0099573F" w:rsidRDefault="00AD1D00" w:rsidP="00AD1D00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C07318" w:rsidRPr="0099573F" w14:paraId="631009C1" w14:textId="77777777" w:rsidTr="00C07318">
              <w:trPr>
                <w:trHeight w:val="512"/>
              </w:trPr>
              <w:tc>
                <w:tcPr>
                  <w:tcW w:w="7578" w:type="dxa"/>
                  <w:gridSpan w:val="4"/>
                </w:tcPr>
                <w:p w14:paraId="7078BDA3" w14:textId="77777777" w:rsidR="00C07318" w:rsidRPr="0099573F" w:rsidRDefault="00C07318" w:rsidP="00C07318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</w:tbl>
          <w:p w14:paraId="13A1BC74" w14:textId="7836382E" w:rsidR="00665307" w:rsidRPr="00A61BAC" w:rsidRDefault="00665307" w:rsidP="009F33A9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3B7BEE" w:rsidRPr="00A61BAC" w14:paraId="596D853B" w14:textId="77777777" w:rsidTr="00030E71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06C0DEC" w14:textId="77777777" w:rsidR="003B7BEE" w:rsidRPr="00A61BAC" w:rsidRDefault="003B7BE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C5EC304" w14:textId="77777777" w:rsidR="003B7BEE" w:rsidRDefault="003B7BEE" w:rsidP="009F33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6A6C57B4" w14:textId="04713909" w:rsidR="003B7BEE" w:rsidRPr="00A61BAC" w:rsidRDefault="003B7BEE" w:rsidP="009F33A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7D9D70FB" w14:textId="27B6A51C" w:rsidR="005E1406" w:rsidRDefault="005E1406" w:rsidP="00135DE4">
      <w:pPr>
        <w:rPr>
          <w:rFonts w:ascii="Arial" w:eastAsia="MS Mincho" w:hAnsi="Arial" w:cs="Arial"/>
          <w:sz w:val="22"/>
          <w:szCs w:val="22"/>
        </w:rPr>
      </w:pPr>
    </w:p>
    <w:p w14:paraId="24E8E722" w14:textId="2C0A27AC" w:rsidR="00CB4EEF" w:rsidRDefault="00CB4EEF" w:rsidP="00135DE4">
      <w:pPr>
        <w:rPr>
          <w:rFonts w:ascii="Arial" w:eastAsia="MS Mincho" w:hAnsi="Arial" w:cs="Arial"/>
          <w:sz w:val="22"/>
          <w:szCs w:val="22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B05EF5" w:rsidRPr="00A61BAC" w14:paraId="26DAB110" w14:textId="77777777" w:rsidTr="00F6294E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1657F36" w14:textId="75FD842A" w:rsidR="00B05EF5" w:rsidRPr="00B05EF5" w:rsidRDefault="00B05EF5" w:rsidP="00F6294E">
            <w:pPr>
              <w:pStyle w:val="Heading3"/>
              <w:spacing w:before="120"/>
              <w:rPr>
                <w:rFonts w:cs="Arial"/>
                <w:sz w:val="22"/>
                <w:szCs w:val="22"/>
                <w:lang w:eastAsia="zh-CN"/>
              </w:rPr>
            </w:pPr>
            <w:r w:rsidRPr="00B05EF5">
              <w:rPr>
                <w:rFonts w:cs="Arial"/>
                <w:sz w:val="22"/>
                <w:szCs w:val="22"/>
              </w:rPr>
              <w:lastRenderedPageBreak/>
              <w:t xml:space="preserve">_ </w:t>
            </w:r>
            <w:r w:rsidRPr="00B05EF5">
              <w:rPr>
                <w:rFonts w:cs="Arial"/>
              </w:rPr>
              <w:t>N</w:t>
            </w:r>
            <w:r w:rsidRPr="00B05EF5">
              <w:rPr>
                <w:rFonts w:cs="Arial"/>
                <w:lang w:eastAsia="zh-CN"/>
              </w:rPr>
              <w:t xml:space="preserve">ormal operation – </w:t>
            </w:r>
            <w:r w:rsidRPr="00B05EF5">
              <w:rPr>
                <w:rFonts w:cs="Arial"/>
                <w:szCs w:val="24"/>
                <w:lang w:eastAsia="de-DE"/>
              </w:rPr>
              <w:t>C</w:t>
            </w:r>
            <w:r w:rsidRPr="00B05EF5">
              <w:rPr>
                <w:rFonts w:cs="Arial" w:hint="eastAsia"/>
                <w:szCs w:val="24"/>
                <w:lang w:eastAsia="zh-CN"/>
              </w:rPr>
              <w:t>ell</w:t>
            </w:r>
            <w:r w:rsidRPr="00B05EF5">
              <w:rPr>
                <w:rFonts w:cs="Arial"/>
                <w:szCs w:val="24"/>
                <w:lang w:eastAsia="de-DE"/>
              </w:rPr>
              <w:t xml:space="preserve"> over temperature during charge  </w:t>
            </w:r>
            <w:r w:rsidRPr="00B05EF5">
              <w:rPr>
                <w:rFonts w:cs="Arial"/>
                <w:sz w:val="22"/>
                <w:szCs w:val="22"/>
                <w:highlight w:val="yellow"/>
                <w:lang w:eastAsia="zh-CN"/>
              </w:rPr>
              <w:t>(</w:t>
            </w:r>
            <w:r w:rsidRPr="00B05EF5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用样品</w:t>
            </w:r>
            <w:r w:rsidRPr="00B05EF5">
              <w:rPr>
                <w:rFonts w:cs="Arial"/>
                <w:color w:val="FF0000"/>
                <w:szCs w:val="26"/>
                <w:highlight w:val="yellow"/>
                <w:lang w:eastAsia="zh-CN"/>
              </w:rPr>
              <w:t xml:space="preserve">2 -- </w:t>
            </w:r>
            <w:r w:rsidRPr="00B05EF5">
              <w:rPr>
                <w:rFonts w:cs="Arial"/>
                <w:color w:val="FF0000"/>
                <w:szCs w:val="26"/>
                <w:highlight w:val="yellow"/>
              </w:rPr>
              <w:t>BSU02S3Z</w:t>
            </w:r>
            <w:r w:rsidRPr="00B05EF5">
              <w:rPr>
                <w:rFonts w:cs="Arial"/>
                <w:color w:val="FF0000"/>
                <w:szCs w:val="26"/>
                <w:highlight w:val="yellow"/>
                <w:lang w:val="en-US" w:eastAsia="zh-CN"/>
              </w:rPr>
              <w:t>从</w:t>
            </w:r>
            <w:r w:rsidRPr="00B43B49">
              <w:rPr>
                <w:rFonts w:cs="Arial" w:hint="eastAsia"/>
                <w:color w:val="FF0000"/>
                <w:highlight w:val="yellow"/>
                <w:lang w:val="en-US" w:eastAsia="zh-CN"/>
              </w:rPr>
              <w:t>控板</w:t>
            </w:r>
            <w:r>
              <w:rPr>
                <w:rFonts w:cs="Arial" w:hint="eastAsia"/>
                <w:color w:val="FF0000"/>
                <w:highlight w:val="yellow"/>
                <w:lang w:val="en-US" w:eastAsia="zh-CN"/>
              </w:rPr>
              <w:t>做下面的充电和放电的高温和低温保护的</w:t>
            </w:r>
            <w:r w:rsidRPr="00CB4EEF">
              <w:rPr>
                <w:rFonts w:cs="Arial" w:hint="eastAsia"/>
                <w:color w:val="FF0000"/>
                <w:highlight w:val="yellow"/>
                <w:lang w:eastAsia="zh-CN"/>
              </w:rPr>
              <w:t>4</w:t>
            </w:r>
            <w:r>
              <w:rPr>
                <w:rFonts w:cs="Arial" w:hint="eastAsia"/>
                <w:color w:val="FF0000"/>
                <w:highlight w:val="yellow"/>
                <w:lang w:val="en-US" w:eastAsia="zh-CN"/>
              </w:rPr>
              <w:t>个验证测试</w:t>
            </w:r>
            <w:r w:rsidRPr="00B05EF5">
              <w:rPr>
                <w:rFonts w:cs="Arial" w:hint="eastAsia"/>
                <w:color w:val="FF0000"/>
                <w:highlight w:val="yellow"/>
                <w:lang w:eastAsia="zh-CN"/>
              </w:rPr>
              <w:t>)</w:t>
            </w:r>
            <w:r w:rsidRPr="00B05EF5">
              <w:rPr>
                <w:rFonts w:cs="Arial"/>
                <w:szCs w:val="24"/>
                <w:lang w:eastAsia="de-DE"/>
              </w:rPr>
              <w:t xml:space="preserve">                     </w:t>
            </w:r>
          </w:p>
          <w:p w14:paraId="4DCDEE8B" w14:textId="77777777" w:rsidR="00B05EF5" w:rsidRDefault="00B05EF5" w:rsidP="00F6294E">
            <w:pPr>
              <w:pStyle w:val="Heading3"/>
              <w:numPr>
                <w:ilvl w:val="0"/>
                <w:numId w:val="0"/>
              </w:numPr>
              <w:spacing w:before="120"/>
              <w:rPr>
                <w:rFonts w:cs="Arial"/>
                <w:sz w:val="22"/>
                <w:szCs w:val="22"/>
                <w:lang w:val="en-US" w:eastAsia="zh-CN"/>
              </w:rPr>
            </w:pP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充电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高温保护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r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esponse time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cs="Arial"/>
                <w:sz w:val="22"/>
                <w:szCs w:val="22"/>
                <w:lang w:val="en-US" w:eastAsia="zh-CN"/>
              </w:rPr>
              <w:t xml:space="preserve"> </w:t>
            </w:r>
          </w:p>
          <w:p w14:paraId="70451F9D" w14:textId="77777777" w:rsidR="00B05EF5" w:rsidRPr="009A6848" w:rsidRDefault="00B05EF5" w:rsidP="00F6294E">
            <w:pPr>
              <w:pStyle w:val="Heading3"/>
              <w:numPr>
                <w:ilvl w:val="0"/>
                <w:numId w:val="0"/>
              </w:numPr>
              <w:spacing w:before="120"/>
              <w:rPr>
                <w:rFonts w:cs="Arial"/>
                <w:sz w:val="22"/>
                <w:szCs w:val="22"/>
                <w:lang w:val="en-US" w:eastAsia="zh-CN"/>
              </w:rPr>
            </w:pPr>
            <w:r w:rsidRPr="00781322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(</w:t>
            </w:r>
            <w:r w:rsidRPr="00781322">
              <w:rPr>
                <w:rFonts w:cs="Arial" w:hint="eastAsia"/>
                <w:sz w:val="22"/>
                <w:szCs w:val="22"/>
                <w:highlight w:val="yellow"/>
                <w:lang w:val="en-US" w:eastAsia="zh-CN"/>
              </w:rPr>
              <w:t>验证</w:t>
            </w:r>
            <w:r w:rsidRPr="00781322">
              <w:rPr>
                <w:rFonts w:cs="Arial" w:hint="eastAsia"/>
                <w:sz w:val="22"/>
                <w:szCs w:val="22"/>
                <w:highlight w:val="yellow"/>
                <w:lang w:val="en-US" w:eastAsia="zh-CN"/>
              </w:rPr>
              <w:t>B</w:t>
            </w:r>
            <w:r w:rsidRPr="00781322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MS</w:t>
            </w:r>
            <w:r w:rsidRPr="00781322">
              <w:rPr>
                <w:rFonts w:cs="Arial" w:hint="eastAsia"/>
                <w:sz w:val="22"/>
                <w:szCs w:val="22"/>
                <w:highlight w:val="yellow"/>
                <w:lang w:val="en-US" w:eastAsia="zh-CN"/>
              </w:rPr>
              <w:t>动作时电芯上的热电偶测温不能超过电芯的正常参数范围</w:t>
            </w:r>
            <w:r w:rsidRPr="00781322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)</w:t>
            </w:r>
          </w:p>
        </w:tc>
      </w:tr>
      <w:tr w:rsidR="00B05EF5" w:rsidRPr="00A61BAC" w14:paraId="2CD6FC8E" w14:textId="77777777" w:rsidTr="00F6294E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EC7835D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7074461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O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ver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temperature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protection</w:t>
            </w:r>
          </w:p>
        </w:tc>
      </w:tr>
      <w:tr w:rsidR="00B05EF5" w:rsidRPr="00A61BAC" w14:paraId="684D618D" w14:textId="77777777" w:rsidTr="00F6294E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EA399B8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54D0247" w14:textId="77777777" w:rsidR="00B05EF5" w:rsidRDefault="00B05EF5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 w:hint="eastAsia"/>
                <w:lang w:val="en-GB" w:eastAsia="zh-CN"/>
              </w:rPr>
              <w:t>charge</w:t>
            </w:r>
            <w:r>
              <w:rPr>
                <w:rFonts w:ascii="Arial" w:hAnsi="Arial" w:cs="Arial"/>
                <w:lang w:val="en-GB" w:eastAsia="zh-CN"/>
              </w:rPr>
              <w:t xml:space="preserve"> the battery at </w:t>
            </w:r>
            <w:r w:rsidRPr="008C57FB">
              <w:rPr>
                <w:rFonts w:ascii="Arial" w:hAnsi="Arial" w:cs="Arial"/>
                <w:lang w:val="en-GB" w:eastAsia="zh-CN"/>
              </w:rPr>
              <w:t>over temperature limit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 w:rsidRPr="002675C7">
              <w:rPr>
                <w:rFonts w:ascii="Arial" w:hAnsi="Arial" w:cs="Arial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/>
                <w:highlight w:val="yellow"/>
                <w:lang w:val="en-GB" w:eastAsia="zh-CN"/>
              </w:rPr>
              <w:t>55</w:t>
            </w:r>
            <w:r w:rsidRPr="002675C7">
              <w:rPr>
                <w:rFonts w:ascii="Arial" w:hAnsi="Arial" w:cs="Arial"/>
                <w:highlight w:val="yellow"/>
                <w:lang w:val="en-GB" w:eastAsia="zh-CN"/>
              </w:rPr>
              <w:t xml:space="preserve">°C, response time </w:t>
            </w:r>
            <w:r>
              <w:rPr>
                <w:rFonts w:ascii="Arial" w:hAnsi="Arial" w:cs="Arial"/>
                <w:highlight w:val="yellow"/>
                <w:lang w:val="en-GB" w:eastAsia="zh-CN"/>
              </w:rPr>
              <w:t>3</w:t>
            </w:r>
            <w:r w:rsidRPr="002675C7">
              <w:rPr>
                <w:rFonts w:ascii="Arial" w:hAnsi="Arial" w:cs="Arial"/>
                <w:highlight w:val="yellow"/>
                <w:lang w:val="en-GB" w:eastAsia="zh-CN"/>
              </w:rPr>
              <w:t>s)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during charge </w:t>
            </w:r>
            <w:r>
              <w:rPr>
                <w:rFonts w:ascii="Arial" w:hAnsi="Arial" w:cs="Arial"/>
                <w:lang w:val="en-GB" w:eastAsia="zh-CN"/>
              </w:rPr>
              <w:t>until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265D6737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60</w:t>
            </w:r>
            <w:r>
              <w:rPr>
                <w:rFonts w:ascii="Arial" w:hAnsi="Arial" w:cs="Arial" w:hint="eastAsia"/>
                <w:lang w:val="en-GB" w:eastAsia="zh-CN"/>
              </w:rPr>
              <w:t>度环境箱高温下，电池</w:t>
            </w:r>
            <w:r>
              <w:rPr>
                <w:rFonts w:ascii="Arial" w:hAnsi="Arial" w:cs="Arial"/>
                <w:lang w:val="en-GB" w:eastAsia="zh-CN"/>
              </w:rPr>
              <w:t>140A</w:t>
            </w:r>
            <w:r>
              <w:rPr>
                <w:rFonts w:ascii="Arial" w:hAnsi="Arial" w:cs="Arial" w:hint="eastAsia"/>
                <w:lang w:val="en-GB" w:eastAsia="zh-CN"/>
              </w:rPr>
              <w:t>充电直到发生过温保护</w:t>
            </w:r>
          </w:p>
        </w:tc>
      </w:tr>
      <w:tr w:rsidR="00B05EF5" w:rsidRPr="00A61BAC" w14:paraId="6B8BF22D" w14:textId="77777777" w:rsidTr="00F6294E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BA43D61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D3A64D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环境箱环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609FBFBF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</w:p>
        </w:tc>
      </w:tr>
      <w:tr w:rsidR="00B05EF5" w:rsidRPr="00A61BAC" w14:paraId="5EA426B4" w14:textId="77777777" w:rsidTr="00F6294E">
        <w:trPr>
          <w:trHeight w:val="3705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2D6A8D9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187A74" w14:textId="77777777" w:rsidR="00B05EF5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Cell Overtemperature:  </w:t>
            </w:r>
          </w:p>
          <w:p w14:paraId="361E8417" w14:textId="77777777" w:rsidR="00B05EF5" w:rsidRPr="009947D4" w:rsidRDefault="00B05EF5" w:rsidP="00F6294E">
            <w:pPr>
              <w:rPr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触发电芯高温保护</w:t>
            </w:r>
            <w:r>
              <w:rPr>
                <w:rFonts w:eastAsia="MS Mincho" w:hint="eastAsia"/>
              </w:rPr>
              <w:t>,</w:t>
            </w:r>
            <w:r>
              <w:rPr>
                <w:rFonts w:eastAsia="MS Mincho"/>
              </w:rPr>
              <w:t xml:space="preserve"> </w:t>
            </w:r>
            <w:r>
              <w:rPr>
                <w:rFonts w:hint="eastAsia"/>
                <w:lang w:eastAsia="zh-CN"/>
              </w:rPr>
              <w:t>分别使用校准设备测量电芯温度和响应时间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并记录对应的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lang w:eastAsia="zh-CN"/>
              </w:rPr>
              <w:t>MS</w:t>
            </w:r>
            <w:r>
              <w:rPr>
                <w:rFonts w:hint="eastAsia"/>
                <w:lang w:eastAsia="zh-CN"/>
              </w:rPr>
              <w:t>读出的电芯温度</w:t>
            </w:r>
          </w:p>
          <w:tbl>
            <w:tblPr>
              <w:tblStyle w:val="TableGrid"/>
              <w:tblW w:w="7578" w:type="dxa"/>
              <w:tblLayout w:type="fixed"/>
              <w:tblLook w:val="04A0" w:firstRow="1" w:lastRow="0" w:firstColumn="1" w:lastColumn="0" w:noHBand="0" w:noVBand="1"/>
            </w:tblPr>
            <w:tblGrid>
              <w:gridCol w:w="818"/>
              <w:gridCol w:w="2440"/>
              <w:gridCol w:w="721"/>
              <w:gridCol w:w="899"/>
              <w:gridCol w:w="1253"/>
              <w:gridCol w:w="1447"/>
            </w:tblGrid>
            <w:tr w:rsidR="00B05EF5" w:rsidRPr="00A61BAC" w14:paraId="4CF72DBF" w14:textId="77777777" w:rsidTr="00F6294E">
              <w:trPr>
                <w:trHeight w:val="832"/>
              </w:trPr>
              <w:tc>
                <w:tcPr>
                  <w:tcW w:w="818" w:type="dxa"/>
                </w:tcPr>
                <w:p w14:paraId="4BBE38ED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3161" w:type="dxa"/>
                  <w:gridSpan w:val="2"/>
                </w:tcPr>
                <w:p w14:paraId="5B9ABC61" w14:textId="77777777" w:rsidR="00B05EF5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temperature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5A39BEBC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（在最热的电芯上贴热电偶）</w:t>
                  </w:r>
                </w:p>
              </w:tc>
              <w:tc>
                <w:tcPr>
                  <w:tcW w:w="2152" w:type="dxa"/>
                  <w:gridSpan w:val="2"/>
                </w:tcPr>
                <w:p w14:paraId="745728E8" w14:textId="77777777" w:rsidR="00B05EF5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temperature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4EC93ABA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上位机的温度读数</w:t>
                  </w:r>
                </w:p>
              </w:tc>
              <w:tc>
                <w:tcPr>
                  <w:tcW w:w="1447" w:type="dxa"/>
                </w:tcPr>
                <w:p w14:paraId="18DEC186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34B2DDE3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B05EF5" w:rsidRPr="00A61BAC" w14:paraId="76671A2B" w14:textId="77777777" w:rsidTr="00F6294E">
              <w:trPr>
                <w:trHeight w:val="512"/>
              </w:trPr>
              <w:tc>
                <w:tcPr>
                  <w:tcW w:w="818" w:type="dxa"/>
                </w:tcPr>
                <w:p w14:paraId="41A2E1E3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3161" w:type="dxa"/>
                  <w:gridSpan w:val="2"/>
                </w:tcPr>
                <w:p w14:paraId="20C091B7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152" w:type="dxa"/>
                  <w:gridSpan w:val="2"/>
                </w:tcPr>
                <w:p w14:paraId="16A2E190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447" w:type="dxa"/>
                </w:tcPr>
                <w:p w14:paraId="01B4211E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B05EF5" w:rsidRPr="0099573F" w14:paraId="4B9BA732" w14:textId="77777777" w:rsidTr="00F6294E">
              <w:trPr>
                <w:trHeight w:val="512"/>
              </w:trPr>
              <w:tc>
                <w:tcPr>
                  <w:tcW w:w="7578" w:type="dxa"/>
                  <w:gridSpan w:val="6"/>
                </w:tcPr>
                <w:p w14:paraId="6C63CC25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  <w:tr w:rsidR="00B05EF5" w:rsidRPr="00A61BAC" w14:paraId="2EABF280" w14:textId="77777777" w:rsidTr="00F6294E">
              <w:trPr>
                <w:trHeight w:val="503"/>
              </w:trPr>
              <w:tc>
                <w:tcPr>
                  <w:tcW w:w="7578" w:type="dxa"/>
                  <w:gridSpan w:val="6"/>
                </w:tcPr>
                <w:p w14:paraId="2D69F777" w14:textId="77777777" w:rsidR="00B05EF5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Test 2: A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bove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short-circuit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, then simulate 1 cell overcharge:</w:t>
                  </w:r>
                </w:p>
                <w:p w14:paraId="554762F3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模拟上面的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失效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继续充电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验证第二重保护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–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总负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</w:p>
              </w:tc>
            </w:tr>
            <w:tr w:rsidR="00B05EF5" w:rsidRPr="00A61BAC" w14:paraId="4CA1B555" w14:textId="77777777" w:rsidTr="00F6294E">
              <w:trPr>
                <w:trHeight w:val="503"/>
              </w:trPr>
              <w:tc>
                <w:tcPr>
                  <w:tcW w:w="818" w:type="dxa"/>
                </w:tcPr>
                <w:p w14:paraId="1582D366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2</w:t>
                  </w:r>
                </w:p>
              </w:tc>
              <w:tc>
                <w:tcPr>
                  <w:tcW w:w="2440" w:type="dxa"/>
                </w:tcPr>
                <w:p w14:paraId="56F49AB0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20" w:type="dxa"/>
                  <w:gridSpan w:val="2"/>
                </w:tcPr>
                <w:p w14:paraId="00DF3958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700" w:type="dxa"/>
                  <w:gridSpan w:val="2"/>
                </w:tcPr>
                <w:p w14:paraId="0EA78B8F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--</w:t>
                  </w:r>
                </w:p>
              </w:tc>
            </w:tr>
            <w:tr w:rsidR="00B05EF5" w:rsidRPr="00A61BAC" w14:paraId="56F59F23" w14:textId="77777777" w:rsidTr="00F6294E">
              <w:trPr>
                <w:trHeight w:val="503"/>
              </w:trPr>
              <w:tc>
                <w:tcPr>
                  <w:tcW w:w="7578" w:type="dxa"/>
                  <w:gridSpan w:val="6"/>
                </w:tcPr>
                <w:p w14:paraId="72B64EB0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egative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operated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or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not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？总负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(</w:t>
                  </w:r>
                  <w:proofErr w:type="gramStart"/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/</w:t>
                  </w:r>
                  <w:proofErr w:type="gramEnd"/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N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)</w:t>
                  </w:r>
                </w:p>
              </w:tc>
            </w:tr>
          </w:tbl>
          <w:p w14:paraId="27E6DC74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</w:p>
        </w:tc>
      </w:tr>
      <w:tr w:rsidR="00B05EF5" w:rsidRPr="00A61BAC" w14:paraId="04A0A259" w14:textId="77777777" w:rsidTr="00F6294E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A6DBC0D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ED437CF" w14:textId="77777777" w:rsidR="00B05EF5" w:rsidRDefault="00B05EF5" w:rsidP="00F6294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6E6DC80E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2: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  <w:tr w:rsidR="00B05EF5" w:rsidRPr="00A61BAC" w14:paraId="1EB4FCE5" w14:textId="77777777" w:rsidTr="00F6294E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180DB1E" w14:textId="77777777" w:rsidR="00B05EF5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539D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测试所用设备：</w:t>
            </w:r>
          </w:p>
          <w:p w14:paraId="6762DCDF" w14:textId="77777777" w:rsidR="00B05EF5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56C04215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8B40F20" w14:textId="77777777" w:rsidR="00B05EF5" w:rsidRDefault="00B05EF5" w:rsidP="00F6294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0568E7F" w14:textId="77777777" w:rsidR="00B05EF5" w:rsidRDefault="00B05EF5" w:rsidP="00B05EF5">
      <w:pPr>
        <w:rPr>
          <w:rFonts w:ascii="Arial" w:eastAsia="MS Mincho" w:hAnsi="Arial" w:cs="Arial"/>
          <w:sz w:val="22"/>
          <w:szCs w:val="22"/>
          <w:lang w:val="en-US"/>
        </w:rPr>
      </w:pPr>
    </w:p>
    <w:p w14:paraId="33A5658B" w14:textId="77777777" w:rsidR="00B05EF5" w:rsidRDefault="00B05EF5" w:rsidP="00B05EF5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B05EF5" w:rsidRPr="00A61BAC" w14:paraId="7A2F910E" w14:textId="77777777" w:rsidTr="00F6294E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B35634E" w14:textId="05C394B7" w:rsidR="00B05EF5" w:rsidRPr="009A6848" w:rsidRDefault="00B05EF5" w:rsidP="00F6294E">
            <w:pPr>
              <w:pStyle w:val="Heading3"/>
              <w:rPr>
                <w:rFonts w:cs="Arial"/>
                <w:sz w:val="22"/>
                <w:szCs w:val="22"/>
                <w:lang w:val="en-US" w:eastAsia="zh-CN"/>
              </w:rPr>
            </w:pPr>
            <w:r w:rsidRPr="00A61BAC">
              <w:rPr>
                <w:rFonts w:cs="Arial"/>
                <w:sz w:val="22"/>
                <w:szCs w:val="22"/>
                <w:lang w:val="en-GB"/>
              </w:rPr>
              <w:t xml:space="preserve">_ </w:t>
            </w:r>
            <w:r w:rsidRPr="007C69EC">
              <w:rPr>
                <w:rFonts w:cs="Arial"/>
                <w:lang w:val="en-GB"/>
              </w:rPr>
              <w:t>N</w:t>
            </w:r>
            <w:r w:rsidRPr="007C69EC">
              <w:rPr>
                <w:rFonts w:cs="Arial"/>
                <w:lang w:val="en-GB" w:eastAsia="zh-CN"/>
              </w:rPr>
              <w:t xml:space="preserve">ormal operation </w:t>
            </w:r>
            <w:r>
              <w:rPr>
                <w:rFonts w:cs="Arial"/>
                <w:lang w:val="en-GB" w:eastAsia="zh-CN"/>
              </w:rPr>
              <w:t>–</w:t>
            </w:r>
            <w:r w:rsidRPr="007C69EC">
              <w:rPr>
                <w:rFonts w:cs="Arial"/>
                <w:lang w:val="en-GB" w:eastAsia="zh-CN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>C</w:t>
            </w:r>
            <w:r>
              <w:rPr>
                <w:rFonts w:cs="Arial" w:hint="eastAsia"/>
                <w:szCs w:val="24"/>
                <w:lang w:val="en-US" w:eastAsia="zh-CN"/>
              </w:rPr>
              <w:t>ell</w:t>
            </w:r>
            <w:r>
              <w:rPr>
                <w:rFonts w:cs="Arial"/>
                <w:szCs w:val="24"/>
                <w:lang w:val="en-US" w:eastAsia="de-DE"/>
              </w:rPr>
              <w:t xml:space="preserve"> under</w:t>
            </w:r>
            <w:r w:rsidRPr="007C69EC">
              <w:rPr>
                <w:rFonts w:cs="Arial"/>
                <w:szCs w:val="24"/>
                <w:lang w:val="en-US" w:eastAsia="de-DE"/>
              </w:rPr>
              <w:t xml:space="preserve"> temperature during charge</w:t>
            </w:r>
            <w:proofErr w:type="gramStart"/>
            <w:r>
              <w:rPr>
                <w:rFonts w:cs="Arial"/>
                <w:szCs w:val="24"/>
                <w:lang w:val="en-US" w:eastAsia="de-DE"/>
              </w:rPr>
              <w:t xml:space="preserve">   </w:t>
            </w:r>
            <w:r w:rsidRPr="001B1E5F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(</w:t>
            </w:r>
            <w:proofErr w:type="gramEnd"/>
            <w:r w:rsidRPr="00CB4EEF">
              <w:rPr>
                <w:rFonts w:cs="Arial" w:hint="eastAsia"/>
                <w:color w:val="FF0000"/>
                <w:sz w:val="20"/>
                <w:highlight w:val="yellow"/>
                <w:lang w:val="en-US"/>
              </w:rPr>
              <w:t>BSU02S</w:t>
            </w:r>
            <w:r>
              <w:rPr>
                <w:rFonts w:cs="Arial"/>
                <w:color w:val="FF0000"/>
                <w:sz w:val="20"/>
                <w:highlight w:val="yellow"/>
                <w:lang w:val="en-US"/>
              </w:rPr>
              <w:t>3Z</w:t>
            </w:r>
            <w:r w:rsidRPr="001B1E5F">
              <w:rPr>
                <w:rFonts w:eastAsia="等线" w:cs="Arial" w:hint="eastAsia"/>
                <w:bCs/>
                <w:sz w:val="20"/>
                <w:highlight w:val="yellow"/>
                <w:lang w:eastAsia="zh-CN"/>
              </w:rPr>
              <w:t>)</w:t>
            </w:r>
            <w:r>
              <w:rPr>
                <w:rFonts w:cs="Arial"/>
                <w:szCs w:val="24"/>
                <w:lang w:val="en-US" w:eastAsia="de-DE"/>
              </w:rPr>
              <w:t xml:space="preserve">                     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充电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低温保护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r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esponse time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</w:p>
        </w:tc>
      </w:tr>
      <w:tr w:rsidR="00B05EF5" w:rsidRPr="00A61BAC" w14:paraId="13989E3B" w14:textId="77777777" w:rsidTr="00F6294E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DDCD1AE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B64C2F8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Under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-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temperature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protection</w:t>
            </w:r>
          </w:p>
        </w:tc>
      </w:tr>
      <w:tr w:rsidR="00B05EF5" w:rsidRPr="00A61BAC" w14:paraId="47418043" w14:textId="77777777" w:rsidTr="00F6294E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0FAF3E8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66BE725" w14:textId="77777777" w:rsidR="00B05EF5" w:rsidRDefault="00B05EF5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Decrease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all NTC to </w:t>
            </w:r>
            <w:r>
              <w:rPr>
                <w:rFonts w:ascii="Arial" w:hAnsi="Arial" w:cs="Arial" w:hint="eastAsia"/>
                <w:lang w:val="en-GB" w:eastAsia="zh-CN"/>
              </w:rPr>
              <w:t>und</w:t>
            </w:r>
            <w:r>
              <w:rPr>
                <w:rFonts w:ascii="Arial" w:hAnsi="Arial" w:cs="Arial"/>
                <w:lang w:val="en-GB" w:eastAsia="zh-CN"/>
              </w:rPr>
              <w:t>er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temperature limit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 w:rsidRPr="00A8280B">
              <w:rPr>
                <w:rFonts w:ascii="Arial" w:hAnsi="Arial" w:cs="Arial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/>
                <w:highlight w:val="yellow"/>
                <w:lang w:val="en-GB" w:eastAsia="zh-CN"/>
              </w:rPr>
              <w:t>0</w:t>
            </w:r>
            <w:r w:rsidRPr="00A8280B">
              <w:rPr>
                <w:rFonts w:ascii="Arial" w:hAnsi="Arial" w:cs="Arial"/>
                <w:highlight w:val="yellow"/>
                <w:lang w:val="en-GB" w:eastAsia="zh-CN"/>
              </w:rPr>
              <w:t xml:space="preserve">°C, response time </w:t>
            </w:r>
            <w:r>
              <w:rPr>
                <w:rFonts w:ascii="Arial" w:hAnsi="Arial" w:cs="Arial"/>
                <w:highlight w:val="yellow"/>
                <w:lang w:val="en-GB" w:eastAsia="zh-CN"/>
              </w:rPr>
              <w:t>3</w:t>
            </w:r>
            <w:r w:rsidRPr="00A8280B">
              <w:rPr>
                <w:rFonts w:ascii="Arial" w:hAnsi="Arial" w:cs="Arial"/>
                <w:highlight w:val="yellow"/>
                <w:lang w:val="en-GB" w:eastAsia="zh-CN"/>
              </w:rPr>
              <w:t>s)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during charge </w:t>
            </w:r>
            <w:r>
              <w:rPr>
                <w:rFonts w:ascii="Arial" w:hAnsi="Arial" w:cs="Arial"/>
                <w:lang w:val="en-GB" w:eastAsia="zh-CN"/>
              </w:rPr>
              <w:t xml:space="preserve">until BMS operate </w:t>
            </w:r>
            <w:r>
              <w:rPr>
                <w:rFonts w:ascii="Arial" w:hAnsi="Arial" w:cs="Arial" w:hint="eastAsia"/>
                <w:lang w:val="en-GB" w:eastAsia="zh-CN"/>
              </w:rPr>
              <w:t>at</w:t>
            </w:r>
            <w:r>
              <w:rPr>
                <w:rFonts w:ascii="Arial" w:hAnsi="Arial" w:cs="Arial"/>
                <w:lang w:val="en-GB" w:eastAsia="zh-CN"/>
              </w:rPr>
              <w:t xml:space="preserve"> 25A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448F4471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highlight w:val="yellow"/>
                <w:lang w:val="en-GB" w:eastAsia="zh-CN"/>
              </w:rPr>
              <w:t>-</w:t>
            </w:r>
            <w:r>
              <w:rPr>
                <w:rFonts w:ascii="Arial" w:hAnsi="Arial" w:cs="Arial"/>
                <w:highlight w:val="yellow"/>
                <w:lang w:val="en-GB" w:eastAsia="zh-CN"/>
              </w:rPr>
              <w:t>5</w:t>
            </w:r>
            <w:r w:rsidRPr="00247573">
              <w:rPr>
                <w:rFonts w:ascii="Arial" w:hAnsi="Arial" w:cs="Arial" w:hint="eastAsia"/>
                <w:highlight w:val="yellow"/>
                <w:lang w:val="en-GB" w:eastAsia="zh-CN"/>
              </w:rPr>
              <w:t>度低温下</w:t>
            </w:r>
            <w:r>
              <w:rPr>
                <w:rFonts w:ascii="Arial" w:hAnsi="Arial" w:cs="Arial" w:hint="eastAsia"/>
                <w:highlight w:val="yellow"/>
                <w:lang w:val="en-GB" w:eastAsia="zh-CN"/>
              </w:rPr>
              <w:t>1</w:t>
            </w:r>
            <w:r>
              <w:rPr>
                <w:rFonts w:ascii="Arial" w:hAnsi="Arial" w:cs="Arial"/>
                <w:highlight w:val="yellow"/>
                <w:lang w:val="en-GB" w:eastAsia="zh-CN"/>
              </w:rPr>
              <w:t>40</w:t>
            </w:r>
            <w:r w:rsidRPr="00247573">
              <w:rPr>
                <w:rFonts w:ascii="Arial" w:hAnsi="Arial" w:cs="Arial"/>
                <w:highlight w:val="yellow"/>
                <w:lang w:val="en-GB" w:eastAsia="zh-CN"/>
              </w:rPr>
              <w:t>A</w:t>
            </w:r>
            <w:r w:rsidRPr="00247573">
              <w:rPr>
                <w:rFonts w:ascii="Arial" w:hAnsi="Arial" w:cs="Arial" w:hint="eastAsia"/>
                <w:highlight w:val="yellow"/>
                <w:lang w:val="en-GB" w:eastAsia="zh-CN"/>
              </w:rPr>
              <w:t>充电</w:t>
            </w:r>
          </w:p>
        </w:tc>
      </w:tr>
      <w:tr w:rsidR="00B05EF5" w:rsidRPr="00A61BAC" w14:paraId="3ED0DC72" w14:textId="77777777" w:rsidTr="00F6294E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6E262AE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5F08CF9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185CE52E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</w:p>
        </w:tc>
      </w:tr>
      <w:tr w:rsidR="00B05EF5" w:rsidRPr="00A61BAC" w14:paraId="4EB3F4DE" w14:textId="77777777" w:rsidTr="00F6294E">
        <w:trPr>
          <w:trHeight w:val="345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A5C6DF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lastRenderedPageBreak/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BCB4177" w14:textId="77777777" w:rsidR="00B05EF5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Cell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un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der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-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temperature:  </w:t>
            </w:r>
          </w:p>
          <w:p w14:paraId="0F9B2DCD" w14:textId="77777777" w:rsidR="00B05EF5" w:rsidRPr="009947D4" w:rsidRDefault="00B05EF5" w:rsidP="00F6294E">
            <w:pPr>
              <w:rPr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触发电芯低温保护</w:t>
            </w:r>
            <w:r>
              <w:rPr>
                <w:rFonts w:eastAsia="MS Mincho" w:hint="eastAsia"/>
              </w:rPr>
              <w:t>,</w:t>
            </w:r>
            <w:r>
              <w:rPr>
                <w:rFonts w:eastAsia="MS Mincho"/>
              </w:rPr>
              <w:t xml:space="preserve"> </w:t>
            </w:r>
            <w:r>
              <w:rPr>
                <w:rFonts w:hint="eastAsia"/>
                <w:lang w:eastAsia="zh-CN"/>
              </w:rPr>
              <w:t>分别使用校准设备测量电芯温度和响应时间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并记录对应的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lang w:eastAsia="zh-CN"/>
              </w:rPr>
              <w:t>MS</w:t>
            </w:r>
            <w:r>
              <w:rPr>
                <w:rFonts w:hint="eastAsia"/>
                <w:lang w:eastAsia="zh-CN"/>
              </w:rPr>
              <w:t>读出的电芯温度</w:t>
            </w:r>
          </w:p>
          <w:tbl>
            <w:tblPr>
              <w:tblStyle w:val="TableGrid"/>
              <w:tblW w:w="7573" w:type="dxa"/>
              <w:tblLayout w:type="fixed"/>
              <w:tblLook w:val="04A0" w:firstRow="1" w:lastRow="0" w:firstColumn="1" w:lastColumn="0" w:noHBand="0" w:noVBand="1"/>
            </w:tblPr>
            <w:tblGrid>
              <w:gridCol w:w="817"/>
              <w:gridCol w:w="3342"/>
              <w:gridCol w:w="2070"/>
              <w:gridCol w:w="1344"/>
            </w:tblGrid>
            <w:tr w:rsidR="00B05EF5" w:rsidRPr="00A61BAC" w14:paraId="748C256C" w14:textId="77777777" w:rsidTr="00F6294E">
              <w:trPr>
                <w:trHeight w:val="832"/>
              </w:trPr>
              <w:tc>
                <w:tcPr>
                  <w:tcW w:w="817" w:type="dxa"/>
                </w:tcPr>
                <w:p w14:paraId="4F38D475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3342" w:type="dxa"/>
                </w:tcPr>
                <w:p w14:paraId="523B752E" w14:textId="77777777" w:rsidR="00B05EF5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temperature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4E0B3609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电芯上热电偶靠近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N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TC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实测温度</w:t>
                  </w:r>
                </w:p>
              </w:tc>
              <w:tc>
                <w:tcPr>
                  <w:tcW w:w="2070" w:type="dxa"/>
                </w:tcPr>
                <w:p w14:paraId="1F24C652" w14:textId="77777777" w:rsidR="00B05EF5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temperature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60D90377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上位机的温度读数</w:t>
                  </w:r>
                </w:p>
              </w:tc>
              <w:tc>
                <w:tcPr>
                  <w:tcW w:w="1344" w:type="dxa"/>
                </w:tcPr>
                <w:p w14:paraId="0066D79B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046A13F4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B05EF5" w:rsidRPr="00A61BAC" w14:paraId="64F31CA5" w14:textId="77777777" w:rsidTr="00F6294E">
              <w:trPr>
                <w:trHeight w:val="512"/>
              </w:trPr>
              <w:tc>
                <w:tcPr>
                  <w:tcW w:w="817" w:type="dxa"/>
                </w:tcPr>
                <w:p w14:paraId="3F8487C6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3342" w:type="dxa"/>
                </w:tcPr>
                <w:p w14:paraId="5A597B0A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070" w:type="dxa"/>
                </w:tcPr>
                <w:p w14:paraId="35D20CBE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344" w:type="dxa"/>
                </w:tcPr>
                <w:p w14:paraId="563FB442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B05EF5" w:rsidRPr="0099573F" w14:paraId="2FA5DC84" w14:textId="77777777" w:rsidTr="00F6294E">
              <w:trPr>
                <w:trHeight w:val="512"/>
              </w:trPr>
              <w:tc>
                <w:tcPr>
                  <w:tcW w:w="7573" w:type="dxa"/>
                  <w:gridSpan w:val="4"/>
                </w:tcPr>
                <w:p w14:paraId="5D9EC985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</w:tbl>
          <w:p w14:paraId="09098EB2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</w:p>
        </w:tc>
      </w:tr>
      <w:tr w:rsidR="00B05EF5" w:rsidRPr="00A61BAC" w14:paraId="0F1A70D2" w14:textId="77777777" w:rsidTr="00F6294E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8C5B6F2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4085B01" w14:textId="77777777" w:rsidR="00B05EF5" w:rsidRDefault="00B05EF5" w:rsidP="00F6294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4F97D6DB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0466D2ED" w14:textId="77777777" w:rsidR="00B05EF5" w:rsidRDefault="00B05EF5" w:rsidP="00B05EF5">
      <w:pPr>
        <w:rPr>
          <w:rFonts w:ascii="Arial" w:eastAsia="MS Mincho" w:hAnsi="Arial" w:cs="Arial"/>
          <w:sz w:val="22"/>
          <w:szCs w:val="22"/>
        </w:rPr>
      </w:pPr>
    </w:p>
    <w:p w14:paraId="77B68F22" w14:textId="77777777" w:rsidR="00B05EF5" w:rsidRDefault="00B05EF5" w:rsidP="00B05EF5">
      <w:pPr>
        <w:rPr>
          <w:rFonts w:ascii="Arial" w:eastAsia="MS Mincho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B05EF5" w:rsidRPr="00A61BAC" w14:paraId="153FAE94" w14:textId="77777777" w:rsidTr="00F6294E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19DFEAB" w14:textId="52A0DB37" w:rsidR="00B05EF5" w:rsidRPr="009A6848" w:rsidRDefault="00B05EF5" w:rsidP="00F6294E">
            <w:pPr>
              <w:pStyle w:val="Heading3"/>
              <w:rPr>
                <w:rFonts w:cs="Arial"/>
                <w:sz w:val="22"/>
                <w:szCs w:val="22"/>
                <w:lang w:val="en-US" w:eastAsia="zh-CN"/>
              </w:rPr>
            </w:pPr>
            <w:r w:rsidRPr="00A61BAC">
              <w:rPr>
                <w:rFonts w:cs="Arial"/>
                <w:sz w:val="22"/>
                <w:szCs w:val="22"/>
                <w:lang w:val="en-GB"/>
              </w:rPr>
              <w:t xml:space="preserve">_ </w:t>
            </w:r>
            <w:r w:rsidRPr="007C69EC">
              <w:rPr>
                <w:rFonts w:cs="Arial"/>
                <w:lang w:val="en-GB"/>
              </w:rPr>
              <w:t>N</w:t>
            </w:r>
            <w:r w:rsidRPr="007C69EC">
              <w:rPr>
                <w:rFonts w:cs="Arial"/>
                <w:lang w:val="en-GB" w:eastAsia="zh-CN"/>
              </w:rPr>
              <w:t xml:space="preserve">ormal operation </w:t>
            </w:r>
            <w:r>
              <w:rPr>
                <w:rFonts w:cs="Arial"/>
                <w:lang w:val="en-GB" w:eastAsia="zh-CN"/>
              </w:rPr>
              <w:t>–</w:t>
            </w:r>
            <w:r w:rsidRPr="007C69EC">
              <w:rPr>
                <w:rFonts w:cs="Arial"/>
                <w:lang w:val="en-GB" w:eastAsia="zh-CN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>C</w:t>
            </w:r>
            <w:r>
              <w:rPr>
                <w:rFonts w:cs="Arial" w:hint="eastAsia"/>
                <w:szCs w:val="24"/>
                <w:lang w:val="en-US" w:eastAsia="zh-CN"/>
              </w:rPr>
              <w:t>ell</w:t>
            </w:r>
            <w:r>
              <w:rPr>
                <w:rFonts w:cs="Arial"/>
                <w:szCs w:val="24"/>
                <w:lang w:val="en-US" w:eastAsia="de-DE"/>
              </w:rPr>
              <w:t xml:space="preserve"> </w:t>
            </w:r>
            <w:r w:rsidRPr="007C69EC">
              <w:rPr>
                <w:rFonts w:cs="Arial"/>
                <w:szCs w:val="24"/>
                <w:lang w:val="en-US" w:eastAsia="de-DE"/>
              </w:rPr>
              <w:t xml:space="preserve">over temperature during </w:t>
            </w:r>
            <w:r>
              <w:rPr>
                <w:rFonts w:cs="Arial"/>
                <w:szCs w:val="24"/>
                <w:lang w:val="en-US" w:eastAsia="de-DE"/>
              </w:rPr>
              <w:t>dis</w:t>
            </w:r>
            <w:r w:rsidRPr="007C69EC">
              <w:rPr>
                <w:rFonts w:cs="Arial"/>
                <w:szCs w:val="24"/>
                <w:lang w:val="en-US" w:eastAsia="de-DE"/>
              </w:rPr>
              <w:t>charge</w:t>
            </w:r>
            <w:r>
              <w:rPr>
                <w:rFonts w:cs="Arial"/>
                <w:szCs w:val="24"/>
                <w:lang w:val="en-US" w:eastAsia="de-DE"/>
              </w:rPr>
              <w:t xml:space="preserve"> </w:t>
            </w:r>
            <w:proofErr w:type="gramStart"/>
            <w:r>
              <w:rPr>
                <w:rFonts w:cs="Arial"/>
                <w:szCs w:val="24"/>
                <w:lang w:val="en-US" w:eastAsia="de-DE"/>
              </w:rPr>
              <w:t xml:space="preserve">   </w:t>
            </w:r>
            <w:r w:rsidRPr="001B1E5F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(</w:t>
            </w:r>
            <w:proofErr w:type="gramEnd"/>
            <w:r w:rsidRPr="00CB4EEF">
              <w:rPr>
                <w:rFonts w:cs="Arial" w:hint="eastAsia"/>
                <w:color w:val="FF0000"/>
                <w:sz w:val="20"/>
                <w:highlight w:val="yellow"/>
                <w:lang w:val="en-US"/>
              </w:rPr>
              <w:t>BSU02S</w:t>
            </w:r>
            <w:r>
              <w:rPr>
                <w:rFonts w:cs="Arial"/>
                <w:color w:val="FF0000"/>
                <w:sz w:val="20"/>
                <w:highlight w:val="yellow"/>
                <w:lang w:val="en-US"/>
              </w:rPr>
              <w:t>3Z</w:t>
            </w:r>
            <w:r w:rsidRPr="001B1E5F">
              <w:rPr>
                <w:rFonts w:eastAsia="等线" w:cs="Arial" w:hint="eastAsia"/>
                <w:bCs/>
                <w:sz w:val="20"/>
                <w:highlight w:val="yellow"/>
                <w:lang w:eastAsia="zh-CN"/>
              </w:rPr>
              <w:t>)</w:t>
            </w:r>
            <w:r>
              <w:rPr>
                <w:rFonts w:cs="Arial"/>
                <w:szCs w:val="24"/>
                <w:lang w:val="en-US" w:eastAsia="de-DE"/>
              </w:rPr>
              <w:t xml:space="preserve">                   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放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电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高温保护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r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esponse time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</w:p>
        </w:tc>
      </w:tr>
      <w:tr w:rsidR="00B05EF5" w:rsidRPr="00A61BAC" w14:paraId="50FD7C5D" w14:textId="77777777" w:rsidTr="00F6294E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719300B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C54EC64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O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ver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temperature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protection</w:t>
            </w:r>
          </w:p>
        </w:tc>
      </w:tr>
      <w:tr w:rsidR="00B05EF5" w:rsidRPr="00A61BAC" w14:paraId="1F33206E" w14:textId="77777777" w:rsidTr="00F6294E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798D2EE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CE0B174" w14:textId="77777777" w:rsidR="00B05EF5" w:rsidRDefault="00B05EF5" w:rsidP="00F6294E">
            <w:pPr>
              <w:rPr>
                <w:rFonts w:ascii="Arial" w:hAnsi="Arial" w:cs="Arial"/>
                <w:lang w:val="en-GB" w:eastAsia="zh-CN"/>
              </w:rPr>
            </w:pPr>
            <w:r w:rsidRPr="008C57FB">
              <w:rPr>
                <w:rFonts w:ascii="Arial" w:hAnsi="Arial" w:cs="Arial"/>
                <w:lang w:val="en-GB" w:eastAsia="zh-CN"/>
              </w:rPr>
              <w:t>Heat up all NTC to over temperature limit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 w:rsidRPr="00C92C67">
              <w:rPr>
                <w:rFonts w:ascii="Arial" w:hAnsi="Arial" w:cs="Arial"/>
                <w:highlight w:val="yellow"/>
                <w:lang w:val="en-GB" w:eastAsia="zh-CN"/>
              </w:rPr>
              <w:t>(</w:t>
            </w:r>
            <w:r>
              <w:rPr>
                <w:rFonts w:ascii="Arial" w:hAnsi="Arial" w:cs="Arial"/>
                <w:highlight w:val="yellow"/>
                <w:lang w:val="en-GB" w:eastAsia="zh-CN"/>
              </w:rPr>
              <w:t>60</w:t>
            </w:r>
            <w:r w:rsidRPr="00C92C67">
              <w:rPr>
                <w:rFonts w:ascii="Arial" w:hAnsi="Arial" w:cs="Arial"/>
                <w:highlight w:val="yellow"/>
                <w:lang w:val="en-GB" w:eastAsia="zh-CN"/>
              </w:rPr>
              <w:t xml:space="preserve">°C, response time </w:t>
            </w:r>
            <w:r>
              <w:rPr>
                <w:rFonts w:ascii="Arial" w:hAnsi="Arial" w:cs="Arial"/>
                <w:highlight w:val="yellow"/>
                <w:lang w:val="en-GB" w:eastAsia="zh-CN"/>
              </w:rPr>
              <w:t>3</w:t>
            </w:r>
            <w:r w:rsidRPr="00C92C67">
              <w:rPr>
                <w:rFonts w:ascii="Arial" w:hAnsi="Arial" w:cs="Arial"/>
                <w:highlight w:val="yellow"/>
                <w:lang w:val="en-GB" w:eastAsia="zh-CN"/>
              </w:rPr>
              <w:t>s)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during </w:t>
            </w:r>
            <w:r>
              <w:rPr>
                <w:rFonts w:ascii="Arial" w:hAnsi="Arial" w:cs="Arial"/>
                <w:lang w:val="en-GB" w:eastAsia="zh-CN"/>
              </w:rPr>
              <w:t>dis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charge </w:t>
            </w:r>
            <w:r>
              <w:rPr>
                <w:rFonts w:ascii="Arial" w:hAnsi="Arial" w:cs="Arial"/>
                <w:lang w:val="en-GB" w:eastAsia="zh-CN"/>
              </w:rPr>
              <w:t>until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4304836F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65</w:t>
            </w:r>
            <w:r>
              <w:rPr>
                <w:rFonts w:ascii="Arial" w:hAnsi="Arial" w:cs="Arial" w:hint="eastAsia"/>
                <w:lang w:val="en-GB" w:eastAsia="zh-CN"/>
              </w:rPr>
              <w:t>度高温环境箱中，</w:t>
            </w:r>
            <w:r>
              <w:rPr>
                <w:rFonts w:ascii="Arial" w:hAnsi="Arial" w:cs="Arial" w:hint="eastAsia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lang w:val="en-GB" w:eastAsia="zh-CN"/>
              </w:rPr>
              <w:t>140A</w:t>
            </w:r>
            <w:r>
              <w:rPr>
                <w:rFonts w:ascii="Arial" w:hAnsi="Arial" w:cs="Arial" w:hint="eastAsia"/>
                <w:lang w:val="en-GB" w:eastAsia="zh-CN"/>
              </w:rPr>
              <w:t>放电</w:t>
            </w:r>
          </w:p>
        </w:tc>
      </w:tr>
      <w:tr w:rsidR="00B05EF5" w:rsidRPr="00A61BAC" w14:paraId="2531C24D" w14:textId="77777777" w:rsidTr="00F6294E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76FCD0B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19D17F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6486DF4F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</w:p>
        </w:tc>
      </w:tr>
      <w:tr w:rsidR="00B05EF5" w:rsidRPr="00A61BAC" w14:paraId="03999676" w14:textId="77777777" w:rsidTr="00F6294E">
        <w:trPr>
          <w:trHeight w:val="3847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0F7CD55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D8CE2B0" w14:textId="77777777" w:rsidR="00B05EF5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Cell Overtemperature:  </w:t>
            </w:r>
          </w:p>
          <w:p w14:paraId="60E1453D" w14:textId="77777777" w:rsidR="00B05EF5" w:rsidRPr="009947D4" w:rsidRDefault="00B05EF5" w:rsidP="00F6294E">
            <w:pPr>
              <w:rPr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触发电芯高温保护</w:t>
            </w:r>
            <w:r>
              <w:rPr>
                <w:rFonts w:eastAsia="MS Mincho" w:hint="eastAsia"/>
              </w:rPr>
              <w:t>,</w:t>
            </w:r>
            <w:r>
              <w:rPr>
                <w:rFonts w:eastAsia="MS Mincho"/>
              </w:rPr>
              <w:t xml:space="preserve"> </w:t>
            </w:r>
            <w:r>
              <w:rPr>
                <w:rFonts w:hint="eastAsia"/>
                <w:lang w:eastAsia="zh-CN"/>
              </w:rPr>
              <w:t>分别使用校准设备测量电芯温度和响应时间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并记录对应的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lang w:eastAsia="zh-CN"/>
              </w:rPr>
              <w:t>MS</w:t>
            </w:r>
            <w:r>
              <w:rPr>
                <w:rFonts w:hint="eastAsia"/>
                <w:lang w:eastAsia="zh-CN"/>
              </w:rPr>
              <w:t>读出的电芯温度</w:t>
            </w:r>
          </w:p>
          <w:tbl>
            <w:tblPr>
              <w:tblStyle w:val="TableGrid"/>
              <w:tblW w:w="7573" w:type="dxa"/>
              <w:tblLayout w:type="fixed"/>
              <w:tblLook w:val="04A0" w:firstRow="1" w:lastRow="0" w:firstColumn="1" w:lastColumn="0" w:noHBand="0" w:noVBand="1"/>
            </w:tblPr>
            <w:tblGrid>
              <w:gridCol w:w="817"/>
              <w:gridCol w:w="2438"/>
              <w:gridCol w:w="533"/>
              <w:gridCol w:w="1086"/>
              <w:gridCol w:w="1073"/>
              <w:gridCol w:w="1626"/>
            </w:tblGrid>
            <w:tr w:rsidR="00B05EF5" w:rsidRPr="00A61BAC" w14:paraId="19979109" w14:textId="77777777" w:rsidTr="00F6294E">
              <w:trPr>
                <w:trHeight w:val="832"/>
              </w:trPr>
              <w:tc>
                <w:tcPr>
                  <w:tcW w:w="817" w:type="dxa"/>
                </w:tcPr>
                <w:p w14:paraId="3D2A2F85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2971" w:type="dxa"/>
                  <w:gridSpan w:val="2"/>
                </w:tcPr>
                <w:p w14:paraId="166DCC8C" w14:textId="77777777" w:rsidR="00B05EF5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temperature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0D4CD86D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电芯上热电偶的实测温度</w:t>
                  </w:r>
                </w:p>
              </w:tc>
              <w:tc>
                <w:tcPr>
                  <w:tcW w:w="2159" w:type="dxa"/>
                  <w:gridSpan w:val="2"/>
                </w:tcPr>
                <w:p w14:paraId="58177E9A" w14:textId="77777777" w:rsidR="00B05EF5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temperature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1860ABD8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上位机的温度读数</w:t>
                  </w:r>
                </w:p>
              </w:tc>
              <w:tc>
                <w:tcPr>
                  <w:tcW w:w="1626" w:type="dxa"/>
                </w:tcPr>
                <w:p w14:paraId="4FAD4566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454C4248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B05EF5" w:rsidRPr="00A61BAC" w14:paraId="1BF74744" w14:textId="77777777" w:rsidTr="00F6294E">
              <w:trPr>
                <w:trHeight w:val="512"/>
              </w:trPr>
              <w:tc>
                <w:tcPr>
                  <w:tcW w:w="817" w:type="dxa"/>
                </w:tcPr>
                <w:p w14:paraId="66A3C7AE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2971" w:type="dxa"/>
                  <w:gridSpan w:val="2"/>
                </w:tcPr>
                <w:p w14:paraId="34304E01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159" w:type="dxa"/>
                  <w:gridSpan w:val="2"/>
                </w:tcPr>
                <w:p w14:paraId="3C2D5681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26" w:type="dxa"/>
                </w:tcPr>
                <w:p w14:paraId="325C5A0C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B05EF5" w:rsidRPr="0099573F" w14:paraId="5A09F8A0" w14:textId="77777777" w:rsidTr="00F6294E">
              <w:trPr>
                <w:trHeight w:val="512"/>
              </w:trPr>
              <w:tc>
                <w:tcPr>
                  <w:tcW w:w="7573" w:type="dxa"/>
                  <w:gridSpan w:val="6"/>
                </w:tcPr>
                <w:p w14:paraId="7875CB6C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  <w:tr w:rsidR="00B05EF5" w:rsidRPr="00A61BAC" w14:paraId="4FC76941" w14:textId="77777777" w:rsidTr="00F6294E">
              <w:trPr>
                <w:trHeight w:val="503"/>
              </w:trPr>
              <w:tc>
                <w:tcPr>
                  <w:tcW w:w="7573" w:type="dxa"/>
                  <w:gridSpan w:val="6"/>
                </w:tcPr>
                <w:p w14:paraId="4B93FED8" w14:textId="77777777" w:rsidR="00B05EF5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Test 2: A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bove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short-circuit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, then simulate 1 cell overcharge:</w:t>
                  </w:r>
                </w:p>
                <w:p w14:paraId="07A493D1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模拟上面的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失效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继续充电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验证第二重保护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–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总正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</w:p>
              </w:tc>
            </w:tr>
            <w:tr w:rsidR="00B05EF5" w:rsidRPr="00A61BAC" w14:paraId="20D205C1" w14:textId="77777777" w:rsidTr="00F6294E">
              <w:trPr>
                <w:trHeight w:val="503"/>
              </w:trPr>
              <w:tc>
                <w:tcPr>
                  <w:tcW w:w="817" w:type="dxa"/>
                </w:tcPr>
                <w:p w14:paraId="301DC286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2</w:t>
                  </w:r>
                </w:p>
              </w:tc>
              <w:tc>
                <w:tcPr>
                  <w:tcW w:w="2438" w:type="dxa"/>
                </w:tcPr>
                <w:p w14:paraId="00BC5557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619" w:type="dxa"/>
                  <w:gridSpan w:val="2"/>
                </w:tcPr>
                <w:p w14:paraId="5422A918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699" w:type="dxa"/>
                  <w:gridSpan w:val="2"/>
                </w:tcPr>
                <w:p w14:paraId="50BDEA4A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--</w:t>
                  </w:r>
                </w:p>
              </w:tc>
            </w:tr>
            <w:tr w:rsidR="00B05EF5" w:rsidRPr="00A61BAC" w14:paraId="39C2C55B" w14:textId="77777777" w:rsidTr="00F6294E">
              <w:trPr>
                <w:trHeight w:val="503"/>
              </w:trPr>
              <w:tc>
                <w:tcPr>
                  <w:tcW w:w="7573" w:type="dxa"/>
                  <w:gridSpan w:val="6"/>
                </w:tcPr>
                <w:p w14:paraId="34339408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P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ositive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operated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or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not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？主正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relay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是否动作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(</w:t>
                  </w:r>
                  <w:proofErr w:type="gramStart"/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Y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es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/</w:t>
                  </w:r>
                  <w:proofErr w:type="gramEnd"/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N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o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)</w:t>
                  </w:r>
                </w:p>
              </w:tc>
            </w:tr>
          </w:tbl>
          <w:p w14:paraId="001A14B8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</w:p>
        </w:tc>
      </w:tr>
      <w:tr w:rsidR="00B05EF5" w:rsidRPr="00A61BAC" w14:paraId="4C80FC84" w14:textId="77777777" w:rsidTr="00F6294E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62DE883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A3DC1EB" w14:textId="77777777" w:rsidR="00B05EF5" w:rsidRDefault="00B05EF5" w:rsidP="00F6294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4E451D47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2: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0B6437FC" w14:textId="77777777" w:rsidR="00B05EF5" w:rsidRDefault="00B05EF5" w:rsidP="00B05EF5">
      <w:pPr>
        <w:rPr>
          <w:rFonts w:ascii="Arial" w:eastAsia="MS Mincho" w:hAnsi="Arial" w:cs="Arial"/>
          <w:sz w:val="22"/>
          <w:szCs w:val="22"/>
        </w:rPr>
      </w:pPr>
    </w:p>
    <w:p w14:paraId="1EC484D5" w14:textId="77777777" w:rsidR="00B05EF5" w:rsidRDefault="00B05EF5" w:rsidP="00B05EF5"/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5"/>
        <w:gridCol w:w="8066"/>
      </w:tblGrid>
      <w:tr w:rsidR="00B05EF5" w:rsidRPr="00A61BAC" w14:paraId="55C45424" w14:textId="77777777" w:rsidTr="00F6294E">
        <w:trPr>
          <w:trHeight w:val="446"/>
        </w:trPr>
        <w:tc>
          <w:tcPr>
            <w:tcW w:w="985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428A163" w14:textId="11EB1E8F" w:rsidR="00B05EF5" w:rsidRPr="009A6848" w:rsidRDefault="00B05EF5" w:rsidP="00F6294E">
            <w:pPr>
              <w:pStyle w:val="Heading3"/>
              <w:rPr>
                <w:rFonts w:cs="Arial"/>
                <w:sz w:val="22"/>
                <w:szCs w:val="22"/>
                <w:lang w:val="en-US" w:eastAsia="zh-CN"/>
              </w:rPr>
            </w:pPr>
            <w:r w:rsidRPr="00A61BAC">
              <w:rPr>
                <w:rFonts w:cs="Arial"/>
                <w:sz w:val="22"/>
                <w:szCs w:val="22"/>
                <w:lang w:val="en-GB"/>
              </w:rPr>
              <w:lastRenderedPageBreak/>
              <w:t xml:space="preserve">_ </w:t>
            </w:r>
            <w:r w:rsidRPr="007C69EC">
              <w:rPr>
                <w:rFonts w:cs="Arial"/>
                <w:lang w:val="en-GB"/>
              </w:rPr>
              <w:t>N</w:t>
            </w:r>
            <w:r w:rsidRPr="007C69EC">
              <w:rPr>
                <w:rFonts w:cs="Arial"/>
                <w:lang w:val="en-GB" w:eastAsia="zh-CN"/>
              </w:rPr>
              <w:t xml:space="preserve">ormal operation </w:t>
            </w:r>
            <w:r>
              <w:rPr>
                <w:rFonts w:cs="Arial"/>
                <w:lang w:val="en-GB" w:eastAsia="zh-CN"/>
              </w:rPr>
              <w:t>–</w:t>
            </w:r>
            <w:r w:rsidRPr="007C69EC">
              <w:rPr>
                <w:rFonts w:cs="Arial"/>
                <w:lang w:val="en-GB" w:eastAsia="zh-CN"/>
              </w:rPr>
              <w:t xml:space="preserve"> </w:t>
            </w:r>
            <w:r>
              <w:rPr>
                <w:rFonts w:cs="Arial"/>
                <w:szCs w:val="24"/>
                <w:lang w:val="en-US" w:eastAsia="de-DE"/>
              </w:rPr>
              <w:t>C</w:t>
            </w:r>
            <w:r>
              <w:rPr>
                <w:rFonts w:cs="Arial" w:hint="eastAsia"/>
                <w:szCs w:val="24"/>
                <w:lang w:val="en-US" w:eastAsia="zh-CN"/>
              </w:rPr>
              <w:t>ell</w:t>
            </w:r>
            <w:r>
              <w:rPr>
                <w:rFonts w:cs="Arial"/>
                <w:szCs w:val="24"/>
                <w:lang w:val="en-US" w:eastAsia="de-DE"/>
              </w:rPr>
              <w:t xml:space="preserve"> under</w:t>
            </w:r>
            <w:r w:rsidRPr="007C69EC">
              <w:rPr>
                <w:rFonts w:cs="Arial"/>
                <w:szCs w:val="24"/>
                <w:lang w:val="en-US" w:eastAsia="de-DE"/>
              </w:rPr>
              <w:t xml:space="preserve"> temperature during </w:t>
            </w:r>
            <w:r>
              <w:rPr>
                <w:rFonts w:cs="Arial"/>
                <w:szCs w:val="24"/>
                <w:lang w:val="en-US" w:eastAsia="de-DE"/>
              </w:rPr>
              <w:t>dis</w:t>
            </w:r>
            <w:r w:rsidRPr="007C69EC">
              <w:rPr>
                <w:rFonts w:cs="Arial"/>
                <w:szCs w:val="24"/>
                <w:lang w:val="en-US" w:eastAsia="de-DE"/>
              </w:rPr>
              <w:t>charge</w:t>
            </w:r>
            <w:r>
              <w:rPr>
                <w:rFonts w:cs="Arial"/>
                <w:szCs w:val="24"/>
                <w:lang w:val="en-US" w:eastAsia="de-DE"/>
              </w:rPr>
              <w:t xml:space="preserve"> </w:t>
            </w:r>
            <w:r w:rsidRPr="001B1E5F">
              <w:rPr>
                <w:rFonts w:cs="Arial"/>
                <w:sz w:val="22"/>
                <w:szCs w:val="22"/>
                <w:highlight w:val="yellow"/>
                <w:lang w:val="en-US" w:eastAsia="zh-CN"/>
              </w:rPr>
              <w:t>(</w:t>
            </w:r>
            <w:r w:rsidRPr="00CB4EEF">
              <w:rPr>
                <w:rFonts w:cs="Arial" w:hint="eastAsia"/>
                <w:color w:val="FF0000"/>
                <w:sz w:val="20"/>
                <w:highlight w:val="yellow"/>
                <w:lang w:val="en-US"/>
              </w:rPr>
              <w:t>BSU02S</w:t>
            </w:r>
            <w:r>
              <w:rPr>
                <w:rFonts w:cs="Arial"/>
                <w:color w:val="FF0000"/>
                <w:sz w:val="20"/>
                <w:highlight w:val="yellow"/>
                <w:lang w:val="en-US"/>
              </w:rPr>
              <w:t>3</w:t>
            </w:r>
            <w:proofErr w:type="gramStart"/>
            <w:r>
              <w:rPr>
                <w:rFonts w:cs="Arial"/>
                <w:color w:val="FF0000"/>
                <w:sz w:val="20"/>
                <w:highlight w:val="yellow"/>
                <w:lang w:val="en-US"/>
              </w:rPr>
              <w:t>Z</w:t>
            </w:r>
            <w:r w:rsidRPr="001B1E5F">
              <w:rPr>
                <w:rFonts w:eastAsia="等线" w:cs="Arial" w:hint="eastAsia"/>
                <w:bCs/>
                <w:sz w:val="20"/>
                <w:highlight w:val="yellow"/>
                <w:lang w:eastAsia="zh-CN"/>
              </w:rPr>
              <w:t>)</w:t>
            </w:r>
            <w:r>
              <w:rPr>
                <w:rFonts w:cs="Arial"/>
                <w:szCs w:val="24"/>
                <w:lang w:val="en-US" w:eastAsia="de-DE"/>
              </w:rPr>
              <w:t xml:space="preserve">   </w:t>
            </w:r>
            <w:proofErr w:type="gramEnd"/>
            <w:r>
              <w:rPr>
                <w:rFonts w:cs="Arial"/>
                <w:szCs w:val="24"/>
                <w:lang w:val="en-US" w:eastAsia="de-DE"/>
              </w:rPr>
              <w:t xml:space="preserve">                   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放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电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>低温保护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和</w:t>
            </w:r>
            <w:r>
              <w:rPr>
                <w:rFonts w:cs="Arial" w:hint="eastAsia"/>
                <w:sz w:val="22"/>
                <w:szCs w:val="22"/>
                <w:lang w:val="en-US" w:eastAsia="zh-CN"/>
              </w:rPr>
              <w:t xml:space="preserve"> </w:t>
            </w:r>
            <w:r w:rsidRPr="000421E3">
              <w:rPr>
                <w:rFonts w:cs="Arial" w:hint="eastAsia"/>
                <w:sz w:val="22"/>
                <w:szCs w:val="22"/>
                <w:lang w:val="en-US" w:eastAsia="zh-CN"/>
              </w:rPr>
              <w:t>r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esponse time</w:t>
            </w:r>
            <w:r w:rsidRPr="000421E3">
              <w:rPr>
                <w:rFonts w:cs="Arial"/>
                <w:sz w:val="22"/>
                <w:szCs w:val="22"/>
                <w:lang w:val="en-US" w:eastAsia="zh-CN"/>
              </w:rPr>
              <w:t>验证</w:t>
            </w:r>
          </w:p>
        </w:tc>
      </w:tr>
      <w:tr w:rsidR="00B05EF5" w:rsidRPr="00A61BAC" w14:paraId="1F4D8614" w14:textId="77777777" w:rsidTr="00F6294E">
        <w:trPr>
          <w:trHeight w:val="269"/>
        </w:trPr>
        <w:tc>
          <w:tcPr>
            <w:tcW w:w="17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DCC89C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Safety criteria/Function</w:t>
            </w:r>
          </w:p>
        </w:tc>
        <w:tc>
          <w:tcPr>
            <w:tcW w:w="80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C08F937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Under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-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temperature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protection</w:t>
            </w:r>
          </w:p>
        </w:tc>
      </w:tr>
      <w:tr w:rsidR="00B05EF5" w:rsidRPr="00A61BAC" w14:paraId="4103ECCE" w14:textId="77777777" w:rsidTr="00F6294E">
        <w:trPr>
          <w:trHeight w:val="71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C1D7199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09BED9A" w14:textId="77777777" w:rsidR="00B05EF5" w:rsidRDefault="00B05EF5" w:rsidP="00F6294E">
            <w:pPr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lang w:val="en-GB" w:eastAsia="zh-CN"/>
              </w:rPr>
              <w:t>Decrease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all NTC to </w:t>
            </w:r>
            <w:r>
              <w:rPr>
                <w:rFonts w:ascii="Arial" w:hAnsi="Arial" w:cs="Arial" w:hint="eastAsia"/>
                <w:lang w:val="en-GB" w:eastAsia="zh-CN"/>
              </w:rPr>
              <w:t>und</w:t>
            </w:r>
            <w:r>
              <w:rPr>
                <w:rFonts w:ascii="Arial" w:hAnsi="Arial" w:cs="Arial"/>
                <w:lang w:val="en-GB" w:eastAsia="zh-CN"/>
              </w:rPr>
              <w:t>er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temperature limit</w:t>
            </w:r>
            <w:r>
              <w:rPr>
                <w:rFonts w:ascii="Arial" w:hAnsi="Arial" w:cs="Arial"/>
                <w:lang w:val="en-GB" w:eastAsia="zh-CN"/>
              </w:rPr>
              <w:t xml:space="preserve"> </w:t>
            </w:r>
            <w:r w:rsidRPr="004805EC">
              <w:rPr>
                <w:rFonts w:ascii="Arial" w:hAnsi="Arial" w:cs="Arial"/>
                <w:highlight w:val="yellow"/>
                <w:lang w:val="en-GB" w:eastAsia="zh-CN"/>
              </w:rPr>
              <w:t>(-</w:t>
            </w:r>
            <w:r>
              <w:rPr>
                <w:rFonts w:ascii="Arial" w:hAnsi="Arial" w:cs="Arial"/>
                <w:highlight w:val="yellow"/>
                <w:lang w:val="en-GB" w:eastAsia="zh-CN"/>
              </w:rPr>
              <w:t>20</w:t>
            </w:r>
            <w:r w:rsidRPr="004805EC">
              <w:rPr>
                <w:rFonts w:ascii="Arial" w:hAnsi="Arial" w:cs="Arial"/>
                <w:highlight w:val="yellow"/>
                <w:lang w:val="en-GB" w:eastAsia="zh-CN"/>
              </w:rPr>
              <w:t xml:space="preserve">°C, response time </w:t>
            </w:r>
            <w:r>
              <w:rPr>
                <w:rFonts w:ascii="Arial" w:hAnsi="Arial" w:cs="Arial"/>
                <w:highlight w:val="yellow"/>
                <w:lang w:val="en-GB" w:eastAsia="zh-CN"/>
              </w:rPr>
              <w:t>3</w:t>
            </w:r>
            <w:r w:rsidRPr="004805EC">
              <w:rPr>
                <w:rFonts w:ascii="Arial" w:hAnsi="Arial" w:cs="Arial"/>
                <w:highlight w:val="yellow"/>
                <w:lang w:val="en-GB" w:eastAsia="zh-CN"/>
              </w:rPr>
              <w:t>s)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 during </w:t>
            </w:r>
            <w:r>
              <w:rPr>
                <w:rFonts w:ascii="Arial" w:hAnsi="Arial" w:cs="Arial" w:hint="eastAsia"/>
                <w:lang w:val="en-GB" w:eastAsia="zh-CN"/>
              </w:rPr>
              <w:t>di</w:t>
            </w:r>
            <w:r>
              <w:rPr>
                <w:rFonts w:ascii="Arial" w:hAnsi="Arial" w:cs="Arial"/>
                <w:lang w:val="en-GB" w:eastAsia="zh-CN"/>
              </w:rPr>
              <w:t>s</w:t>
            </w:r>
            <w:r w:rsidRPr="008C57FB">
              <w:rPr>
                <w:rFonts w:ascii="Arial" w:hAnsi="Arial" w:cs="Arial"/>
                <w:lang w:val="en-GB" w:eastAsia="zh-CN"/>
              </w:rPr>
              <w:t xml:space="preserve">charge </w:t>
            </w:r>
            <w:r>
              <w:rPr>
                <w:rFonts w:ascii="Arial" w:hAnsi="Arial" w:cs="Arial"/>
                <w:lang w:val="en-GB" w:eastAsia="zh-CN"/>
              </w:rPr>
              <w:t>until BMS operate</w:t>
            </w:r>
            <w:r w:rsidRPr="008C57FB">
              <w:rPr>
                <w:rFonts w:ascii="Arial" w:hAnsi="Arial" w:cs="Arial"/>
                <w:lang w:val="en-GB" w:eastAsia="zh-CN"/>
              </w:rPr>
              <w:t>.</w:t>
            </w:r>
          </w:p>
          <w:p w14:paraId="48F6D987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lang w:val="en-GB" w:eastAsia="zh-CN"/>
              </w:rPr>
              <w:t>-</w:t>
            </w:r>
            <w:r>
              <w:rPr>
                <w:rFonts w:ascii="Arial" w:hAnsi="Arial" w:cs="Arial"/>
                <w:lang w:val="en-GB" w:eastAsia="zh-CN"/>
              </w:rPr>
              <w:t>25</w:t>
            </w:r>
            <w:r>
              <w:rPr>
                <w:rFonts w:ascii="Arial" w:hAnsi="Arial" w:cs="Arial" w:hint="eastAsia"/>
                <w:lang w:val="en-GB" w:eastAsia="zh-CN"/>
              </w:rPr>
              <w:t>度低温</w:t>
            </w:r>
            <w:r>
              <w:rPr>
                <w:rFonts w:ascii="Arial" w:hAnsi="Arial" w:cs="Arial" w:hint="eastAsia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lang w:val="en-GB" w:eastAsia="zh-CN"/>
              </w:rPr>
              <w:t>140A</w:t>
            </w:r>
            <w:r>
              <w:rPr>
                <w:rFonts w:ascii="Arial" w:hAnsi="Arial" w:cs="Arial" w:hint="eastAsia"/>
                <w:lang w:val="en-GB" w:eastAsia="zh-CN"/>
              </w:rPr>
              <w:t>放电</w:t>
            </w:r>
          </w:p>
        </w:tc>
      </w:tr>
      <w:tr w:rsidR="00B05EF5" w:rsidRPr="00A61BAC" w14:paraId="2760FDAC" w14:textId="77777777" w:rsidTr="00F6294E">
        <w:trPr>
          <w:trHeight w:val="570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EA06FBB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BEB2B0D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运行检（环温</w:t>
            </w:r>
            <w:r>
              <w:rPr>
                <w:rFonts w:ascii="Arial" w:hAnsi="Arial" w:cs="Arial" w:hint="eastAsia"/>
                <w:sz w:val="22"/>
                <w:szCs w:val="22"/>
                <w:u w:val="single"/>
                <w:lang w:val="en-GB" w:eastAsia="zh-CN"/>
              </w:rPr>
              <w:t>: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proofErr w:type="spellStart"/>
            <w:r w:rsidRPr="00A61BAC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o</w:t>
            </w:r>
            <w:r w:rsidRPr="00A61BAC">
              <w:rPr>
                <w:rFonts w:ascii="Arial" w:hAnsi="Arial" w:cs="Arial"/>
                <w:sz w:val="22"/>
                <w:szCs w:val="22"/>
                <w:lang w:val="en-US"/>
              </w:rPr>
              <w:t>C</w:t>
            </w:r>
            <w:proofErr w:type="spell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）</w:t>
            </w:r>
          </w:p>
          <w:p w14:paraId="07DF94ED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BMS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动作时，记录下面的</w:t>
            </w:r>
          </w:p>
        </w:tc>
      </w:tr>
      <w:tr w:rsidR="00B05EF5" w:rsidRPr="00A61BAC" w14:paraId="21C1458C" w14:textId="77777777" w:rsidTr="00F6294E">
        <w:trPr>
          <w:trHeight w:val="3234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EF08474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C162F3A" w14:textId="77777777" w:rsidR="00B05EF5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Cell </w:t>
            </w:r>
            <w:proofErr w:type="spellStart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un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dertemperature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:  </w:t>
            </w:r>
          </w:p>
          <w:p w14:paraId="7A1EC325" w14:textId="77777777" w:rsidR="00B05EF5" w:rsidRPr="009947D4" w:rsidRDefault="00B05EF5" w:rsidP="00F6294E">
            <w:pPr>
              <w:rPr>
                <w:lang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触发电芯低温保护</w:t>
            </w:r>
            <w:r>
              <w:rPr>
                <w:rFonts w:eastAsia="MS Mincho" w:hint="eastAsia"/>
              </w:rPr>
              <w:t>,</w:t>
            </w:r>
            <w:r>
              <w:rPr>
                <w:rFonts w:eastAsia="MS Mincho"/>
              </w:rPr>
              <w:t xml:space="preserve"> </w:t>
            </w:r>
            <w:r>
              <w:rPr>
                <w:rFonts w:hint="eastAsia"/>
                <w:lang w:eastAsia="zh-CN"/>
              </w:rPr>
              <w:t>分别使用校准设备测量电芯温度和响应时间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并记录对应的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lang w:eastAsia="zh-CN"/>
              </w:rPr>
              <w:t>MS</w:t>
            </w:r>
            <w:r>
              <w:rPr>
                <w:rFonts w:hint="eastAsia"/>
                <w:lang w:eastAsia="zh-CN"/>
              </w:rPr>
              <w:t>读出的电芯温度</w:t>
            </w:r>
          </w:p>
          <w:tbl>
            <w:tblPr>
              <w:tblStyle w:val="TableGrid"/>
              <w:tblW w:w="7578" w:type="dxa"/>
              <w:tblLayout w:type="fixed"/>
              <w:tblLook w:val="04A0" w:firstRow="1" w:lastRow="0" w:firstColumn="1" w:lastColumn="0" w:noHBand="0" w:noVBand="1"/>
            </w:tblPr>
            <w:tblGrid>
              <w:gridCol w:w="818"/>
              <w:gridCol w:w="3153"/>
              <w:gridCol w:w="2250"/>
              <w:gridCol w:w="1357"/>
            </w:tblGrid>
            <w:tr w:rsidR="00B05EF5" w:rsidRPr="00A61BAC" w14:paraId="74FB6D81" w14:textId="77777777" w:rsidTr="00F6294E">
              <w:trPr>
                <w:trHeight w:val="832"/>
              </w:trPr>
              <w:tc>
                <w:tcPr>
                  <w:tcW w:w="818" w:type="dxa"/>
                </w:tcPr>
                <w:p w14:paraId="0931650C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No.</w:t>
                  </w:r>
                </w:p>
              </w:tc>
              <w:tc>
                <w:tcPr>
                  <w:tcW w:w="3153" w:type="dxa"/>
                </w:tcPr>
                <w:p w14:paraId="46FE218D" w14:textId="77777777" w:rsidR="00B05EF5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temperature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sured by calibrated meter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1E59EDCD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电芯上热电偶的实测温度</w:t>
                  </w:r>
                </w:p>
              </w:tc>
              <w:tc>
                <w:tcPr>
                  <w:tcW w:w="2250" w:type="dxa"/>
                </w:tcPr>
                <w:p w14:paraId="7B048133" w14:textId="77777777" w:rsidR="00B05EF5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Cell temperature 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mea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sured by </w:t>
                  </w: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BMS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  <w:p w14:paraId="76DD766A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上位机的温度读数</w:t>
                  </w:r>
                </w:p>
              </w:tc>
              <w:tc>
                <w:tcPr>
                  <w:tcW w:w="1357" w:type="dxa"/>
                </w:tcPr>
                <w:p w14:paraId="2914A823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Response </w:t>
                  </w:r>
                  <w:proofErr w:type="gramStart"/>
                  <w:r w:rsidRPr="0099573F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time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 xml:space="preserve">  ≤</w:t>
                  </w:r>
                  <w:proofErr w:type="gramEnd"/>
                  <w: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5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s</w:t>
                  </w:r>
                </w:p>
                <w:p w14:paraId="18830249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B05EF5" w:rsidRPr="00A61BAC" w14:paraId="61AE11CE" w14:textId="77777777" w:rsidTr="00F6294E">
              <w:trPr>
                <w:trHeight w:val="512"/>
              </w:trPr>
              <w:tc>
                <w:tcPr>
                  <w:tcW w:w="818" w:type="dxa"/>
                </w:tcPr>
                <w:p w14:paraId="6CA4D689" w14:textId="77777777" w:rsidR="00B05EF5" w:rsidRPr="00A61BAC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 w:rsidRPr="00A61BAC"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  <w:t>1</w:t>
                  </w:r>
                </w:p>
              </w:tc>
              <w:tc>
                <w:tcPr>
                  <w:tcW w:w="3153" w:type="dxa"/>
                </w:tcPr>
                <w:p w14:paraId="0AC73C89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2250" w:type="dxa"/>
                </w:tcPr>
                <w:p w14:paraId="186A0380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  <w:tc>
                <w:tcPr>
                  <w:tcW w:w="1357" w:type="dxa"/>
                </w:tcPr>
                <w:p w14:paraId="36151407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</w:p>
              </w:tc>
            </w:tr>
            <w:tr w:rsidR="00B05EF5" w:rsidRPr="0099573F" w14:paraId="5BC481AE" w14:textId="77777777" w:rsidTr="00F6294E">
              <w:trPr>
                <w:trHeight w:val="512"/>
              </w:trPr>
              <w:tc>
                <w:tcPr>
                  <w:tcW w:w="7578" w:type="dxa"/>
                  <w:gridSpan w:val="4"/>
                </w:tcPr>
                <w:p w14:paraId="6DEDEDB1" w14:textId="77777777" w:rsidR="00B05EF5" w:rsidRPr="0099573F" w:rsidRDefault="00B05EF5" w:rsidP="00F6294E">
                  <w:pPr>
                    <w:rPr>
                      <w:rFonts w:ascii="Arial" w:hAnsi="Arial" w:cs="Arial"/>
                      <w:sz w:val="22"/>
                      <w:szCs w:val="22"/>
                      <w:lang w:val="en-GB" w:eastAsia="zh-CN"/>
                    </w:rPr>
                  </w:pP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>哪个继电器动作？</w:t>
                  </w:r>
                  <w:r>
                    <w:rPr>
                      <w:rFonts w:ascii="Arial" w:hAnsi="Arial" w:cs="Arial" w:hint="eastAsia"/>
                      <w:sz w:val="22"/>
                      <w:szCs w:val="22"/>
                      <w:lang w:val="en-GB" w:eastAsia="zh-CN"/>
                    </w:rPr>
                    <w:t xml:space="preserve"> </w:t>
                  </w:r>
                </w:p>
              </w:tc>
            </w:tr>
          </w:tbl>
          <w:p w14:paraId="1CAFDD16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B05EF5" w:rsidRPr="00A61BAC" w14:paraId="7BC7F146" w14:textId="77777777" w:rsidTr="00F6294E">
        <w:trPr>
          <w:trHeight w:val="288"/>
        </w:trPr>
        <w:tc>
          <w:tcPr>
            <w:tcW w:w="17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E95DA50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</w:tc>
        <w:tc>
          <w:tcPr>
            <w:tcW w:w="80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5E4E95C" w14:textId="77777777" w:rsidR="00B05EF5" w:rsidRDefault="00B05EF5" w:rsidP="00F6294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Test 1: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59D92E09" w14:textId="77777777" w:rsidR="00B05EF5" w:rsidRPr="00A61BAC" w:rsidRDefault="00B05EF5" w:rsidP="00F6294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5F7AA327" w14:textId="77777777" w:rsidR="00CB4EEF" w:rsidRDefault="00CB4EEF" w:rsidP="00135DE4">
      <w:pPr>
        <w:rPr>
          <w:rFonts w:ascii="Arial" w:eastAsia="MS Mincho" w:hAnsi="Arial" w:cs="Arial"/>
          <w:sz w:val="22"/>
          <w:szCs w:val="22"/>
        </w:rPr>
      </w:pPr>
    </w:p>
    <w:p w14:paraId="052D1D66" w14:textId="77777777" w:rsidR="00CC604C" w:rsidRDefault="00CC604C">
      <w:pPr>
        <w:overflowPunct/>
        <w:autoSpaceDE/>
        <w:autoSpaceDN/>
        <w:adjustRightInd/>
        <w:textAlignment w:val="auto"/>
        <w:rPr>
          <w:rFonts w:ascii="Arial" w:hAnsi="Arial" w:cs="Arial"/>
          <w:b/>
          <w:sz w:val="28"/>
          <w:lang w:val="en-US"/>
        </w:rPr>
      </w:pPr>
      <w:r>
        <w:rPr>
          <w:rFonts w:cs="Arial"/>
          <w:lang w:val="en-US"/>
        </w:rPr>
        <w:br w:type="page"/>
      </w:r>
    </w:p>
    <w:p w14:paraId="4A9F1B81" w14:textId="77777777" w:rsidR="00584DEF" w:rsidRPr="00584DEF" w:rsidRDefault="003B54E6" w:rsidP="00584DEF">
      <w:pPr>
        <w:pStyle w:val="Heading2"/>
        <w:spacing w:after="120"/>
        <w:rPr>
          <w:rFonts w:cs="Arial"/>
          <w:lang w:val="en-US"/>
        </w:rPr>
      </w:pPr>
      <w:r w:rsidRPr="00A61BAC">
        <w:rPr>
          <w:rFonts w:cs="Arial"/>
          <w:lang w:val="en-US"/>
        </w:rPr>
        <w:lastRenderedPageBreak/>
        <w:t>Software</w:t>
      </w:r>
      <w:bookmarkEnd w:id="20"/>
      <w:r w:rsidR="006E1C83">
        <w:rPr>
          <w:rFonts w:cs="Arial"/>
          <w:lang w:val="en-US"/>
        </w:rPr>
        <w:t xml:space="preserve"> fault</w:t>
      </w:r>
      <w:r w:rsidR="00FA3BCD" w:rsidRPr="00A61BAC">
        <w:rPr>
          <w:rFonts w:cs="Arial"/>
          <w:lang w:val="en-US"/>
        </w:rPr>
        <w:t xml:space="preserve"> </w:t>
      </w:r>
      <w:r w:rsidR="006E1C83">
        <w:rPr>
          <w:rFonts w:cs="Arial"/>
          <w:lang w:val="en-US"/>
        </w:rPr>
        <w:t>insertion test</w:t>
      </w:r>
      <w:r w:rsidR="00FA3BCD" w:rsidRPr="00A61BAC">
        <w:rPr>
          <w:rFonts w:cs="Arial"/>
          <w:lang w:val="en-US"/>
        </w:rPr>
        <w:t xml:space="preserve"> </w:t>
      </w:r>
      <w:r w:rsidR="00FA3BCD" w:rsidRPr="0042788F">
        <w:rPr>
          <w:rFonts w:cs="Arial"/>
          <w:color w:val="000000" w:themeColor="text1"/>
          <w:highlight w:val="yellow"/>
          <w:lang w:val="en-US" w:eastAsia="zh-CN"/>
        </w:rPr>
        <w:t>软件故障插入测试</w:t>
      </w:r>
      <w:r w:rsidR="00584DEF">
        <w:rPr>
          <w:rFonts w:cs="Arial" w:hint="eastAsia"/>
          <w:color w:val="000000" w:themeColor="text1"/>
          <w:lang w:val="en-US" w:eastAsia="zh-CN"/>
        </w:rPr>
        <w:t xml:space="preserve"> </w:t>
      </w:r>
    </w:p>
    <w:p w14:paraId="1DB54A96" w14:textId="39E64C5F" w:rsidR="00EA5DDA" w:rsidRDefault="00584DEF" w:rsidP="00584DEF">
      <w:pPr>
        <w:pStyle w:val="Heading2"/>
        <w:numPr>
          <w:ilvl w:val="0"/>
          <w:numId w:val="0"/>
        </w:numPr>
        <w:spacing w:before="120" w:after="120"/>
        <w:rPr>
          <w:rFonts w:cs="Arial"/>
          <w:color w:val="000000" w:themeColor="text1"/>
          <w:lang w:val="en-US" w:eastAsia="zh-CN"/>
        </w:rPr>
      </w:pPr>
      <w:r w:rsidRPr="00584DEF">
        <w:rPr>
          <w:rFonts w:cs="Arial"/>
          <w:color w:val="000000" w:themeColor="text1"/>
          <w:highlight w:val="yellow"/>
          <w:lang w:val="en-US" w:eastAsia="zh-CN"/>
        </w:rPr>
        <w:t>(</w:t>
      </w:r>
      <w:r w:rsidRPr="00584DEF">
        <w:rPr>
          <w:rFonts w:cs="Arial" w:hint="eastAsia"/>
          <w:color w:val="000000" w:themeColor="text1"/>
          <w:highlight w:val="yellow"/>
          <w:lang w:val="en-US" w:eastAsia="zh-CN"/>
        </w:rPr>
        <w:t>需要提供带有</w:t>
      </w:r>
      <w:r w:rsidR="00687610">
        <w:rPr>
          <w:rFonts w:cs="Arial" w:hint="eastAsia"/>
          <w:color w:val="000000" w:themeColor="text1"/>
          <w:highlight w:val="yellow"/>
          <w:lang w:val="en-US" w:eastAsia="zh-CN"/>
        </w:rPr>
        <w:t>插入的故障</w:t>
      </w:r>
      <w:r w:rsidRPr="00584DEF">
        <w:rPr>
          <w:rFonts w:cs="Arial" w:hint="eastAsia"/>
          <w:color w:val="000000" w:themeColor="text1"/>
          <w:highlight w:val="yellow"/>
          <w:lang w:val="en-US" w:eastAsia="zh-CN"/>
        </w:rPr>
        <w:t>代码</w:t>
      </w:r>
      <w:r w:rsidR="00687610">
        <w:rPr>
          <w:rFonts w:cs="Arial" w:hint="eastAsia"/>
          <w:color w:val="000000" w:themeColor="text1"/>
          <w:highlight w:val="yellow"/>
          <w:lang w:val="en-US" w:eastAsia="zh-CN"/>
        </w:rPr>
        <w:t>的</w:t>
      </w:r>
      <w:r w:rsidRPr="00584DEF">
        <w:rPr>
          <w:rFonts w:cs="Arial" w:hint="eastAsia"/>
          <w:color w:val="000000" w:themeColor="text1"/>
          <w:highlight w:val="yellow"/>
          <w:lang w:val="en-US" w:eastAsia="zh-CN"/>
        </w:rPr>
        <w:t>截图的报告！</w:t>
      </w:r>
      <w:r w:rsidRPr="00584DEF">
        <w:rPr>
          <w:rFonts w:cs="Arial"/>
          <w:color w:val="000000" w:themeColor="text1"/>
          <w:highlight w:val="yellow"/>
          <w:lang w:val="en-US" w:eastAsia="zh-CN"/>
        </w:rPr>
        <w:t>)</w:t>
      </w:r>
    </w:p>
    <w:p w14:paraId="530CA3F7" w14:textId="7C1A7D15" w:rsidR="000B75BE" w:rsidRPr="000B75BE" w:rsidRDefault="000B75BE" w:rsidP="000B75BE">
      <w:pPr>
        <w:rPr>
          <w:rFonts w:ascii="宋体" w:eastAsia="宋体" w:hAnsi="宋体"/>
          <w:color w:val="FF0000"/>
          <w:szCs w:val="24"/>
          <w:lang w:val="en-US" w:eastAsia="zh-CN"/>
        </w:rPr>
      </w:pPr>
      <w:r w:rsidRPr="000B75BE">
        <w:rPr>
          <w:rFonts w:ascii="宋体" w:eastAsia="宋体" w:hAnsi="宋体" w:hint="eastAsia"/>
          <w:color w:val="FF0000"/>
          <w:szCs w:val="24"/>
          <w:highlight w:val="yellow"/>
          <w:lang w:val="en-US" w:eastAsia="zh-CN"/>
        </w:rPr>
        <w:t>下面的M</w:t>
      </w:r>
      <w:r w:rsidRPr="000B75BE">
        <w:rPr>
          <w:rFonts w:ascii="宋体" w:eastAsia="宋体" w:hAnsi="宋体"/>
          <w:color w:val="FF0000"/>
          <w:szCs w:val="24"/>
          <w:highlight w:val="yellow"/>
          <w:lang w:val="en-US" w:eastAsia="zh-CN"/>
        </w:rPr>
        <w:t>CU</w:t>
      </w:r>
      <w:r w:rsidRPr="000B75BE">
        <w:rPr>
          <w:rFonts w:ascii="宋体" w:eastAsia="宋体" w:hAnsi="宋体" w:hint="eastAsia"/>
          <w:color w:val="FF0000"/>
          <w:szCs w:val="24"/>
          <w:highlight w:val="yellow"/>
          <w:lang w:val="en-US" w:eastAsia="zh-CN"/>
        </w:rPr>
        <w:t>故障，</w:t>
      </w:r>
      <w:proofErr w:type="gramStart"/>
      <w:r w:rsidRPr="000B75BE">
        <w:rPr>
          <w:rFonts w:ascii="宋体" w:eastAsia="宋体" w:hAnsi="宋体" w:hint="eastAsia"/>
          <w:color w:val="FF0000"/>
          <w:szCs w:val="24"/>
          <w:highlight w:val="yellow"/>
          <w:lang w:val="en-US" w:eastAsia="zh-CN"/>
        </w:rPr>
        <w:t>从控</w:t>
      </w:r>
      <w:proofErr w:type="gramEnd"/>
      <w:r w:rsidRPr="000B75BE">
        <w:rPr>
          <w:rFonts w:ascii="宋体" w:eastAsia="宋体" w:hAnsi="宋体" w:hint="eastAsia"/>
          <w:color w:val="FF0000"/>
          <w:szCs w:val="24"/>
          <w:highlight w:val="yellow"/>
          <w:lang w:val="en-US" w:eastAsia="zh-CN"/>
        </w:rPr>
        <w:t>M</w:t>
      </w:r>
      <w:r w:rsidRPr="000B75BE">
        <w:rPr>
          <w:rFonts w:ascii="宋体" w:eastAsia="宋体" w:hAnsi="宋体"/>
          <w:color w:val="FF0000"/>
          <w:szCs w:val="24"/>
          <w:highlight w:val="yellow"/>
          <w:lang w:val="en-US" w:eastAsia="zh-CN"/>
        </w:rPr>
        <w:t>CU (</w:t>
      </w:r>
      <w:r w:rsidRPr="000B75BE">
        <w:rPr>
          <w:rFonts w:ascii="宋体" w:eastAsia="宋体" w:hAnsi="宋体"/>
          <w:color w:val="FF0000"/>
          <w:szCs w:val="24"/>
          <w:highlight w:val="yellow"/>
        </w:rPr>
        <w:t xml:space="preserve">U2, </w:t>
      </w:r>
      <w:r w:rsidRPr="000B75BE">
        <w:rPr>
          <w:rFonts w:ascii="宋体" w:eastAsia="宋体" w:hAnsi="宋体" w:hint="eastAsia"/>
          <w:color w:val="FF0000"/>
          <w:szCs w:val="24"/>
          <w:highlight w:val="yellow"/>
        </w:rPr>
        <w:t>APM32E103</w:t>
      </w:r>
      <w:r w:rsidRPr="000B75BE">
        <w:rPr>
          <w:rFonts w:ascii="宋体" w:eastAsia="宋体" w:hAnsi="宋体"/>
          <w:color w:val="FF0000"/>
          <w:szCs w:val="24"/>
          <w:highlight w:val="yellow"/>
          <w:lang w:val="en-US" w:eastAsia="zh-CN"/>
        </w:rPr>
        <w:t>)</w:t>
      </w:r>
      <w:r w:rsidRPr="000B75BE">
        <w:rPr>
          <w:rFonts w:ascii="宋体" w:eastAsia="宋体" w:hAnsi="宋体" w:hint="eastAsia"/>
          <w:color w:val="FF0000"/>
          <w:szCs w:val="24"/>
          <w:highlight w:val="yellow"/>
          <w:lang w:val="en-US" w:eastAsia="zh-CN"/>
        </w:rPr>
        <w:t>和主控M</w:t>
      </w:r>
      <w:r w:rsidRPr="000B75BE">
        <w:rPr>
          <w:rFonts w:ascii="宋体" w:eastAsia="宋体" w:hAnsi="宋体"/>
          <w:color w:val="FF0000"/>
          <w:szCs w:val="24"/>
          <w:highlight w:val="yellow"/>
          <w:lang w:val="en-US" w:eastAsia="zh-CN"/>
        </w:rPr>
        <w:t>CU (</w:t>
      </w:r>
      <w:r w:rsidRPr="000B75BE">
        <w:rPr>
          <w:rFonts w:ascii="宋体" w:eastAsia="宋体" w:hAnsi="宋体" w:hint="eastAsia"/>
          <w:color w:val="FF0000"/>
          <w:szCs w:val="24"/>
          <w:highlight w:val="yellow"/>
        </w:rPr>
        <w:t>U</w:t>
      </w:r>
      <w:r w:rsidRPr="000B75BE">
        <w:rPr>
          <w:rFonts w:ascii="宋体" w:eastAsia="宋体" w:hAnsi="宋体"/>
          <w:color w:val="FF0000"/>
          <w:szCs w:val="24"/>
          <w:highlight w:val="yellow"/>
        </w:rPr>
        <w:t xml:space="preserve">1, </w:t>
      </w:r>
      <w:r w:rsidRPr="000B75BE">
        <w:rPr>
          <w:rFonts w:ascii="宋体" w:eastAsia="宋体" w:hAnsi="宋体" w:hint="eastAsia"/>
          <w:color w:val="FF0000"/>
          <w:szCs w:val="24"/>
          <w:highlight w:val="yellow"/>
        </w:rPr>
        <w:t>FS32K146</w:t>
      </w:r>
      <w:r w:rsidRPr="000B75BE">
        <w:rPr>
          <w:rFonts w:ascii="宋体" w:eastAsia="宋体" w:hAnsi="宋体"/>
          <w:color w:val="FF0000"/>
          <w:szCs w:val="24"/>
          <w:highlight w:val="yellow"/>
          <w:lang w:val="en-US" w:eastAsia="zh-CN"/>
        </w:rPr>
        <w:t>)</w:t>
      </w:r>
      <w:r w:rsidRPr="000B75BE">
        <w:rPr>
          <w:rFonts w:ascii="宋体" w:eastAsia="宋体" w:hAnsi="宋体" w:hint="eastAsia"/>
          <w:color w:val="FF0000"/>
          <w:szCs w:val="24"/>
          <w:highlight w:val="yellow"/>
          <w:lang w:val="en-US" w:eastAsia="zh-CN"/>
        </w:rPr>
        <w:t>要分别做下面要求的测试！</w:t>
      </w: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445"/>
        <w:gridCol w:w="3926"/>
      </w:tblGrid>
      <w:tr w:rsidR="0015781E" w:rsidRPr="00A61BAC" w14:paraId="1D2A9779" w14:textId="77777777" w:rsidTr="00FC0853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CF564D8" w14:textId="0DDF83A5" w:rsidR="0015781E" w:rsidRPr="00A61BAC" w:rsidRDefault="0015781E" w:rsidP="00FC0853">
            <w:pPr>
              <w:pStyle w:val="Heading3"/>
              <w:rPr>
                <w:rFonts w:cs="Arial"/>
                <w:sz w:val="22"/>
                <w:szCs w:val="22"/>
                <w:lang w:val="en-GB"/>
              </w:rPr>
            </w:pPr>
            <w:bookmarkStart w:id="24" w:name="_Toc51487150"/>
            <w:r w:rsidRPr="00A61BAC">
              <w:rPr>
                <w:rFonts w:cs="Arial"/>
                <w:sz w:val="22"/>
                <w:szCs w:val="22"/>
                <w:lang w:val="en-GB"/>
              </w:rPr>
              <w:t>Register test</w:t>
            </w:r>
            <w:bookmarkEnd w:id="24"/>
            <w:r w:rsidR="009719AF"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 w:rsidR="009719AF">
              <w:rPr>
                <w:rFonts w:cs="Arial" w:hint="eastAsia"/>
                <w:sz w:val="22"/>
                <w:szCs w:val="22"/>
                <w:lang w:val="en-GB" w:eastAsia="zh-CN"/>
              </w:rPr>
              <w:t>寄存器数据故障</w:t>
            </w:r>
          </w:p>
        </w:tc>
      </w:tr>
      <w:tr w:rsidR="0015781E" w:rsidRPr="00A61BAC" w14:paraId="1319C2FA" w14:textId="77777777" w:rsidTr="00FC0853">
        <w:trPr>
          <w:cantSplit/>
          <w:trHeight w:val="269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381FE2E" w14:textId="77777777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Purpose of test or theoretical impact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D00CF34" w14:textId="7C9BD9A8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register </w:t>
            </w:r>
            <w:proofErr w:type="gramStart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error</w:t>
            </w:r>
            <w:r w:rsidR="00020676"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,</w:t>
            </w:r>
            <w:r w:rsidR="00CA40C1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 w:rsidR="00020676"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</w:t>
            </w:r>
            <w:proofErr w:type="gramEnd"/>
            <w:r w:rsidR="00020676"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 </w:t>
            </w:r>
            <w:r w:rsidR="00020676"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should turn off.</w:t>
            </w:r>
          </w:p>
        </w:tc>
      </w:tr>
      <w:tr w:rsidR="0015781E" w:rsidRPr="00A61BAC" w14:paraId="67C6C216" w14:textId="77777777" w:rsidTr="00FC0853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E59B66D" w14:textId="77777777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2B869FC" w14:textId="0A7101C6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Simulate 1 bit error in register</w:t>
            </w:r>
            <w:r w:rsidR="00020676"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(stuck at error)</w:t>
            </w:r>
          </w:p>
        </w:tc>
      </w:tr>
      <w:tr w:rsidR="0015781E" w:rsidRPr="00A61BAC" w14:paraId="7D2B790B" w14:textId="77777777" w:rsidTr="0010234E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F10A227" w14:textId="77777777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344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C299C0B" w14:textId="690E3AC9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Start</w:t>
            </w:r>
            <w:r w:rsidR="007E6138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196063">
              <w:t>(</w:t>
            </w:r>
            <w:r w:rsidR="00196063">
              <w:rPr>
                <w:rFonts w:hint="eastAsia"/>
                <w:lang w:eastAsia="zh-CN"/>
              </w:rPr>
              <w:t>先写入错误代码</w:t>
            </w:r>
            <w:r w:rsidR="00196063">
              <w:rPr>
                <w:rFonts w:hint="eastAsia"/>
                <w:lang w:eastAsia="zh-CN"/>
              </w:rPr>
              <w:t>,</w:t>
            </w:r>
            <w:r w:rsidR="00196063">
              <w:rPr>
                <w:lang w:eastAsia="zh-CN"/>
              </w:rPr>
              <w:t xml:space="preserve"> </w:t>
            </w:r>
            <w:r w:rsidR="00196063">
              <w:rPr>
                <w:rFonts w:hint="eastAsia"/>
                <w:lang w:eastAsia="zh-CN"/>
              </w:rPr>
              <w:t>再开始运行程序</w:t>
            </w:r>
            <w:r w:rsidR="00196063">
              <w:t>)</w:t>
            </w:r>
          </w:p>
        </w:tc>
        <w:tc>
          <w:tcPr>
            <w:tcW w:w="39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3541EB8" w14:textId="5C569751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  <w:r w:rsidR="007E6138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196063">
              <w:t>(</w:t>
            </w:r>
            <w:r w:rsidR="00196063">
              <w:rPr>
                <w:rFonts w:hint="eastAsia"/>
                <w:lang w:eastAsia="zh-CN"/>
              </w:rPr>
              <w:t>先开始运行程序，再暂定写入错误代码，再运行程序</w:t>
            </w:r>
            <w:r w:rsidR="00196063">
              <w:t>)</w:t>
            </w:r>
          </w:p>
        </w:tc>
      </w:tr>
      <w:tr w:rsidR="0015781E" w:rsidRPr="00A61BAC" w14:paraId="0798AF98" w14:textId="77777777" w:rsidTr="0010234E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7CF931C" w14:textId="77777777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Expected reaction/detection</w:t>
            </w:r>
          </w:p>
        </w:tc>
        <w:tc>
          <w:tcPr>
            <w:tcW w:w="344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14B533E" w14:textId="1C71DC2C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39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1C5429A" w14:textId="77777777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10234E" w:rsidRPr="00A61BAC" w14:paraId="41C8EEC4" w14:textId="77777777" w:rsidTr="0010234E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35FB94F" w14:textId="77777777" w:rsidR="0010234E" w:rsidRPr="00A61BAC" w:rsidRDefault="0010234E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  <w:p w14:paraId="0794FCB1" w14:textId="1C6F31FC" w:rsidR="0010234E" w:rsidRPr="00A61BAC" w:rsidRDefault="0010234E" w:rsidP="00FC0853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GB" w:eastAsia="zh-CN"/>
              </w:rPr>
              <w:t>故障后进入什么状态？</w:t>
            </w:r>
          </w:p>
        </w:tc>
        <w:tc>
          <w:tcPr>
            <w:tcW w:w="3445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DF59EF9" w14:textId="77777777" w:rsidR="0010234E" w:rsidRPr="00A61BAC" w:rsidRDefault="0010234E" w:rsidP="00FC0853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3926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9AECBAF" w14:textId="47449ADB" w:rsidR="0010234E" w:rsidRPr="00A61BAC" w:rsidRDefault="0010234E" w:rsidP="00FC0853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020676" w:rsidRPr="00A61BAC" w14:paraId="468DFFA1" w14:textId="77777777" w:rsidTr="00020676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7CA141" w14:textId="77777777" w:rsidR="00020676" w:rsidRPr="00A61BAC" w:rsidRDefault="00020676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344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A1E425" w14:textId="64CBFD3F" w:rsidR="00020676" w:rsidRPr="00A61BAC" w:rsidRDefault="00020676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="00CA40C1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A40C1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CA40C1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392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432277" w14:textId="1BD97203" w:rsidR="00020676" w:rsidRPr="00A61BAC" w:rsidRDefault="00CA40C1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28532CEC" w14:textId="6F7C9B19" w:rsidR="0015781E" w:rsidRDefault="0015781E" w:rsidP="0015781E">
      <w:pPr>
        <w:rPr>
          <w:rFonts w:ascii="Arial" w:hAnsi="Arial" w:cs="Arial"/>
          <w:sz w:val="22"/>
          <w:szCs w:val="22"/>
          <w:lang w:val="en-US"/>
        </w:rPr>
      </w:pPr>
    </w:p>
    <w:p w14:paraId="1A571328" w14:textId="77777777" w:rsidR="0042788F" w:rsidRPr="00A61BAC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2990"/>
        <w:gridCol w:w="4381"/>
      </w:tblGrid>
      <w:tr w:rsidR="0015781E" w:rsidRPr="00A61BAC" w14:paraId="1249AE8A" w14:textId="77777777" w:rsidTr="00020676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E0EA129" w14:textId="1B44343D" w:rsidR="0015781E" w:rsidRPr="00A61BAC" w:rsidRDefault="00890149" w:rsidP="00FC0853">
            <w:pPr>
              <w:pStyle w:val="Heading3"/>
              <w:rPr>
                <w:rFonts w:cs="Arial"/>
                <w:sz w:val="22"/>
                <w:szCs w:val="22"/>
                <w:lang w:val="en-GB"/>
              </w:rPr>
            </w:pPr>
            <w:bookmarkStart w:id="25" w:name="_Toc51487152"/>
            <w:r w:rsidRPr="00A61BAC">
              <w:rPr>
                <w:rFonts w:cs="Arial"/>
                <w:sz w:val="22"/>
                <w:szCs w:val="22"/>
                <w:lang w:val="en-GB"/>
              </w:rPr>
              <w:t>P</w:t>
            </w:r>
            <w:r w:rsidR="0015781E" w:rsidRPr="00A61BAC">
              <w:rPr>
                <w:rFonts w:cs="Arial"/>
                <w:sz w:val="22"/>
                <w:szCs w:val="22"/>
                <w:lang w:val="en-GB"/>
              </w:rPr>
              <w:t xml:space="preserve">rogram </w:t>
            </w:r>
            <w:proofErr w:type="gramStart"/>
            <w:r w:rsidR="0015781E" w:rsidRPr="00A61BAC">
              <w:rPr>
                <w:rFonts w:cs="Arial"/>
                <w:sz w:val="22"/>
                <w:szCs w:val="22"/>
                <w:lang w:val="en-GB"/>
              </w:rPr>
              <w:t>counter</w:t>
            </w:r>
            <w:bookmarkEnd w:id="25"/>
            <w:r w:rsidR="009719AF">
              <w:rPr>
                <w:rFonts w:cs="Arial"/>
                <w:sz w:val="22"/>
                <w:szCs w:val="22"/>
                <w:lang w:val="en-GB"/>
              </w:rPr>
              <w:t xml:space="preserve">  </w:t>
            </w:r>
            <w:r w:rsidR="009719AF">
              <w:rPr>
                <w:rFonts w:cs="Arial" w:hint="eastAsia"/>
                <w:sz w:val="22"/>
                <w:szCs w:val="22"/>
                <w:lang w:val="en-GB" w:eastAsia="zh-CN"/>
              </w:rPr>
              <w:t>程序计数器</w:t>
            </w:r>
            <w:proofErr w:type="gramEnd"/>
          </w:p>
        </w:tc>
      </w:tr>
      <w:tr w:rsidR="0015781E" w:rsidRPr="00A61BAC" w14:paraId="71D6731F" w14:textId="77777777" w:rsidTr="00020676">
        <w:trPr>
          <w:cantSplit/>
          <w:trHeight w:val="269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5E1ABA4" w14:textId="77777777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Purpose of test or theoretical impact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D827BDB" w14:textId="01F9F7F9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If program counter </w:t>
            </w:r>
            <w:proofErr w:type="gramStart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wrong, </w:t>
            </w:r>
            <w:r w:rsidR="00020676"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</w:t>
            </w:r>
            <w:proofErr w:type="gramEnd"/>
            <w:r w:rsidR="00020676"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should turn off.</w:t>
            </w:r>
          </w:p>
        </w:tc>
      </w:tr>
      <w:tr w:rsidR="0015781E" w:rsidRPr="00A61BAC" w14:paraId="106E1282" w14:textId="77777777" w:rsidTr="00020676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B0B620C" w14:textId="77777777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EBD54E2" w14:textId="3ED33822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a counter error </w:t>
            </w:r>
            <w:r w:rsidR="00020676"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– stuck at </w:t>
            </w:r>
          </w:p>
        </w:tc>
      </w:tr>
      <w:tr w:rsidR="0015781E" w:rsidRPr="00A61BAC" w14:paraId="219FFA66" w14:textId="77777777" w:rsidTr="00020676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9C8C5BD" w14:textId="77777777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656CC8F" w14:textId="2BFE6E71" w:rsidR="0015781E" w:rsidRPr="004446B5" w:rsidRDefault="0015781E" w:rsidP="00FC0853">
            <w:pPr>
              <w:rPr>
                <w:rFonts w:ascii="Arial" w:eastAsia="MS Mincho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Start</w:t>
            </w:r>
            <w:r w:rsidR="004446B5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AF26F2D" w14:textId="77777777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</w:p>
        </w:tc>
      </w:tr>
      <w:tr w:rsidR="0015781E" w:rsidRPr="00A61BAC" w14:paraId="2B0E68CB" w14:textId="77777777" w:rsidTr="00020676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155E7DC" w14:textId="77777777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Expected reaction/detection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7AC9D5E" w14:textId="1ACAA613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41DECB4" w14:textId="77777777" w:rsidR="0015781E" w:rsidRPr="00A61BAC" w:rsidRDefault="0015781E" w:rsidP="00FC0853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020676" w:rsidRPr="00A61BAC" w14:paraId="51844E5F" w14:textId="77777777" w:rsidTr="00020676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6416020" w14:textId="77777777" w:rsidR="00020676" w:rsidRPr="00A61BAC" w:rsidRDefault="00020676" w:rsidP="00020676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  <w:p w14:paraId="3B91D361" w14:textId="3D83F93F" w:rsidR="00020676" w:rsidRPr="00A61BAC" w:rsidRDefault="0042788F" w:rsidP="00020676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GB" w:eastAsia="zh-CN"/>
              </w:rPr>
              <w:t>故障后进入什么状态？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467061B" w14:textId="77777777" w:rsidR="00020676" w:rsidRPr="00A61BAC" w:rsidRDefault="00020676" w:rsidP="00020676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F6219CA" w14:textId="77777777" w:rsidR="00020676" w:rsidRPr="00A61BAC" w:rsidRDefault="00020676" w:rsidP="00020676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CA40C1" w:rsidRPr="00A61BAC" w14:paraId="5C0E4E3C" w14:textId="77777777" w:rsidTr="00020676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CF239BB" w14:textId="67C4CB3E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39DB870" w14:textId="22BC2F36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4B9841F" w14:textId="5075AAE3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4DC0CB79" w14:textId="1986AFCA" w:rsidR="0015781E" w:rsidRDefault="0015781E" w:rsidP="0015781E">
      <w:pPr>
        <w:rPr>
          <w:rFonts w:ascii="Arial" w:hAnsi="Arial" w:cs="Arial"/>
          <w:sz w:val="22"/>
          <w:szCs w:val="22"/>
          <w:lang w:val="en-US"/>
        </w:rPr>
      </w:pPr>
    </w:p>
    <w:p w14:paraId="5F128C15" w14:textId="77777777" w:rsidR="0042788F" w:rsidRPr="00A61BAC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2990"/>
        <w:gridCol w:w="4381"/>
      </w:tblGrid>
      <w:tr w:rsidR="00A41549" w:rsidRPr="00A61BAC" w14:paraId="389FE4B6" w14:textId="77777777" w:rsidTr="00005180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1C834D7" w14:textId="3542B198" w:rsidR="00A41549" w:rsidRPr="00A61BAC" w:rsidRDefault="00A41549" w:rsidP="00005180">
            <w:pPr>
              <w:pStyle w:val="Heading3"/>
              <w:rPr>
                <w:rFonts w:cs="Arial"/>
                <w:sz w:val="22"/>
                <w:szCs w:val="22"/>
                <w:lang w:val="en-GB"/>
              </w:rPr>
            </w:pPr>
            <w:r w:rsidRPr="00A61BAC">
              <w:rPr>
                <w:rFonts w:cs="Arial"/>
                <w:sz w:val="22"/>
                <w:szCs w:val="22"/>
              </w:rPr>
              <w:t xml:space="preserve">Interrupt handling and execution </w:t>
            </w:r>
            <w:r w:rsidRPr="00A61BAC">
              <w:rPr>
                <w:rFonts w:cs="Arial"/>
                <w:sz w:val="22"/>
                <w:szCs w:val="22"/>
              </w:rPr>
              <w:t>中断处理和执行</w:t>
            </w:r>
          </w:p>
        </w:tc>
      </w:tr>
      <w:tr w:rsidR="00A41549" w:rsidRPr="00A61BAC" w14:paraId="355C14DB" w14:textId="77777777" w:rsidTr="00005180">
        <w:trPr>
          <w:cantSplit/>
          <w:trHeight w:val="269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9EF867" w14:textId="77777777" w:rsidR="00A41549" w:rsidRPr="00A61BAC" w:rsidRDefault="00A41549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Purpose of test or theoretical impact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2AC4190" w14:textId="431CFE76" w:rsidR="00A41549" w:rsidRPr="00A61BAC" w:rsidRDefault="00A41549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If </w:t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Interrupt handling and execution </w:t>
            </w:r>
            <w:proofErr w:type="gramStart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wrong, 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</w:t>
            </w:r>
            <w:proofErr w:type="gramEnd"/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should turn off.</w:t>
            </w:r>
          </w:p>
        </w:tc>
      </w:tr>
      <w:tr w:rsidR="00A41549" w:rsidRPr="00A61BAC" w14:paraId="7112B290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898E822" w14:textId="77777777" w:rsidR="00A41549" w:rsidRPr="00A61BAC" w:rsidRDefault="00A41549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6223C50" w14:textId="77777777" w:rsidR="009719AF" w:rsidRDefault="00A41549" w:rsidP="00005180">
            <w:pPr>
              <w:rPr>
                <w:rFonts w:ascii="Arial" w:hAnsi="Arial" w:cs="Arial"/>
                <w:sz w:val="22"/>
                <w:szCs w:val="22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a counter error – </w:t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No </w:t>
            </w:r>
            <w:proofErr w:type="gramStart"/>
            <w:r w:rsidRPr="00A61BAC">
              <w:rPr>
                <w:rFonts w:ascii="Arial" w:hAnsi="Arial" w:cs="Arial"/>
                <w:sz w:val="22"/>
                <w:szCs w:val="22"/>
              </w:rPr>
              <w:t>interrupt  and</w:t>
            </w:r>
            <w:proofErr w:type="gramEnd"/>
            <w:r w:rsidRPr="00A61BAC">
              <w:rPr>
                <w:rFonts w:ascii="Arial" w:hAnsi="Arial" w:cs="Arial"/>
                <w:sz w:val="22"/>
                <w:szCs w:val="22"/>
              </w:rPr>
              <w:t xml:space="preserve">   too frequency</w:t>
            </w:r>
            <w:r w:rsidR="009719A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D0E1A46" w14:textId="26A6C00B" w:rsidR="00A41549" w:rsidRPr="00A61BAC" w:rsidRDefault="009719AF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没有中断或者</w:t>
            </w:r>
            <w:proofErr w:type="gramStart"/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中断太</w:t>
            </w:r>
            <w:proofErr w:type="gramEnd"/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频繁</w:t>
            </w:r>
          </w:p>
        </w:tc>
      </w:tr>
      <w:tr w:rsidR="00A41549" w:rsidRPr="00A61BAC" w14:paraId="58AFC40F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55934EC" w14:textId="77777777" w:rsidR="00A41549" w:rsidRPr="00A61BAC" w:rsidRDefault="00A41549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A503040" w14:textId="77777777" w:rsidR="00A41549" w:rsidRPr="00A61BAC" w:rsidRDefault="00A41549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Start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1580474" w14:textId="77777777" w:rsidR="00A41549" w:rsidRPr="00A61BAC" w:rsidRDefault="00A41549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</w:p>
        </w:tc>
      </w:tr>
      <w:tr w:rsidR="00A41549" w:rsidRPr="00A61BAC" w14:paraId="301EBEB6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A015F45" w14:textId="77777777" w:rsidR="00A41549" w:rsidRPr="00A61BAC" w:rsidRDefault="00A41549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Expected reaction/detection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1B0C284" w14:textId="77777777" w:rsidR="00A41549" w:rsidRPr="00A61BAC" w:rsidRDefault="00A41549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52323BD" w14:textId="77777777" w:rsidR="00A41549" w:rsidRPr="00A61BAC" w:rsidRDefault="00A41549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A41549" w:rsidRPr="00A61BAC" w14:paraId="5DE43F71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68716AC" w14:textId="77777777" w:rsidR="00A41549" w:rsidRPr="00A61BAC" w:rsidRDefault="00A41549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  <w:p w14:paraId="277D940F" w14:textId="442F8E8D" w:rsidR="00A41549" w:rsidRPr="00A61BAC" w:rsidRDefault="0042788F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GB" w:eastAsia="zh-CN"/>
              </w:rPr>
              <w:t>故障后进入什么状态？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7A5D98B" w14:textId="77777777" w:rsidR="00A41549" w:rsidRPr="00A61BAC" w:rsidRDefault="00A41549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0977805" w14:textId="77777777" w:rsidR="00A41549" w:rsidRPr="00A61BAC" w:rsidRDefault="00A41549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CA40C1" w:rsidRPr="00A61BAC" w14:paraId="24363CC0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862B3E9" w14:textId="77777777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D9CADAA" w14:textId="6014B113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EBF1931" w14:textId="0AADA844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2B0A360C" w14:textId="48B6235A" w:rsidR="00A41549" w:rsidRDefault="00A41549" w:rsidP="0015781E">
      <w:pPr>
        <w:rPr>
          <w:rFonts w:ascii="Arial" w:hAnsi="Arial" w:cs="Arial"/>
          <w:sz w:val="22"/>
          <w:szCs w:val="22"/>
          <w:lang w:val="en-US"/>
        </w:rPr>
      </w:pPr>
    </w:p>
    <w:p w14:paraId="0E770154" w14:textId="067A9E87" w:rsidR="007501C3" w:rsidRDefault="007501C3" w:rsidP="0015781E">
      <w:pPr>
        <w:rPr>
          <w:rFonts w:ascii="Arial" w:hAnsi="Arial" w:cs="Arial"/>
          <w:sz w:val="22"/>
          <w:szCs w:val="22"/>
          <w:lang w:val="en-US"/>
        </w:rPr>
      </w:pPr>
    </w:p>
    <w:p w14:paraId="29205E90" w14:textId="59D872A8" w:rsidR="007501C3" w:rsidRDefault="007501C3" w:rsidP="0015781E">
      <w:pPr>
        <w:rPr>
          <w:rFonts w:ascii="Arial" w:hAnsi="Arial" w:cs="Arial"/>
          <w:sz w:val="22"/>
          <w:szCs w:val="22"/>
          <w:lang w:val="en-US"/>
        </w:rPr>
      </w:pPr>
    </w:p>
    <w:p w14:paraId="5FB387A6" w14:textId="77777777" w:rsidR="007501C3" w:rsidRPr="00A61BAC" w:rsidRDefault="007501C3" w:rsidP="0015781E">
      <w:pPr>
        <w:rPr>
          <w:rFonts w:ascii="Arial" w:hAnsi="Arial" w:cs="Arial"/>
          <w:sz w:val="22"/>
          <w:szCs w:val="22"/>
          <w:lang w:val="en-US"/>
        </w:rPr>
      </w:pPr>
    </w:p>
    <w:p w14:paraId="3A8047B7" w14:textId="664C0ED8" w:rsidR="00724C94" w:rsidRPr="00A61BAC" w:rsidRDefault="00724C94" w:rsidP="0015781E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2990"/>
        <w:gridCol w:w="4381"/>
      </w:tblGrid>
      <w:tr w:rsidR="00724C94" w:rsidRPr="00A61BAC" w14:paraId="310D9628" w14:textId="77777777" w:rsidTr="00005180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7EAAD77" w14:textId="5F963909" w:rsidR="00724C94" w:rsidRPr="00A61BAC" w:rsidRDefault="00890149" w:rsidP="00005180">
            <w:pPr>
              <w:pStyle w:val="Heading3"/>
              <w:rPr>
                <w:rFonts w:cs="Arial"/>
                <w:sz w:val="22"/>
                <w:szCs w:val="22"/>
                <w:lang w:val="en-GB"/>
              </w:rPr>
            </w:pPr>
            <w:r w:rsidRPr="00A61BAC">
              <w:rPr>
                <w:rFonts w:cs="Arial"/>
                <w:sz w:val="22"/>
                <w:szCs w:val="22"/>
              </w:rPr>
              <w:t>C</w:t>
            </w:r>
            <w:r w:rsidR="00724C94" w:rsidRPr="00A61BAC">
              <w:rPr>
                <w:rFonts w:cs="Arial"/>
                <w:sz w:val="22"/>
                <w:szCs w:val="22"/>
              </w:rPr>
              <w:t>lock</w:t>
            </w:r>
            <w:r w:rsidR="009719AF">
              <w:rPr>
                <w:rFonts w:cs="Arial"/>
                <w:sz w:val="22"/>
                <w:szCs w:val="22"/>
              </w:rPr>
              <w:t xml:space="preserve">  </w:t>
            </w:r>
          </w:p>
        </w:tc>
      </w:tr>
      <w:tr w:rsidR="00724C94" w:rsidRPr="00A61BAC" w14:paraId="64975F3E" w14:textId="77777777" w:rsidTr="00005180">
        <w:trPr>
          <w:cantSplit/>
          <w:trHeight w:val="269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780ACA3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Purpose of test or theoretical impact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E6BB1F8" w14:textId="4A5AD2D4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If </w:t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clock </w:t>
            </w:r>
            <w:proofErr w:type="gramStart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wrong, 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</w:t>
            </w:r>
            <w:proofErr w:type="gramEnd"/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should turn off.</w:t>
            </w:r>
          </w:p>
        </w:tc>
      </w:tr>
      <w:tr w:rsidR="00724C94" w:rsidRPr="00A61BAC" w14:paraId="63495EFF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E2DB9CC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AB144CD" w14:textId="39F3C04D" w:rsidR="00724C94" w:rsidRDefault="00CC604C" w:rsidP="0000518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Test 1: </w:t>
            </w:r>
            <w:r w:rsidR="00724C94"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a clock error – </w:t>
            </w:r>
            <w:r w:rsidR="00890149" w:rsidRPr="00A61BAC">
              <w:rPr>
                <w:rFonts w:ascii="Arial" w:hAnsi="Arial" w:cs="Arial"/>
                <w:sz w:val="22"/>
                <w:szCs w:val="22"/>
              </w:rPr>
              <w:t>Wrong frequency</w:t>
            </w:r>
            <w:r w:rsidR="00376EF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76EF1">
              <w:rPr>
                <w:rFonts w:ascii="Arial" w:hAnsi="Arial" w:cs="Arial" w:hint="eastAsia"/>
                <w:sz w:val="22"/>
                <w:szCs w:val="22"/>
                <w:lang w:eastAsia="zh-CN"/>
              </w:rPr>
              <w:t>时钟</w:t>
            </w:r>
          </w:p>
          <w:p w14:paraId="2EE33260" w14:textId="02500A5D" w:rsidR="00CC604C" w:rsidRPr="00CC604C" w:rsidRDefault="00CC604C" w:rsidP="00CC604C">
            <w:pPr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</w:pPr>
            <w:r w:rsidRPr="00CC604C"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  <w:t xml:space="preserve">Test 2: </w:t>
            </w:r>
            <w:r w:rsidRPr="00CC604C">
              <w:rPr>
                <w:rFonts w:ascii="Arial" w:hAnsi="Arial" w:cs="Arial"/>
                <w:sz w:val="22"/>
                <w:szCs w:val="22"/>
                <w:highlight w:val="yellow"/>
              </w:rPr>
              <w:t>Crystal</w:t>
            </w:r>
            <w:r w:rsidR="009719AF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="009719AF">
              <w:rPr>
                <w:rFonts w:ascii="Arial" w:hAnsi="Arial" w:cs="Arial" w:hint="eastAsia"/>
                <w:sz w:val="22"/>
                <w:szCs w:val="22"/>
                <w:highlight w:val="yellow"/>
                <w:lang w:eastAsia="zh-CN"/>
              </w:rPr>
              <w:t>oscillator</w:t>
            </w:r>
            <w:r w:rsidRPr="00CC604C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r w:rsidRPr="00CC604C"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  <w:t>stop (</w:t>
            </w:r>
            <w:r w:rsidR="009719AF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晶振停止</w:t>
            </w:r>
            <w:r w:rsidRPr="00CC604C"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  <w:t>)</w:t>
            </w:r>
          </w:p>
          <w:p w14:paraId="5D1054BB" w14:textId="64B93A20" w:rsidR="00CC604C" w:rsidRPr="00CC604C" w:rsidRDefault="00CC604C" w:rsidP="00CC604C">
            <w:pPr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</w:pPr>
            <w:r w:rsidRPr="00CC604C"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  <w:t xml:space="preserve">Test 3: </w:t>
            </w:r>
            <w:r w:rsidRPr="00CC604C">
              <w:rPr>
                <w:rFonts w:ascii="Arial" w:hAnsi="Arial" w:cs="Arial"/>
                <w:sz w:val="22"/>
                <w:szCs w:val="22"/>
                <w:highlight w:val="yellow"/>
              </w:rPr>
              <w:t xml:space="preserve">Crystal </w:t>
            </w:r>
            <w:r w:rsidR="009719AF">
              <w:rPr>
                <w:rFonts w:ascii="Arial" w:hAnsi="Arial" w:cs="Arial" w:hint="eastAsia"/>
                <w:sz w:val="22"/>
                <w:szCs w:val="22"/>
                <w:highlight w:val="yellow"/>
                <w:lang w:eastAsia="zh-CN"/>
              </w:rPr>
              <w:t>oscillator</w:t>
            </w:r>
            <w:r w:rsidR="009719AF" w:rsidRPr="00CC604C"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  <w:t xml:space="preserve"> </w:t>
            </w:r>
            <w:r w:rsidRPr="00CC604C"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  <w:t>half value (</w:t>
            </w:r>
            <w:r w:rsidR="009719AF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晶振半频</w:t>
            </w:r>
            <w:r w:rsidRPr="00CC604C"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  <w:t>)</w:t>
            </w:r>
            <w:r w:rsidRPr="00CC604C">
              <w:rPr>
                <w:rFonts w:ascii="Arial" w:hAnsi="Arial" w:cs="Arial" w:hint="eastAsia"/>
                <w:sz w:val="22"/>
                <w:szCs w:val="22"/>
                <w:highlight w:val="yellow"/>
                <w:lang w:eastAsia="zh-CN"/>
              </w:rPr>
              <w:t xml:space="preserve"> </w:t>
            </w:r>
          </w:p>
          <w:p w14:paraId="568F6B31" w14:textId="5D0CFEB5" w:rsidR="00CC604C" w:rsidRPr="00CC604C" w:rsidRDefault="00CC604C" w:rsidP="00CC604C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  <w:r w:rsidRPr="00CC604C"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  <w:t xml:space="preserve">Test 4: </w:t>
            </w:r>
            <w:r w:rsidRPr="00CC604C">
              <w:rPr>
                <w:rFonts w:ascii="Arial" w:hAnsi="Arial" w:cs="Arial"/>
                <w:sz w:val="22"/>
                <w:szCs w:val="22"/>
                <w:highlight w:val="yellow"/>
              </w:rPr>
              <w:t xml:space="preserve">Crystal </w:t>
            </w:r>
            <w:r w:rsidR="009719AF">
              <w:rPr>
                <w:rFonts w:ascii="Arial" w:hAnsi="Arial" w:cs="Arial" w:hint="eastAsia"/>
                <w:sz w:val="22"/>
                <w:szCs w:val="22"/>
                <w:highlight w:val="yellow"/>
                <w:lang w:eastAsia="zh-CN"/>
              </w:rPr>
              <w:t>oscillator</w:t>
            </w:r>
            <w:r w:rsidR="009719AF" w:rsidRPr="00CC604C"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  <w:t xml:space="preserve"> </w:t>
            </w:r>
            <w:r w:rsidRPr="00CC604C"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  <w:t>double value</w:t>
            </w:r>
            <w:r w:rsidRPr="00CC604C">
              <w:rPr>
                <w:rFonts w:ascii="Arial" w:hAnsi="Arial" w:cs="Arial" w:hint="eastAsia"/>
                <w:sz w:val="22"/>
                <w:szCs w:val="22"/>
                <w:highlight w:val="yellow"/>
                <w:lang w:eastAsia="zh-CN"/>
              </w:rPr>
              <w:t xml:space="preserve"> </w:t>
            </w:r>
            <w:r w:rsidRPr="00CC604C"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  <w:t>(</w:t>
            </w:r>
            <w:r w:rsidR="009719AF">
              <w:rPr>
                <w:rFonts w:ascii="Arial" w:hAnsi="Arial" w:cs="Arial" w:hint="eastAsia"/>
                <w:sz w:val="22"/>
                <w:szCs w:val="22"/>
                <w:highlight w:val="yellow"/>
                <w:lang w:val="en-GB" w:eastAsia="zh-CN"/>
              </w:rPr>
              <w:t>晶振倍频</w:t>
            </w:r>
            <w:r w:rsidRPr="00CC604C">
              <w:rPr>
                <w:rFonts w:ascii="Arial" w:hAnsi="Arial" w:cs="Arial"/>
                <w:sz w:val="22"/>
                <w:szCs w:val="22"/>
                <w:highlight w:val="yellow"/>
                <w:lang w:eastAsia="zh-CN"/>
              </w:rPr>
              <w:t>)</w:t>
            </w:r>
          </w:p>
          <w:p w14:paraId="5B3D8CA4" w14:textId="1DA92652" w:rsidR="00CC604C" w:rsidRPr="00CC604C" w:rsidRDefault="00CC604C" w:rsidP="00005180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</w:p>
        </w:tc>
      </w:tr>
      <w:tr w:rsidR="00724C94" w:rsidRPr="00A61BAC" w14:paraId="0B859654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0CE3A4D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29F5165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Start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5027D16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</w:p>
        </w:tc>
      </w:tr>
      <w:tr w:rsidR="00724C94" w:rsidRPr="00A61BAC" w14:paraId="18C9BE7F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EE4C61F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Expected reaction/detection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991502E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6BDC209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724C94" w:rsidRPr="00A61BAC" w14:paraId="4CE66A38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E9DBED8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  <w:p w14:paraId="54AF1A7E" w14:textId="5220876A" w:rsidR="00724C94" w:rsidRPr="00A61BAC" w:rsidRDefault="0042788F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GB" w:eastAsia="zh-CN"/>
              </w:rPr>
              <w:t>故障后进入什么状态？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C982C30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4E4142A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CA40C1" w:rsidRPr="00A61BAC" w14:paraId="07C5C9A6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E85D3D0" w14:textId="77777777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F1BBADD" w14:textId="4822907E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5DC8421" w14:textId="41B84507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0EE26CBB" w14:textId="49D588BF" w:rsidR="00724C94" w:rsidRPr="00A61BAC" w:rsidRDefault="00724C94" w:rsidP="0015781E">
      <w:pPr>
        <w:rPr>
          <w:rFonts w:ascii="Arial" w:hAnsi="Arial" w:cs="Arial"/>
          <w:sz w:val="22"/>
          <w:szCs w:val="22"/>
          <w:lang w:val="en-US"/>
        </w:rPr>
      </w:pPr>
    </w:p>
    <w:p w14:paraId="1FEBDE02" w14:textId="36B0A54E" w:rsidR="00724C94" w:rsidRPr="00A61BAC" w:rsidRDefault="00724C94" w:rsidP="0015781E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2990"/>
        <w:gridCol w:w="4381"/>
      </w:tblGrid>
      <w:tr w:rsidR="00724C94" w:rsidRPr="00A61BAC" w14:paraId="2EC1582F" w14:textId="77777777" w:rsidTr="00005180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ABA7904" w14:textId="6298E586" w:rsidR="00724C94" w:rsidRPr="00A61BAC" w:rsidRDefault="00890149" w:rsidP="00005180">
            <w:pPr>
              <w:pStyle w:val="Heading3"/>
              <w:rPr>
                <w:rFonts w:cs="Arial"/>
                <w:sz w:val="22"/>
                <w:szCs w:val="22"/>
                <w:lang w:val="en-GB"/>
              </w:rPr>
            </w:pPr>
            <w:r w:rsidRPr="00A61BAC">
              <w:rPr>
                <w:rFonts w:cs="Arial"/>
                <w:sz w:val="22"/>
                <w:szCs w:val="22"/>
              </w:rPr>
              <w:t>Invariable memory</w:t>
            </w:r>
            <w:r w:rsidRPr="00A61BAC">
              <w:rPr>
                <w:rFonts w:cs="Arial"/>
                <w:sz w:val="22"/>
                <w:szCs w:val="22"/>
              </w:rPr>
              <w:t>不可变存储器</w:t>
            </w:r>
          </w:p>
        </w:tc>
      </w:tr>
      <w:tr w:rsidR="00724C94" w:rsidRPr="00A61BAC" w14:paraId="64433040" w14:textId="77777777" w:rsidTr="00005180">
        <w:trPr>
          <w:cantSplit/>
          <w:trHeight w:val="269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FBC0AB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Purpose of test or theoretical impact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F1B456C" w14:textId="3D906185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If </w:t>
            </w:r>
            <w:r w:rsidR="00890149" w:rsidRPr="00A61BAC">
              <w:rPr>
                <w:rFonts w:ascii="Arial" w:hAnsi="Arial" w:cs="Arial"/>
                <w:sz w:val="22"/>
                <w:szCs w:val="22"/>
              </w:rPr>
              <w:t>Invariable memory</w:t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wrong, 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</w:t>
            </w:r>
            <w:proofErr w:type="gramEnd"/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should turn off.</w:t>
            </w:r>
          </w:p>
        </w:tc>
      </w:tr>
      <w:tr w:rsidR="00724C94" w:rsidRPr="00A61BAC" w14:paraId="69C151FD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09EF64C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D5B7C6D" w14:textId="4622ABEB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 w:rsidR="00A339FB" w:rsidRPr="00A61BAC">
              <w:rPr>
                <w:rFonts w:ascii="Arial" w:hAnsi="Arial" w:cs="Arial"/>
                <w:sz w:val="22"/>
                <w:szCs w:val="22"/>
              </w:rPr>
              <w:t xml:space="preserve">Invariable memory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error – </w:t>
            </w:r>
            <w:r w:rsidR="00A339FB" w:rsidRPr="00A61BAC">
              <w:rPr>
                <w:rFonts w:ascii="Arial" w:hAnsi="Arial" w:cs="Arial"/>
                <w:sz w:val="22"/>
                <w:szCs w:val="22"/>
              </w:rPr>
              <w:t>single bit faults</w:t>
            </w:r>
          </w:p>
        </w:tc>
      </w:tr>
      <w:tr w:rsidR="00724C94" w:rsidRPr="00A61BAC" w14:paraId="23055E6E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8734DF9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A8314FC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Start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1C8E4FB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</w:p>
        </w:tc>
      </w:tr>
      <w:tr w:rsidR="00724C94" w:rsidRPr="00A61BAC" w14:paraId="014FDD2C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004755C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Expected reaction/detection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6170444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C0B873D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724C94" w:rsidRPr="00A61BAC" w14:paraId="5DBD18E6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FE48253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  <w:p w14:paraId="2C68A3D7" w14:textId="70CFB131" w:rsidR="00724C94" w:rsidRPr="00A61BAC" w:rsidRDefault="0042788F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GB" w:eastAsia="zh-CN"/>
              </w:rPr>
              <w:t>故障后进入什么状态？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5622D85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2792CEB" w14:textId="77777777" w:rsidR="00724C94" w:rsidRPr="00A61BAC" w:rsidRDefault="00724C94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CA40C1" w:rsidRPr="00A61BAC" w14:paraId="13C00F5A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A710E1D" w14:textId="77777777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E375138" w14:textId="7E44442F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B338D49" w14:textId="2F450A55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31C26C1E" w14:textId="6C418478" w:rsidR="00724C94" w:rsidRDefault="00724C94" w:rsidP="0015781E">
      <w:pPr>
        <w:rPr>
          <w:rFonts w:ascii="Arial" w:hAnsi="Arial" w:cs="Arial"/>
          <w:sz w:val="22"/>
          <w:szCs w:val="22"/>
          <w:lang w:val="en-US"/>
        </w:rPr>
      </w:pPr>
    </w:p>
    <w:p w14:paraId="2883D0ED" w14:textId="77777777" w:rsidR="0042788F" w:rsidRPr="00A61BAC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2990"/>
        <w:gridCol w:w="4381"/>
      </w:tblGrid>
      <w:tr w:rsidR="004656BD" w:rsidRPr="00A61BAC" w14:paraId="3E0E3FB1" w14:textId="77777777" w:rsidTr="00005180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28832B7" w14:textId="0D99EDCB" w:rsidR="004656BD" w:rsidRPr="00A61BAC" w:rsidRDefault="004656BD" w:rsidP="00005180">
            <w:pPr>
              <w:pStyle w:val="Heading3"/>
              <w:rPr>
                <w:rFonts w:cs="Arial"/>
                <w:sz w:val="22"/>
                <w:szCs w:val="22"/>
                <w:lang w:val="en-GB"/>
              </w:rPr>
            </w:pPr>
            <w:r w:rsidRPr="00A61BAC">
              <w:rPr>
                <w:rFonts w:cs="Arial"/>
                <w:sz w:val="22"/>
                <w:szCs w:val="22"/>
              </w:rPr>
              <w:t>Variable memory</w:t>
            </w:r>
            <w:r w:rsidRPr="00A61BAC">
              <w:rPr>
                <w:rFonts w:cs="Arial"/>
                <w:sz w:val="22"/>
                <w:szCs w:val="22"/>
              </w:rPr>
              <w:t>可变存储器</w:t>
            </w:r>
          </w:p>
        </w:tc>
      </w:tr>
      <w:tr w:rsidR="004656BD" w:rsidRPr="00A61BAC" w14:paraId="66C6A1E7" w14:textId="77777777" w:rsidTr="00005180">
        <w:trPr>
          <w:cantSplit/>
          <w:trHeight w:val="269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3AE3F65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Purpose of test or theoretical impact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EC2EB39" w14:textId="21AD154F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If </w:t>
            </w:r>
            <w:r w:rsidRPr="00A61BAC">
              <w:rPr>
                <w:rFonts w:ascii="Arial" w:hAnsi="Arial" w:cs="Arial"/>
                <w:sz w:val="22"/>
                <w:szCs w:val="22"/>
              </w:rPr>
              <w:t>Variable memory</w:t>
            </w:r>
            <w:r w:rsidRPr="00A61BAC">
              <w:rPr>
                <w:rFonts w:ascii="Arial" w:hAnsi="Arial" w:cs="Arial"/>
                <w:sz w:val="22"/>
                <w:szCs w:val="22"/>
                <w:lang w:eastAsia="zh-CN"/>
              </w:rPr>
              <w:t xml:space="preserve"> </w:t>
            </w:r>
            <w:proofErr w:type="gramStart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wrong, 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</w:t>
            </w:r>
            <w:proofErr w:type="gramEnd"/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should turn off.</w:t>
            </w:r>
          </w:p>
        </w:tc>
      </w:tr>
      <w:tr w:rsidR="004656BD" w:rsidRPr="00A61BAC" w14:paraId="145FC24C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D3DFD99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E36B8E2" w14:textId="3AEEF2E2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 w:rsidRPr="00A61BAC">
              <w:rPr>
                <w:rFonts w:ascii="Arial" w:hAnsi="Arial" w:cs="Arial"/>
                <w:sz w:val="22"/>
                <w:szCs w:val="22"/>
              </w:rPr>
              <w:t>Variable memory</w:t>
            </w:r>
            <w:r w:rsidRPr="00A61BAC">
              <w:rPr>
                <w:rFonts w:ascii="Arial" w:hAnsi="Arial" w:cs="Arial"/>
                <w:sz w:val="22"/>
                <w:szCs w:val="22"/>
                <w:lang w:eastAsia="zh-CN"/>
              </w:rPr>
              <w:t xml:space="preserve">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error – </w:t>
            </w:r>
            <w:r w:rsidRPr="00A61BAC">
              <w:rPr>
                <w:rFonts w:ascii="Arial" w:hAnsi="Arial" w:cs="Arial"/>
                <w:sz w:val="22"/>
                <w:szCs w:val="22"/>
              </w:rPr>
              <w:t>DC fault</w:t>
            </w:r>
          </w:p>
        </w:tc>
      </w:tr>
      <w:tr w:rsidR="004656BD" w:rsidRPr="00A61BAC" w14:paraId="2D6471B2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8AD8B64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4C9547D" w14:textId="0A61B73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Start</w:t>
            </w:r>
            <w:r w:rsidR="007E6138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ABB4574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</w:p>
        </w:tc>
      </w:tr>
      <w:tr w:rsidR="004656BD" w:rsidRPr="00A61BAC" w14:paraId="5EEC6AF6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16A8B7D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Expected reaction/detection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F75FB5F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C3957DD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4656BD" w:rsidRPr="00A61BAC" w14:paraId="040F93C8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ED0499E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  <w:p w14:paraId="07A4FB9B" w14:textId="6B490B40" w:rsidR="004656BD" w:rsidRPr="00A61BAC" w:rsidRDefault="0042788F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GB" w:eastAsia="zh-CN"/>
              </w:rPr>
              <w:t>故障后进入什么状态？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F552E8A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1E75E0A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CA40C1" w:rsidRPr="00A61BAC" w14:paraId="35290C7B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4A51394" w14:textId="77777777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BED1040" w14:textId="35A4BD13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09527EA" w14:textId="048C40D0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53B84A9D" w14:textId="63F2EC23" w:rsidR="00724C94" w:rsidRDefault="00724C94" w:rsidP="0015781E">
      <w:pPr>
        <w:rPr>
          <w:rFonts w:ascii="Arial" w:hAnsi="Arial" w:cs="Arial"/>
          <w:sz w:val="22"/>
          <w:szCs w:val="22"/>
          <w:lang w:val="en-US"/>
        </w:rPr>
      </w:pPr>
    </w:p>
    <w:p w14:paraId="7959E4F6" w14:textId="08B1A0F0" w:rsidR="0042788F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p w14:paraId="2177DC80" w14:textId="0E52CEA7" w:rsidR="0042788F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p w14:paraId="19CEA055" w14:textId="26E9912E" w:rsidR="0042788F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p w14:paraId="6973634E" w14:textId="0AB5A020" w:rsidR="0042788F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p w14:paraId="74CC979B" w14:textId="67E1070C" w:rsidR="0042788F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p w14:paraId="3ED84D5F" w14:textId="77777777" w:rsidR="0042788F" w:rsidRPr="00A61BAC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2990"/>
        <w:gridCol w:w="4381"/>
      </w:tblGrid>
      <w:tr w:rsidR="004656BD" w:rsidRPr="00A61BAC" w14:paraId="51C061BC" w14:textId="77777777" w:rsidTr="00005180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AA40780" w14:textId="47AAAAEC" w:rsidR="004656BD" w:rsidRPr="00A61BAC" w:rsidRDefault="004656BD" w:rsidP="00005180">
            <w:pPr>
              <w:pStyle w:val="Heading3"/>
              <w:rPr>
                <w:rFonts w:cs="Arial"/>
                <w:sz w:val="22"/>
                <w:szCs w:val="22"/>
                <w:lang w:val="en-GB"/>
              </w:rPr>
            </w:pPr>
            <w:r w:rsidRPr="00A61BAC">
              <w:rPr>
                <w:rFonts w:cs="Arial"/>
                <w:sz w:val="22"/>
                <w:szCs w:val="22"/>
              </w:rPr>
              <w:t xml:space="preserve">Addressing </w:t>
            </w:r>
            <w:r w:rsidR="00376EF1">
              <w:rPr>
                <w:rFonts w:cs="Arial"/>
                <w:sz w:val="22"/>
                <w:szCs w:val="22"/>
              </w:rPr>
              <w:t xml:space="preserve"> </w:t>
            </w:r>
            <w:r w:rsidR="00376EF1">
              <w:rPr>
                <w:rFonts w:cs="Arial" w:hint="eastAsia"/>
                <w:sz w:val="22"/>
                <w:szCs w:val="22"/>
                <w:lang w:eastAsia="zh-CN"/>
              </w:rPr>
              <w:t>存储器</w:t>
            </w:r>
            <w:r w:rsidRPr="00A61BAC">
              <w:rPr>
                <w:rFonts w:cs="Arial"/>
                <w:sz w:val="22"/>
                <w:szCs w:val="22"/>
                <w:lang w:eastAsia="zh-CN"/>
              </w:rPr>
              <w:t>寻址</w:t>
            </w:r>
          </w:p>
        </w:tc>
      </w:tr>
      <w:tr w:rsidR="004656BD" w:rsidRPr="00A61BAC" w14:paraId="5F69AE11" w14:textId="77777777" w:rsidTr="00005180">
        <w:trPr>
          <w:cantSplit/>
          <w:trHeight w:val="269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C7257E4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Purpose of test or theoretical impact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A2A391" w14:textId="7C7B6808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If </w:t>
            </w:r>
            <w:r w:rsidRPr="00A61BAC">
              <w:rPr>
                <w:rFonts w:ascii="Arial" w:hAnsi="Arial" w:cs="Arial"/>
                <w:sz w:val="22"/>
                <w:szCs w:val="22"/>
              </w:rPr>
              <w:t>Addressing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proofErr w:type="gramStart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wrong, 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</w:t>
            </w:r>
            <w:proofErr w:type="gramEnd"/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should turn off.</w:t>
            </w:r>
          </w:p>
        </w:tc>
      </w:tr>
      <w:tr w:rsidR="004656BD" w:rsidRPr="00A61BAC" w14:paraId="37E2357E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447AB72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C893C7B" w14:textId="73AD998A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 w:rsidRPr="00A61BAC">
              <w:rPr>
                <w:rFonts w:ascii="Arial" w:hAnsi="Arial" w:cs="Arial"/>
                <w:sz w:val="22"/>
                <w:szCs w:val="22"/>
              </w:rPr>
              <w:t>Addressing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error – </w:t>
            </w:r>
            <w:r w:rsidRPr="00A61BAC">
              <w:rPr>
                <w:rFonts w:ascii="Arial" w:hAnsi="Arial" w:cs="Arial"/>
                <w:sz w:val="22"/>
                <w:szCs w:val="22"/>
                <w:lang w:eastAsia="zh-CN"/>
              </w:rPr>
              <w:t>stuck</w:t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61BAC">
              <w:rPr>
                <w:rFonts w:ascii="Arial" w:hAnsi="Arial" w:cs="Arial"/>
                <w:sz w:val="22"/>
                <w:szCs w:val="22"/>
                <w:lang w:eastAsia="zh-CN"/>
              </w:rPr>
              <w:t>at</w:t>
            </w:r>
          </w:p>
        </w:tc>
      </w:tr>
      <w:tr w:rsidR="004656BD" w:rsidRPr="00A61BAC" w14:paraId="01AD3467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C2AF185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68077DA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Start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9829579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</w:p>
        </w:tc>
      </w:tr>
      <w:tr w:rsidR="004656BD" w:rsidRPr="00A61BAC" w14:paraId="701D3EA5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CC0070B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Expected reaction/detection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DDB109C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818F288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4656BD" w:rsidRPr="00A61BAC" w14:paraId="4F820C4B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CF927DE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  <w:p w14:paraId="6D7B4716" w14:textId="755E5BCE" w:rsidR="004656BD" w:rsidRPr="00A61BAC" w:rsidRDefault="0042788F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GB" w:eastAsia="zh-CN"/>
              </w:rPr>
              <w:t>故障后进入什么状态？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D631639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D584CAB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CA40C1" w:rsidRPr="00A61BAC" w14:paraId="5311B002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B1E80B9" w14:textId="77777777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C3D0D20" w14:textId="2E25C019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D2D6F3F" w14:textId="3D73B237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19BD34EC" w14:textId="3FF4D5D6" w:rsidR="004656BD" w:rsidRDefault="004656BD" w:rsidP="0015781E">
      <w:pPr>
        <w:rPr>
          <w:rFonts w:ascii="Arial" w:hAnsi="Arial" w:cs="Arial"/>
          <w:sz w:val="22"/>
          <w:szCs w:val="22"/>
          <w:lang w:val="en-US"/>
        </w:rPr>
      </w:pPr>
    </w:p>
    <w:p w14:paraId="2EBC5114" w14:textId="77777777" w:rsidR="0042788F" w:rsidRPr="00A61BAC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2990"/>
        <w:gridCol w:w="4381"/>
      </w:tblGrid>
      <w:tr w:rsidR="004656BD" w:rsidRPr="00A61BAC" w14:paraId="61057FDC" w14:textId="77777777" w:rsidTr="00005180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40F7B9A" w14:textId="157ABB43" w:rsidR="004656BD" w:rsidRPr="00A61BAC" w:rsidRDefault="004656BD" w:rsidP="00005180">
            <w:pPr>
              <w:pStyle w:val="Heading3"/>
              <w:rPr>
                <w:rFonts w:cs="Arial"/>
                <w:sz w:val="22"/>
                <w:szCs w:val="22"/>
                <w:lang w:val="en-GB"/>
              </w:rPr>
            </w:pPr>
            <w:r w:rsidRPr="00A61BAC">
              <w:rPr>
                <w:rFonts w:cs="Arial"/>
                <w:sz w:val="22"/>
                <w:szCs w:val="22"/>
              </w:rPr>
              <w:t xml:space="preserve">Internal data path </w:t>
            </w:r>
            <w:r w:rsidRPr="00A61BAC">
              <w:rPr>
                <w:rFonts w:cs="Arial"/>
                <w:sz w:val="22"/>
                <w:szCs w:val="22"/>
              </w:rPr>
              <w:t>内部数据通路</w:t>
            </w:r>
          </w:p>
        </w:tc>
      </w:tr>
      <w:tr w:rsidR="004656BD" w:rsidRPr="00A61BAC" w14:paraId="4A606542" w14:textId="77777777" w:rsidTr="00005180">
        <w:trPr>
          <w:cantSplit/>
          <w:trHeight w:val="269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B070E9D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Purpose of test or theoretical impact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8C861E5" w14:textId="08E584F8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If </w:t>
            </w:r>
            <w:r w:rsidRPr="00A61BAC">
              <w:rPr>
                <w:rFonts w:ascii="Arial" w:hAnsi="Arial" w:cs="Arial"/>
                <w:sz w:val="22"/>
                <w:szCs w:val="22"/>
              </w:rPr>
              <w:t>Internal data path</w:t>
            </w:r>
            <w:r w:rsidRPr="00A61BAC">
              <w:rPr>
                <w:rFonts w:ascii="Arial" w:hAnsi="Arial" w:cs="Arial"/>
                <w:sz w:val="22"/>
                <w:szCs w:val="22"/>
                <w:lang w:eastAsia="zh-CN"/>
              </w:rPr>
              <w:t>--data</w:t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wrong, 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</w:t>
            </w:r>
            <w:proofErr w:type="gramEnd"/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should turn off.</w:t>
            </w:r>
          </w:p>
        </w:tc>
      </w:tr>
      <w:tr w:rsidR="004656BD" w:rsidRPr="00A61BAC" w14:paraId="3FE5EC41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F19715C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FC7FD43" w14:textId="77777777" w:rsidR="004656BD" w:rsidRDefault="004656BD" w:rsidP="00005180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Internal data path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error – </w:t>
            </w:r>
            <w:r w:rsidRPr="00A61BAC">
              <w:rPr>
                <w:rFonts w:ascii="Arial" w:hAnsi="Arial" w:cs="Arial"/>
                <w:sz w:val="22"/>
                <w:szCs w:val="22"/>
                <w:lang w:eastAsia="zh-CN"/>
              </w:rPr>
              <w:t>stuck</w:t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61BAC">
              <w:rPr>
                <w:rFonts w:ascii="Arial" w:hAnsi="Arial" w:cs="Arial"/>
                <w:sz w:val="22"/>
                <w:szCs w:val="22"/>
                <w:lang w:eastAsia="zh-CN"/>
              </w:rPr>
              <w:t>at</w:t>
            </w:r>
          </w:p>
          <w:p w14:paraId="3E1ED533" w14:textId="552DADD4" w:rsidR="00376EF1" w:rsidRPr="00A61BAC" w:rsidRDefault="00376EF1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数据出错</w:t>
            </w:r>
          </w:p>
        </w:tc>
      </w:tr>
      <w:tr w:rsidR="004656BD" w:rsidRPr="00A61BAC" w14:paraId="26B20FC8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2A55493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BAA78DF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Start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5EBEB63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</w:p>
        </w:tc>
      </w:tr>
      <w:tr w:rsidR="004656BD" w:rsidRPr="00A61BAC" w14:paraId="429236AD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81424D4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Expected reaction/detection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7D5A332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9E28843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4656BD" w:rsidRPr="00A61BAC" w14:paraId="15EA153A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E48577F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  <w:p w14:paraId="38519C5F" w14:textId="70E2804D" w:rsidR="004656BD" w:rsidRPr="00A61BAC" w:rsidRDefault="0042788F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GB" w:eastAsia="zh-CN"/>
              </w:rPr>
              <w:t>故障后进入什么状态？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DE8BE75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4DF4F17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CA40C1" w:rsidRPr="00A61BAC" w14:paraId="76021B00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03D0CD0" w14:textId="77777777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12170FC" w14:textId="3FC32B79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AF86332" w14:textId="4A4E59EB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7B01831A" w14:textId="3C60EEAD" w:rsidR="004656BD" w:rsidRDefault="004656BD" w:rsidP="0015781E">
      <w:pPr>
        <w:rPr>
          <w:rFonts w:ascii="Arial" w:hAnsi="Arial" w:cs="Arial"/>
          <w:sz w:val="22"/>
          <w:szCs w:val="22"/>
          <w:lang w:val="en-US"/>
        </w:rPr>
      </w:pPr>
    </w:p>
    <w:p w14:paraId="6DB1417B" w14:textId="77777777" w:rsidR="0042788F" w:rsidRPr="00A61BAC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2990"/>
        <w:gridCol w:w="4381"/>
      </w:tblGrid>
      <w:tr w:rsidR="004656BD" w:rsidRPr="00A61BAC" w14:paraId="66985B6E" w14:textId="77777777" w:rsidTr="00005180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AE321E7" w14:textId="05923029" w:rsidR="004656BD" w:rsidRPr="00A61BAC" w:rsidRDefault="00E002A3" w:rsidP="00005180">
            <w:pPr>
              <w:pStyle w:val="Heading3"/>
              <w:rPr>
                <w:rFonts w:cs="Arial"/>
                <w:sz w:val="22"/>
                <w:szCs w:val="22"/>
                <w:lang w:val="en-GB"/>
              </w:rPr>
            </w:pPr>
            <w:r w:rsidRPr="00A61BAC">
              <w:rPr>
                <w:rFonts w:cs="Arial"/>
                <w:sz w:val="22"/>
                <w:szCs w:val="22"/>
              </w:rPr>
              <w:t xml:space="preserve">Internal data path </w:t>
            </w:r>
            <w:r w:rsidRPr="00A61BAC">
              <w:rPr>
                <w:rFonts w:cs="Arial"/>
                <w:sz w:val="22"/>
                <w:szCs w:val="22"/>
              </w:rPr>
              <w:t>内部数据通路</w:t>
            </w:r>
          </w:p>
        </w:tc>
      </w:tr>
      <w:tr w:rsidR="004656BD" w:rsidRPr="00A61BAC" w14:paraId="6B832EED" w14:textId="77777777" w:rsidTr="00005180">
        <w:trPr>
          <w:cantSplit/>
          <w:trHeight w:val="269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DF873DB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Purpose of test or theoretical impact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F81A426" w14:textId="7BCF92E6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If </w:t>
            </w:r>
            <w:r w:rsidR="00220938" w:rsidRPr="00A61BAC">
              <w:rPr>
                <w:rFonts w:ascii="Arial" w:hAnsi="Arial" w:cs="Arial"/>
                <w:sz w:val="22"/>
                <w:szCs w:val="22"/>
              </w:rPr>
              <w:t xml:space="preserve">Internal data path </w:t>
            </w:r>
            <w:r w:rsidR="00220938" w:rsidRPr="00A61BAC">
              <w:rPr>
                <w:rFonts w:ascii="Arial" w:hAnsi="Arial" w:cs="Arial"/>
                <w:sz w:val="22"/>
                <w:szCs w:val="22"/>
                <w:lang w:eastAsia="zh-CN"/>
              </w:rPr>
              <w:t>–addressing</w:t>
            </w:r>
            <w:r w:rsidR="00220938" w:rsidRPr="00A61B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wrong, 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</w:t>
            </w:r>
            <w:proofErr w:type="gramEnd"/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should turn off.</w:t>
            </w:r>
          </w:p>
        </w:tc>
      </w:tr>
      <w:tr w:rsidR="004656BD" w:rsidRPr="00A61BAC" w14:paraId="524A6AED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2AC343C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A77AFAC" w14:textId="77777777" w:rsidR="004656BD" w:rsidRDefault="004656BD" w:rsidP="00005180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 w:rsidR="00220938" w:rsidRPr="00A61BAC">
              <w:rPr>
                <w:rFonts w:ascii="Arial" w:hAnsi="Arial" w:cs="Arial"/>
                <w:sz w:val="22"/>
                <w:szCs w:val="22"/>
              </w:rPr>
              <w:t xml:space="preserve">Internal data path </w:t>
            </w:r>
            <w:r w:rsidR="00220938" w:rsidRPr="00A61BAC">
              <w:rPr>
                <w:rFonts w:ascii="Arial" w:hAnsi="Arial" w:cs="Arial"/>
                <w:sz w:val="22"/>
                <w:szCs w:val="22"/>
                <w:lang w:eastAsia="zh-CN"/>
              </w:rPr>
              <w:t>–addressing</w:t>
            </w:r>
            <w:r w:rsidR="00220938" w:rsidRPr="00A61B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– </w:t>
            </w:r>
            <w:r w:rsidR="00220938" w:rsidRPr="00A61BAC">
              <w:rPr>
                <w:rFonts w:ascii="Arial" w:hAnsi="Arial" w:cs="Arial"/>
                <w:sz w:val="22"/>
                <w:szCs w:val="22"/>
                <w:lang w:eastAsia="zh-CN"/>
              </w:rPr>
              <w:t>wrong</w:t>
            </w:r>
            <w:r w:rsidR="00220938" w:rsidRPr="00A61B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20938" w:rsidRPr="00A61BAC">
              <w:rPr>
                <w:rFonts w:ascii="Arial" w:hAnsi="Arial" w:cs="Arial"/>
                <w:sz w:val="22"/>
                <w:szCs w:val="22"/>
                <w:lang w:eastAsia="zh-CN"/>
              </w:rPr>
              <w:t>address</w:t>
            </w:r>
          </w:p>
          <w:p w14:paraId="435C9845" w14:textId="1ADE73E0" w:rsidR="00376EF1" w:rsidRPr="00A61BAC" w:rsidRDefault="00376EF1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zh-CN"/>
              </w:rPr>
              <w:t>地址错误</w:t>
            </w:r>
          </w:p>
        </w:tc>
      </w:tr>
      <w:tr w:rsidR="004656BD" w:rsidRPr="00A61BAC" w14:paraId="43400311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BF4FA77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0395E14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Start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3DAFD9B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</w:p>
        </w:tc>
      </w:tr>
      <w:tr w:rsidR="004656BD" w:rsidRPr="00A61BAC" w14:paraId="19CEBAE0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9C28243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Expected reaction/detection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60C0B13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7119D5D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4656BD" w:rsidRPr="00A61BAC" w14:paraId="46A1B0DE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AE3DECB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  <w:p w14:paraId="02E6ED2A" w14:textId="18B59C37" w:rsidR="004656BD" w:rsidRPr="00A61BAC" w:rsidRDefault="0042788F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GB" w:eastAsia="zh-CN"/>
              </w:rPr>
              <w:t>故障后进入什么状态？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0250872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7C1F35A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CA40C1" w:rsidRPr="00A61BAC" w14:paraId="4C6117E5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40B0113" w14:textId="77777777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5351A3A" w14:textId="0C44F659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13C2B98" w14:textId="6486DB38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35D4418A" w14:textId="0A36B7C2" w:rsidR="004656BD" w:rsidRDefault="004656BD" w:rsidP="0015781E">
      <w:pPr>
        <w:rPr>
          <w:rFonts w:ascii="Arial" w:hAnsi="Arial" w:cs="Arial"/>
          <w:sz w:val="22"/>
          <w:szCs w:val="22"/>
          <w:lang w:val="en-US"/>
        </w:rPr>
      </w:pPr>
    </w:p>
    <w:p w14:paraId="703455C8" w14:textId="22CBBE5D" w:rsidR="0042788F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p w14:paraId="7D52AE0E" w14:textId="67EC38BC" w:rsidR="0042788F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p w14:paraId="6C4962A1" w14:textId="5659AEA0" w:rsidR="0042788F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p w14:paraId="498D1EF2" w14:textId="45E8F631" w:rsidR="0042788F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p w14:paraId="15398C32" w14:textId="5BC41E33" w:rsidR="0042788F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p w14:paraId="0DC761AC" w14:textId="77777777" w:rsidR="0042788F" w:rsidRPr="00A61BAC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2990"/>
        <w:gridCol w:w="4381"/>
      </w:tblGrid>
      <w:tr w:rsidR="004656BD" w:rsidRPr="00A61BAC" w14:paraId="2D1CB62A" w14:textId="77777777" w:rsidTr="00005180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6B44735" w14:textId="7B7B9855" w:rsidR="004656BD" w:rsidRPr="00A61BAC" w:rsidRDefault="00220938" w:rsidP="00005180">
            <w:pPr>
              <w:pStyle w:val="Heading3"/>
              <w:rPr>
                <w:rFonts w:cs="Arial"/>
                <w:sz w:val="22"/>
                <w:szCs w:val="22"/>
                <w:lang w:val="en-GB"/>
              </w:rPr>
            </w:pPr>
            <w:r w:rsidRPr="00A61BAC">
              <w:rPr>
                <w:rFonts w:cs="Arial"/>
                <w:sz w:val="22"/>
                <w:szCs w:val="22"/>
              </w:rPr>
              <w:t xml:space="preserve">External communication </w:t>
            </w:r>
            <w:r w:rsidRPr="00A61BAC">
              <w:rPr>
                <w:rFonts w:cs="Arial"/>
                <w:sz w:val="22"/>
                <w:szCs w:val="22"/>
              </w:rPr>
              <w:t>外部通讯</w:t>
            </w:r>
          </w:p>
        </w:tc>
      </w:tr>
      <w:tr w:rsidR="004656BD" w:rsidRPr="00A61BAC" w14:paraId="665D00DA" w14:textId="77777777" w:rsidTr="00005180">
        <w:trPr>
          <w:cantSplit/>
          <w:trHeight w:val="269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185310A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Purpose of test or theoretical impact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DB726EC" w14:textId="7F796AEB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If </w:t>
            </w:r>
            <w:r w:rsidR="001201DA" w:rsidRPr="00A61BAC">
              <w:rPr>
                <w:rFonts w:ascii="Arial" w:hAnsi="Arial" w:cs="Arial"/>
                <w:sz w:val="22"/>
                <w:szCs w:val="22"/>
              </w:rPr>
              <w:t xml:space="preserve">External communication </w:t>
            </w:r>
            <w:proofErr w:type="gramStart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wrong, 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</w:t>
            </w:r>
            <w:proofErr w:type="gramEnd"/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should turn off.</w:t>
            </w:r>
          </w:p>
        </w:tc>
      </w:tr>
      <w:tr w:rsidR="004656BD" w:rsidRPr="00A61BAC" w14:paraId="2EBA72B3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8F69239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13AF7C9" w14:textId="052DD57B" w:rsidR="001201DA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 w:rsidR="001201DA" w:rsidRPr="00A61BAC">
              <w:rPr>
                <w:rFonts w:ascii="Arial" w:hAnsi="Arial" w:cs="Arial"/>
                <w:sz w:val="22"/>
                <w:szCs w:val="22"/>
              </w:rPr>
              <w:t xml:space="preserve">External communication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error – </w:t>
            </w:r>
            <w:r w:rsidR="001201DA"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  </w:t>
            </w:r>
          </w:p>
          <w:p w14:paraId="46596D09" w14:textId="0CBB28E5" w:rsidR="004656BD" w:rsidRPr="0042788F" w:rsidRDefault="001201DA" w:rsidP="001201DA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Hamming distance </w:t>
            </w:r>
          </w:p>
          <w:p w14:paraId="5300253B" w14:textId="28DBC3C4" w:rsidR="001201DA" w:rsidRPr="0042788F" w:rsidRDefault="001201DA" w:rsidP="001201DA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</w:rPr>
              <w:t>Wrong address</w:t>
            </w:r>
            <w:r w:rsidR="00376EF1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376EF1">
              <w:rPr>
                <w:rFonts w:ascii="Arial" w:hAnsi="Arial" w:cs="Arial" w:hint="eastAsia"/>
                <w:color w:val="000000" w:themeColor="text1"/>
                <w:sz w:val="22"/>
                <w:szCs w:val="22"/>
                <w:lang w:eastAsia="zh-CN"/>
              </w:rPr>
              <w:t>错误的地址</w:t>
            </w:r>
          </w:p>
          <w:p w14:paraId="6ED32E7A" w14:textId="77777777" w:rsidR="001201DA" w:rsidRPr="0042788F" w:rsidRDefault="001201DA" w:rsidP="001201DA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zh-CN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</w:rPr>
              <w:t>Wrong point in time</w:t>
            </w: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</w:rPr>
              <w:t>错误的时间指针</w:t>
            </w:r>
          </w:p>
          <w:p w14:paraId="4654652E" w14:textId="3F3AF7CC" w:rsidR="001201DA" w:rsidRPr="00A61BAC" w:rsidRDefault="001201DA" w:rsidP="001201DA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</w:rPr>
              <w:t>Wrong sequence</w:t>
            </w: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</w:rPr>
              <w:t>错误频率</w:t>
            </w:r>
          </w:p>
        </w:tc>
      </w:tr>
      <w:tr w:rsidR="004656BD" w:rsidRPr="00A61BAC" w14:paraId="4FEE714F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1CF0077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D519AFD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Start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EB3B9DE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</w:p>
        </w:tc>
      </w:tr>
      <w:tr w:rsidR="004656BD" w:rsidRPr="00A61BAC" w14:paraId="7CF8E7CF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97DC0B0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Expected reaction/detection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855E360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2009FA2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4656BD" w:rsidRPr="00A61BAC" w14:paraId="09D5D5D2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3E1E7DB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  <w:p w14:paraId="3C88BFE9" w14:textId="12B6DC9E" w:rsidR="004656BD" w:rsidRPr="00A61BAC" w:rsidRDefault="0042788F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GB" w:eastAsia="zh-CN"/>
              </w:rPr>
              <w:t>故障后进入什么状态？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5371127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C99F843" w14:textId="77777777" w:rsidR="004656BD" w:rsidRPr="00A61BAC" w:rsidRDefault="004656BD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CA40C1" w:rsidRPr="00A61BAC" w14:paraId="6B91D532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B788498" w14:textId="77777777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983BAFA" w14:textId="5DF036F0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DA8B0C2" w14:textId="1FD7BF3E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4D3E3641" w14:textId="0C3A5A24" w:rsidR="004656BD" w:rsidRDefault="004656BD" w:rsidP="0015781E">
      <w:pPr>
        <w:rPr>
          <w:rFonts w:ascii="Arial" w:hAnsi="Arial" w:cs="Arial"/>
          <w:sz w:val="22"/>
          <w:szCs w:val="22"/>
          <w:lang w:val="en-US"/>
        </w:rPr>
      </w:pPr>
    </w:p>
    <w:p w14:paraId="35A0C828" w14:textId="77777777" w:rsidR="0042788F" w:rsidRPr="00A61BAC" w:rsidRDefault="0042788F" w:rsidP="0015781E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2990"/>
        <w:gridCol w:w="4381"/>
      </w:tblGrid>
      <w:tr w:rsidR="001201DA" w:rsidRPr="00A61BAC" w14:paraId="592C4789" w14:textId="77777777" w:rsidTr="00005180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F6E652D" w14:textId="26B50CAB" w:rsidR="001201DA" w:rsidRPr="00A61BAC" w:rsidRDefault="001201DA" w:rsidP="00005180">
            <w:pPr>
              <w:pStyle w:val="Heading3"/>
              <w:rPr>
                <w:rFonts w:cs="Arial"/>
                <w:sz w:val="22"/>
                <w:szCs w:val="22"/>
                <w:lang w:val="en-GB"/>
              </w:rPr>
            </w:pPr>
            <w:r w:rsidRPr="00A61BAC">
              <w:rPr>
                <w:rFonts w:cs="Arial"/>
                <w:sz w:val="22"/>
                <w:szCs w:val="22"/>
              </w:rPr>
              <w:t>D</w:t>
            </w:r>
            <w:r w:rsidRPr="00A61BAC">
              <w:rPr>
                <w:rFonts w:cs="Arial"/>
                <w:sz w:val="22"/>
                <w:szCs w:val="22"/>
                <w:lang w:eastAsia="zh-CN"/>
              </w:rPr>
              <w:t>igital</w:t>
            </w:r>
            <w:r w:rsidRPr="00A61BAC">
              <w:rPr>
                <w:rFonts w:cs="Arial"/>
                <w:sz w:val="22"/>
                <w:szCs w:val="22"/>
              </w:rPr>
              <w:t xml:space="preserve"> I/O</w:t>
            </w:r>
          </w:p>
        </w:tc>
      </w:tr>
      <w:tr w:rsidR="001201DA" w:rsidRPr="00A61BAC" w14:paraId="77394513" w14:textId="77777777" w:rsidTr="00005180">
        <w:trPr>
          <w:cantSplit/>
          <w:trHeight w:val="269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C14AF5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Purpose of test or theoretical impact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C6559F8" w14:textId="43F535F6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If </w:t>
            </w:r>
            <w:r w:rsidRPr="00A61BAC">
              <w:rPr>
                <w:rFonts w:ascii="Arial" w:hAnsi="Arial" w:cs="Arial"/>
                <w:sz w:val="22"/>
                <w:szCs w:val="22"/>
                <w:lang w:eastAsia="zh-CN"/>
              </w:rPr>
              <w:t>digital</w:t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 I/O </w:t>
            </w:r>
            <w:proofErr w:type="gramStart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wrong, 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</w:t>
            </w:r>
            <w:proofErr w:type="gramEnd"/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should turn off.</w:t>
            </w:r>
          </w:p>
        </w:tc>
      </w:tr>
      <w:tr w:rsidR="001201DA" w:rsidRPr="00A61BAC" w14:paraId="2E6353D1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B1BDCC4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A33D7A7" w14:textId="77777777" w:rsidR="001201DA" w:rsidRDefault="001201DA" w:rsidP="001201DA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 w:rsidR="008926FE" w:rsidRPr="00A61BAC">
              <w:rPr>
                <w:rFonts w:ascii="Arial" w:hAnsi="Arial" w:cs="Arial"/>
                <w:sz w:val="22"/>
                <w:szCs w:val="22"/>
                <w:lang w:eastAsia="zh-CN"/>
              </w:rPr>
              <w:t>digital</w:t>
            </w:r>
            <w:r w:rsidR="008926FE" w:rsidRPr="00A61BAC">
              <w:rPr>
                <w:rFonts w:ascii="Arial" w:hAnsi="Arial" w:cs="Arial"/>
                <w:sz w:val="22"/>
                <w:szCs w:val="22"/>
              </w:rPr>
              <w:t xml:space="preserve"> I/O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error –    </w:t>
            </w:r>
          </w:p>
          <w:p w14:paraId="324C263A" w14:textId="44F84545" w:rsidR="00376EF1" w:rsidRPr="00A61BAC" w:rsidRDefault="00376EF1" w:rsidP="001201DA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数字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I</w:t>
            </w: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/O 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故障</w:t>
            </w:r>
          </w:p>
        </w:tc>
      </w:tr>
      <w:tr w:rsidR="001201DA" w:rsidRPr="00A61BAC" w14:paraId="1F1C6ED5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3933D1D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29C4040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Start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F59B25D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</w:p>
        </w:tc>
      </w:tr>
      <w:tr w:rsidR="001201DA" w:rsidRPr="00A61BAC" w14:paraId="14DE3CB6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0D49B13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Expected reaction/detection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74DFC80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5DC70C0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1201DA" w:rsidRPr="00A61BAC" w14:paraId="1C96AB61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CCBC61E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  <w:p w14:paraId="207C48FD" w14:textId="43C32FDD" w:rsidR="001201DA" w:rsidRPr="00A61BAC" w:rsidRDefault="0042788F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GB" w:eastAsia="zh-CN"/>
              </w:rPr>
              <w:t>故障后进入什么状态？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B08CE73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BE508FC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CA40C1" w:rsidRPr="00A61BAC" w14:paraId="53E53202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B395738" w14:textId="77777777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1D3D4E9" w14:textId="52922228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69BD91D" w14:textId="541949D4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5F77ABD8" w14:textId="5EA019A3" w:rsidR="00724C94" w:rsidRPr="00A61BAC" w:rsidRDefault="00724C94" w:rsidP="0015781E">
      <w:pPr>
        <w:rPr>
          <w:rFonts w:ascii="Arial" w:hAnsi="Arial" w:cs="Arial"/>
          <w:sz w:val="22"/>
          <w:szCs w:val="22"/>
          <w:lang w:val="en-US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2990"/>
        <w:gridCol w:w="4381"/>
      </w:tblGrid>
      <w:tr w:rsidR="001201DA" w:rsidRPr="00A61BAC" w14:paraId="2A9D1424" w14:textId="77777777" w:rsidTr="00005180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F61EBBA" w14:textId="5C2086AF" w:rsidR="001201DA" w:rsidRPr="00A61BAC" w:rsidRDefault="001201DA" w:rsidP="00005180">
            <w:pPr>
              <w:pStyle w:val="Heading3"/>
              <w:rPr>
                <w:rFonts w:cs="Arial"/>
                <w:sz w:val="22"/>
                <w:szCs w:val="22"/>
                <w:lang w:val="en-GB"/>
              </w:rPr>
            </w:pPr>
            <w:r w:rsidRPr="00A61BAC">
              <w:rPr>
                <w:rFonts w:cs="Arial"/>
                <w:sz w:val="22"/>
                <w:szCs w:val="22"/>
              </w:rPr>
              <w:t xml:space="preserve">A/D </w:t>
            </w:r>
            <w:r w:rsidRPr="00A61BAC">
              <w:rPr>
                <w:rFonts w:cs="Arial"/>
                <w:sz w:val="22"/>
                <w:szCs w:val="22"/>
                <w:lang w:eastAsia="zh-CN"/>
              </w:rPr>
              <w:t>and</w:t>
            </w:r>
            <w:r w:rsidRPr="00A61BAC">
              <w:rPr>
                <w:rFonts w:cs="Arial"/>
                <w:sz w:val="22"/>
                <w:szCs w:val="22"/>
              </w:rPr>
              <w:t xml:space="preserve"> D/A </w:t>
            </w:r>
            <w:r w:rsidRPr="00A61BAC">
              <w:rPr>
                <w:rFonts w:cs="Arial"/>
                <w:sz w:val="22"/>
                <w:szCs w:val="22"/>
                <w:lang w:eastAsia="zh-CN"/>
              </w:rPr>
              <w:t>converter</w:t>
            </w:r>
          </w:p>
        </w:tc>
      </w:tr>
      <w:tr w:rsidR="001201DA" w:rsidRPr="00A61BAC" w14:paraId="34DDE218" w14:textId="77777777" w:rsidTr="00005180">
        <w:trPr>
          <w:cantSplit/>
          <w:trHeight w:val="269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1A6D30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Purpose of test or theoretical impact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1E8A3F3" w14:textId="77777777" w:rsidR="001201DA" w:rsidRDefault="001201DA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If </w:t>
            </w:r>
            <w:r w:rsidRPr="00A61BAC">
              <w:rPr>
                <w:rFonts w:ascii="Arial" w:hAnsi="Arial" w:cs="Arial"/>
                <w:sz w:val="22"/>
                <w:szCs w:val="22"/>
                <w:lang w:eastAsia="zh-CN"/>
              </w:rPr>
              <w:t>A/D and D/A converter</w:t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wrong, </w:t>
            </w:r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</w:t>
            </w:r>
            <w:proofErr w:type="gramEnd"/>
            <w:r w:rsidRPr="00A61BAC">
              <w:rPr>
                <w:rFonts w:ascii="Arial" w:hAnsi="Arial" w:cs="Arial"/>
                <w:sz w:val="22"/>
                <w:szCs w:val="22"/>
                <w:u w:val="single"/>
                <w:lang w:val="en-GB" w:eastAsia="zh-CN"/>
              </w:rPr>
              <w:t xml:space="preserve">        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should turn off.</w:t>
            </w:r>
          </w:p>
          <w:p w14:paraId="7BDBA88B" w14:textId="64E68F58" w:rsidR="00376EF1" w:rsidRPr="00A61BAC" w:rsidRDefault="00376EF1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1201DA" w:rsidRPr="00A61BAC" w14:paraId="433BE7B5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F378777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054A46A" w14:textId="3328EED5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Simulate </w:t>
            </w:r>
            <w:r w:rsidR="008926FE" w:rsidRPr="00A61BAC">
              <w:rPr>
                <w:rFonts w:ascii="Arial" w:hAnsi="Arial" w:cs="Arial"/>
                <w:sz w:val="22"/>
                <w:szCs w:val="22"/>
                <w:lang w:eastAsia="zh-CN"/>
              </w:rPr>
              <w:t>A/D and D/A converter</w:t>
            </w:r>
            <w:r w:rsidR="008926FE" w:rsidRPr="00A61BA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error –    </w:t>
            </w:r>
          </w:p>
          <w:p w14:paraId="4C0A53C1" w14:textId="6A68D21F" w:rsidR="001201DA" w:rsidRPr="00A61BAC" w:rsidRDefault="00376EF1" w:rsidP="001201DA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CN"/>
              </w:rPr>
              <w:t>A/D</w:t>
            </w: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转换故障</w:t>
            </w:r>
          </w:p>
        </w:tc>
      </w:tr>
      <w:tr w:rsidR="001201DA" w:rsidRPr="00A61BAC" w14:paraId="491EE9F1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C34E75D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49CC81B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Start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DB58E3F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</w:p>
        </w:tc>
      </w:tr>
      <w:tr w:rsidR="001201DA" w:rsidRPr="00A61BAC" w14:paraId="527C16EF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201A156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Expected reaction/detection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3973177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A51782C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1201DA" w:rsidRPr="00A61BAC" w14:paraId="0FB9D4FA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D88BEB0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  <w:p w14:paraId="02086D69" w14:textId="2EC0C2B1" w:rsidR="001201DA" w:rsidRPr="00A61BAC" w:rsidRDefault="0042788F" w:rsidP="0000518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GB" w:eastAsia="zh-CN"/>
              </w:rPr>
              <w:t>故障后进入什么状态？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85A1835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35F7289" w14:textId="77777777" w:rsidR="001201DA" w:rsidRPr="00A61BAC" w:rsidRDefault="001201DA" w:rsidP="00005180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CA40C1" w:rsidRPr="00A61BAC" w14:paraId="55F8762E" w14:textId="77777777" w:rsidTr="00005180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72C412D" w14:textId="77777777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299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7CD4AB1" w14:textId="252E8A81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9B73EFF" w14:textId="3B619161" w:rsidR="00CA40C1" w:rsidRPr="00A61BAC" w:rsidRDefault="00CA40C1" w:rsidP="00CA40C1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3F045D7A" w14:textId="77777777" w:rsidR="001201DA" w:rsidRPr="00A61BAC" w:rsidRDefault="001201DA" w:rsidP="0015781E">
      <w:pPr>
        <w:rPr>
          <w:rFonts w:ascii="Arial" w:hAnsi="Arial" w:cs="Arial"/>
          <w:sz w:val="22"/>
          <w:szCs w:val="22"/>
          <w:lang w:val="en-US"/>
        </w:rPr>
      </w:pPr>
    </w:p>
    <w:p w14:paraId="7164668E" w14:textId="5BAF43A3" w:rsidR="00361597" w:rsidRDefault="00361597" w:rsidP="00361597">
      <w:pPr>
        <w:rPr>
          <w:rFonts w:ascii="Arial" w:eastAsia="MS Mincho" w:hAnsi="Arial" w:cs="Arial"/>
          <w:sz w:val="22"/>
          <w:szCs w:val="22"/>
          <w:lang w:val="en-GB"/>
        </w:rPr>
      </w:pPr>
    </w:p>
    <w:p w14:paraId="6DC2B98D" w14:textId="6255414B" w:rsidR="0042788F" w:rsidRDefault="0042788F" w:rsidP="00361597">
      <w:pPr>
        <w:rPr>
          <w:rFonts w:ascii="Arial" w:eastAsia="MS Mincho" w:hAnsi="Arial" w:cs="Arial"/>
          <w:sz w:val="22"/>
          <w:szCs w:val="22"/>
          <w:lang w:val="en-GB"/>
        </w:rPr>
      </w:pPr>
    </w:p>
    <w:p w14:paraId="7BB6C9D0" w14:textId="3004CAD5" w:rsidR="0042788F" w:rsidRDefault="0042788F" w:rsidP="00361597">
      <w:pPr>
        <w:rPr>
          <w:rFonts w:ascii="Arial" w:eastAsia="MS Mincho" w:hAnsi="Arial" w:cs="Arial"/>
          <w:sz w:val="22"/>
          <w:szCs w:val="22"/>
          <w:lang w:val="en-GB"/>
        </w:rPr>
      </w:pPr>
    </w:p>
    <w:p w14:paraId="42E627AB" w14:textId="77777777" w:rsidR="0042788F" w:rsidRPr="00A61BAC" w:rsidRDefault="0042788F" w:rsidP="00361597">
      <w:pPr>
        <w:rPr>
          <w:rFonts w:ascii="Arial" w:eastAsia="MS Mincho" w:hAnsi="Arial" w:cs="Arial"/>
          <w:sz w:val="22"/>
          <w:szCs w:val="22"/>
          <w:lang w:val="en-GB"/>
        </w:rPr>
      </w:pPr>
    </w:p>
    <w:tbl>
      <w:tblPr>
        <w:tblW w:w="985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sing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5"/>
        <w:gridCol w:w="3686"/>
      </w:tblGrid>
      <w:tr w:rsidR="00361597" w:rsidRPr="00A61BAC" w14:paraId="4B00BE19" w14:textId="77777777" w:rsidTr="00443B1F">
        <w:trPr>
          <w:cantSplit/>
          <w:trHeight w:val="446"/>
        </w:trPr>
        <w:tc>
          <w:tcPr>
            <w:tcW w:w="98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3BF3FD6" w14:textId="1BFC9AB8" w:rsidR="00361597" w:rsidRPr="00A61BAC" w:rsidRDefault="00361597" w:rsidP="00443B1F">
            <w:pPr>
              <w:pStyle w:val="Heading3"/>
              <w:rPr>
                <w:rFonts w:cs="Arial"/>
                <w:sz w:val="22"/>
                <w:szCs w:val="22"/>
                <w:lang w:val="en-GB"/>
              </w:rPr>
            </w:pPr>
            <w:bookmarkStart w:id="26" w:name="_Toc51487154"/>
            <w:r w:rsidRPr="00A61BAC">
              <w:rPr>
                <w:rFonts w:cs="Arial"/>
                <w:sz w:val="22"/>
                <w:szCs w:val="22"/>
                <w:lang w:val="en-GB"/>
              </w:rPr>
              <w:t>_</w:t>
            </w:r>
            <w:r w:rsidRPr="00A61BAC">
              <w:rPr>
                <w:rFonts w:cs="Arial"/>
                <w:i/>
                <w:sz w:val="22"/>
                <w:szCs w:val="22"/>
                <w:lang w:val="en-GB"/>
              </w:rPr>
              <w:t xml:space="preserve"> </w:t>
            </w:r>
            <w:r w:rsidR="0015781E" w:rsidRPr="00A61BAC">
              <w:rPr>
                <w:rFonts w:cs="Arial"/>
                <w:sz w:val="22"/>
                <w:szCs w:val="22"/>
                <w:lang w:val="en-GB"/>
              </w:rPr>
              <w:t xml:space="preserve">simulate the communication error </w:t>
            </w:r>
            <w:bookmarkEnd w:id="26"/>
          </w:p>
        </w:tc>
      </w:tr>
      <w:tr w:rsidR="00361597" w:rsidRPr="00A61BAC" w14:paraId="73A07304" w14:textId="77777777" w:rsidTr="00443B1F">
        <w:trPr>
          <w:cantSplit/>
          <w:trHeight w:val="269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04B409" w14:textId="77777777" w:rsidR="00361597" w:rsidRPr="00A61BAC" w:rsidRDefault="00361597" w:rsidP="00443B1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Purpose of test or theoretical impact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7DBCDC4" w14:textId="77777777" w:rsidR="00361597" w:rsidRDefault="0015781E" w:rsidP="00443B1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 xml:space="preserve">simulate the communication error </w:t>
            </w:r>
          </w:p>
          <w:p w14:paraId="597B8B6B" w14:textId="3D673F9E" w:rsidR="00376EF1" w:rsidRPr="00A61BAC" w:rsidRDefault="00376EF1" w:rsidP="00443B1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通讯错误</w:t>
            </w:r>
          </w:p>
        </w:tc>
      </w:tr>
      <w:tr w:rsidR="00361597" w:rsidRPr="00A61BAC" w14:paraId="4F4523B7" w14:textId="77777777" w:rsidTr="00443B1F">
        <w:trPr>
          <w:cantSplit/>
          <w:trHeight w:val="288"/>
        </w:trPr>
        <w:tc>
          <w:tcPr>
            <w:tcW w:w="2480" w:type="dxa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D6956EA" w14:textId="77777777" w:rsidR="00361597" w:rsidRPr="00A61BAC" w:rsidRDefault="00361597" w:rsidP="00443B1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Component and Failure-mode</w:t>
            </w:r>
          </w:p>
        </w:tc>
        <w:tc>
          <w:tcPr>
            <w:tcW w:w="7371" w:type="dxa"/>
            <w:gridSpan w:val="2"/>
            <w:tcBorders>
              <w:top w:val="single" w:sz="6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D382F96" w14:textId="39B61CEE" w:rsidR="00361597" w:rsidRPr="00A61BAC" w:rsidRDefault="00361597" w:rsidP="00443B1F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Repetition of a message: send the same message in cyclic way</w:t>
            </w:r>
            <w:r w:rsidR="00376EF1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 </w:t>
            </w:r>
            <w:r w:rsidR="00376EF1"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信息重复</w:t>
            </w:r>
          </w:p>
          <w:p w14:paraId="6F8692F0" w14:textId="1A80AD01" w:rsidR="00361597" w:rsidRDefault="00361597" w:rsidP="00443B1F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Deletion of data in message: send several messages in cyclic way, delete a byte in one of message.</w:t>
            </w:r>
          </w:p>
          <w:p w14:paraId="5579D155" w14:textId="7334073C" w:rsidR="00376EF1" w:rsidRPr="00A61BAC" w:rsidRDefault="00376EF1" w:rsidP="00376EF1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信息有</w:t>
            </w:r>
            <w:proofErr w:type="gramStart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漏或者</w:t>
            </w:r>
            <w:proofErr w:type="gramEnd"/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删除</w:t>
            </w:r>
          </w:p>
          <w:p w14:paraId="18BFEE5C" w14:textId="57BA3868" w:rsidR="00361597" w:rsidRDefault="00361597" w:rsidP="00443B1F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Insertion of data in message: send several messages in cyclic way, add a byte in one of message.</w:t>
            </w:r>
          </w:p>
          <w:p w14:paraId="1E12C8F9" w14:textId="1B881DC0" w:rsidR="00376EF1" w:rsidRPr="00A61BAC" w:rsidRDefault="00376EF1" w:rsidP="00376EF1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信息增加</w:t>
            </w:r>
          </w:p>
          <w:p w14:paraId="16280BED" w14:textId="4FE9FD5B" w:rsidR="00361597" w:rsidRDefault="00361597" w:rsidP="00443B1F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Changed sequence of data in message: send several messages in cyclic way, change sequence number in one of message.</w:t>
            </w:r>
          </w:p>
          <w:p w14:paraId="5EA96526" w14:textId="2AAEC711" w:rsidR="00376EF1" w:rsidRPr="00A61BAC" w:rsidRDefault="00376EF1" w:rsidP="00376EF1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传输顺序有误</w:t>
            </w:r>
          </w:p>
          <w:p w14:paraId="195E4809" w14:textId="0E179FEF" w:rsidR="00361597" w:rsidRDefault="00361597" w:rsidP="00443B1F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Corrupted data in message: send several messages in cyclic way, change one bit in one of message.</w:t>
            </w:r>
          </w:p>
          <w:p w14:paraId="3B5F559D" w14:textId="45436273" w:rsidR="00376EF1" w:rsidRPr="00A61BAC" w:rsidRDefault="00376EF1" w:rsidP="00376EF1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数据损坏</w:t>
            </w:r>
          </w:p>
          <w:p w14:paraId="50FE38F1" w14:textId="45249ED5" w:rsidR="00361597" w:rsidRDefault="00361597" w:rsidP="00443B1F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 xml:space="preserve">Delay in sending /receiving the message: do not send required message to </w:t>
            </w:r>
            <w:proofErr w:type="gramStart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host(</w:t>
            </w:r>
            <w:proofErr w:type="gramEnd"/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BMU MCU).</w:t>
            </w:r>
          </w:p>
          <w:p w14:paraId="28EE2F0A" w14:textId="1D8BEC45" w:rsidR="00376EF1" w:rsidRPr="00A61BAC" w:rsidRDefault="00376EF1" w:rsidP="00376EF1">
            <w:pPr>
              <w:pStyle w:val="ListParagraph"/>
              <w:ind w:left="360"/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>
              <w:rPr>
                <w:rFonts w:ascii="Arial" w:hAnsi="Arial" w:cs="Arial" w:hint="eastAsia"/>
                <w:sz w:val="22"/>
                <w:szCs w:val="22"/>
                <w:lang w:val="en-GB" w:eastAsia="zh-CN"/>
              </w:rPr>
              <w:t>数据延迟</w:t>
            </w:r>
          </w:p>
          <w:p w14:paraId="43DB4DD1" w14:textId="77777777" w:rsidR="00361597" w:rsidRPr="00A61BAC" w:rsidRDefault="00361597" w:rsidP="00443B1F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 w:eastAsia="zh-CN"/>
              </w:rPr>
              <w:t>Masquerade: N/A</w:t>
            </w:r>
          </w:p>
        </w:tc>
      </w:tr>
      <w:tr w:rsidR="00361597" w:rsidRPr="00A61BAC" w14:paraId="2746678D" w14:textId="77777777" w:rsidTr="00443B1F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A7806B0" w14:textId="77777777" w:rsidR="00361597" w:rsidRPr="00A61BAC" w:rsidRDefault="00361597" w:rsidP="00443B1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Condition</w:t>
            </w:r>
          </w:p>
        </w:tc>
        <w:tc>
          <w:tcPr>
            <w:tcW w:w="368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9A5544B" w14:textId="77777777" w:rsidR="00361597" w:rsidRPr="00A61BAC" w:rsidRDefault="00361597" w:rsidP="00443B1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Start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69FB097" w14:textId="77777777" w:rsidR="00361597" w:rsidRPr="00A61BAC" w:rsidRDefault="00361597" w:rsidP="00443B1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Run</w:t>
            </w:r>
          </w:p>
        </w:tc>
      </w:tr>
      <w:tr w:rsidR="00361597" w:rsidRPr="00A61BAC" w14:paraId="4E9BB285" w14:textId="77777777" w:rsidTr="00443B1F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2FF45C4" w14:textId="77777777" w:rsidR="00361597" w:rsidRPr="00A61BAC" w:rsidRDefault="00361597" w:rsidP="00443B1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Expected reaction/detection</w:t>
            </w:r>
          </w:p>
        </w:tc>
        <w:tc>
          <w:tcPr>
            <w:tcW w:w="368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6245D3A" w14:textId="6EF85D3D" w:rsidR="00361597" w:rsidRPr="00A61BAC" w:rsidRDefault="00361597" w:rsidP="00443B1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  <w:tc>
          <w:tcPr>
            <w:tcW w:w="36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C19388F" w14:textId="57AE45E5" w:rsidR="00361597" w:rsidRPr="00A61BAC" w:rsidRDefault="00361597" w:rsidP="00443B1F">
            <w:pPr>
              <w:rPr>
                <w:rFonts w:ascii="Arial" w:hAnsi="Arial" w:cs="Arial"/>
                <w:sz w:val="22"/>
                <w:szCs w:val="22"/>
                <w:highlight w:val="yellow"/>
                <w:lang w:val="en-GB" w:eastAsia="zh-CN"/>
              </w:rPr>
            </w:pPr>
          </w:p>
        </w:tc>
      </w:tr>
      <w:tr w:rsidR="00361597" w:rsidRPr="00A61BAC" w14:paraId="58117D3C" w14:textId="77777777" w:rsidTr="00443B1F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2C6E7A1" w14:textId="77777777" w:rsidR="00361597" w:rsidRDefault="00361597" w:rsidP="00443B1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Comments</w:t>
            </w:r>
          </w:p>
          <w:p w14:paraId="461C79B9" w14:textId="2190246E" w:rsidR="0042788F" w:rsidRPr="00A61BAC" w:rsidRDefault="0042788F" w:rsidP="00443B1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42788F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  <w:lang w:val="en-GB" w:eastAsia="zh-CN"/>
              </w:rPr>
              <w:t>故障后进入什么状态？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D768D24" w14:textId="31D261A2" w:rsidR="00361597" w:rsidRPr="00A61BAC" w:rsidRDefault="00361597" w:rsidP="00443B1F">
            <w:pPr>
              <w:rPr>
                <w:rFonts w:ascii="Arial" w:hAnsi="Arial" w:cs="Arial"/>
                <w:sz w:val="22"/>
                <w:szCs w:val="22"/>
                <w:lang w:val="en-GB" w:eastAsia="zh-CN"/>
              </w:rPr>
            </w:pPr>
          </w:p>
        </w:tc>
      </w:tr>
      <w:tr w:rsidR="00361597" w:rsidRPr="00A61BAC" w14:paraId="790F6995" w14:textId="77777777" w:rsidTr="00443B1F">
        <w:trPr>
          <w:cantSplit/>
          <w:trHeight w:val="288"/>
        </w:trPr>
        <w:tc>
          <w:tcPr>
            <w:tcW w:w="248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FE5ADD" w14:textId="77777777" w:rsidR="00361597" w:rsidRPr="00A61BAC" w:rsidRDefault="00361597" w:rsidP="00443B1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  <w:lang w:val="en-GB"/>
              </w:rPr>
              <w:t>Test result by practical test</w:t>
            </w:r>
          </w:p>
        </w:tc>
        <w:tc>
          <w:tcPr>
            <w:tcW w:w="7371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F091A0" w14:textId="2AFAA478" w:rsidR="00361597" w:rsidRPr="00A61BAC" w:rsidRDefault="00361597" w:rsidP="00443B1F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NA  </w:t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1BAC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A61BAC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 xml:space="preserve">F  </w:t>
            </w:r>
            <w:r w:rsidR="00CA40C1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A40C1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0B75BE">
              <w:rPr>
                <w:rFonts w:ascii="Arial" w:hAnsi="Arial" w:cs="Arial"/>
                <w:sz w:val="22"/>
                <w:szCs w:val="22"/>
              </w:rPr>
            </w:r>
            <w:r w:rsidR="000B75B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CA40C1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A61BAC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5F527DC0" w14:textId="34796B69" w:rsidR="00361597" w:rsidRPr="00A61BAC" w:rsidRDefault="00361597" w:rsidP="00361597">
      <w:pPr>
        <w:rPr>
          <w:rFonts w:ascii="Arial" w:eastAsia="MS Mincho" w:hAnsi="Arial" w:cs="Arial"/>
          <w:lang w:val="en-GB"/>
        </w:rPr>
      </w:pPr>
    </w:p>
    <w:p w14:paraId="456F1AE6" w14:textId="7AFBE740" w:rsidR="002047A6" w:rsidRPr="00A61BAC" w:rsidRDefault="002047A6">
      <w:pPr>
        <w:rPr>
          <w:rFonts w:ascii="Arial" w:hAnsi="Arial" w:cs="Arial"/>
          <w:lang w:val="en-GB"/>
        </w:rPr>
      </w:pPr>
    </w:p>
    <w:sectPr w:rsidR="002047A6" w:rsidRPr="00A61BAC" w:rsidSect="00F03F28">
      <w:headerReference w:type="default" r:id="rId11"/>
      <w:pgSz w:w="11906" w:h="16838" w:code="9"/>
      <w:pgMar w:top="1800" w:right="836" w:bottom="540" w:left="1080" w:header="450" w:footer="27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47DFB" w14:textId="77777777" w:rsidR="00D6371D" w:rsidRDefault="00D6371D" w:rsidP="007D3FD7">
      <w:r>
        <w:separator/>
      </w:r>
    </w:p>
  </w:endnote>
  <w:endnote w:type="continuationSeparator" w:id="0">
    <w:p w14:paraId="7A302223" w14:textId="77777777" w:rsidR="00D6371D" w:rsidRDefault="00D6371D" w:rsidP="007D3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Univers Condensed">
    <w:altName w:val="Arial"/>
    <w:charset w:val="00"/>
    <w:family w:val="swiss"/>
    <w:pitch w:val="variable"/>
    <w:sig w:usb0="80000287" w:usb1="00000000" w:usb2="00000000" w:usb3="00000000" w:csb0="0000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'宋体">
    <w:altName w:val="宋体"/>
    <w:charset w:val="86"/>
    <w:family w:val="auto"/>
    <w:pitch w:val="default"/>
    <w:sig w:usb0="00000000" w:usb1="00000000" w:usb2="00000010" w:usb3="00000000" w:csb0="001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D3AEB" w14:textId="77777777" w:rsidR="00D6371D" w:rsidRDefault="00D6371D" w:rsidP="007D3FD7">
      <w:r>
        <w:separator/>
      </w:r>
    </w:p>
  </w:footnote>
  <w:footnote w:type="continuationSeparator" w:id="0">
    <w:p w14:paraId="739EDD62" w14:textId="77777777" w:rsidR="00D6371D" w:rsidRDefault="00D6371D" w:rsidP="007D3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7B877" w14:textId="6D21136B" w:rsidR="00644842" w:rsidRDefault="00644842" w:rsidP="00BD5F92">
    <w:pPr>
      <w:pBdr>
        <w:bottom w:val="single" w:sz="6" w:space="5" w:color="auto"/>
      </w:pBdr>
      <w:tabs>
        <w:tab w:val="right" w:pos="9720"/>
      </w:tabs>
      <w:ind w:right="-71"/>
      <w:jc w:val="right"/>
      <w:rPr>
        <w:rFonts w:ascii="Arial" w:hAnsi="Arial"/>
      </w:rPr>
    </w:pPr>
  </w:p>
  <w:p w14:paraId="265724AB" w14:textId="77777777" w:rsidR="00644842" w:rsidRPr="00A64F5E" w:rsidRDefault="00644842" w:rsidP="00331366">
    <w:pPr>
      <w:pBdr>
        <w:bottom w:val="single" w:sz="6" w:space="5" w:color="auto"/>
      </w:pBdr>
      <w:tabs>
        <w:tab w:val="right" w:pos="9720"/>
      </w:tabs>
      <w:ind w:right="-71"/>
      <w:rPr>
        <w:rFonts w:ascii="Arial" w:hAnsi="Arial"/>
        <w:b/>
        <w:szCs w:val="24"/>
      </w:rPr>
    </w:pPr>
    <w:r w:rsidRPr="00A64F5E">
      <w:rPr>
        <w:rFonts w:ascii="Arial" w:hAnsi="Arial" w:hint="eastAsia"/>
        <w:b/>
        <w:szCs w:val="24"/>
      </w:rPr>
      <w:t>Form</w:t>
    </w:r>
  </w:p>
  <w:p w14:paraId="78268A49" w14:textId="77777777" w:rsidR="00644842" w:rsidRPr="00A64F5E" w:rsidRDefault="00644842" w:rsidP="00331366">
    <w:pPr>
      <w:pBdr>
        <w:bottom w:val="single" w:sz="6" w:space="5" w:color="auto"/>
      </w:pBdr>
      <w:tabs>
        <w:tab w:val="right" w:pos="9720"/>
      </w:tabs>
      <w:ind w:right="-71"/>
      <w:rPr>
        <w:rFonts w:ascii="Arial" w:hAnsi="Arial"/>
        <w:b/>
        <w:szCs w:val="24"/>
      </w:rPr>
    </w:pPr>
  </w:p>
  <w:p w14:paraId="0DC248F0" w14:textId="65EA5CC3" w:rsidR="00644842" w:rsidRPr="005A6CD0" w:rsidRDefault="00644842" w:rsidP="00BD5F92">
    <w:pPr>
      <w:pBdr>
        <w:bottom w:val="single" w:sz="6" w:space="5" w:color="auto"/>
      </w:pBdr>
      <w:tabs>
        <w:tab w:val="right" w:pos="9720"/>
      </w:tabs>
      <w:ind w:right="-71"/>
      <w:rPr>
        <w:rFonts w:ascii="Arial" w:hAnsi="Arial" w:cs="Arial"/>
        <w:b/>
        <w:sz w:val="28"/>
        <w:szCs w:val="28"/>
      </w:rPr>
    </w:pPr>
    <w:r w:rsidRPr="005A6CD0">
      <w:rPr>
        <w:rFonts w:ascii="Arial" w:eastAsia="'宋体" w:hAnsi="Arial" w:cs="Arial"/>
        <w:b/>
        <w:sz w:val="28"/>
        <w:szCs w:val="28"/>
      </w:rPr>
      <w:t xml:space="preserve">Test Datasheet for </w:t>
    </w:r>
    <w:r w:rsidRPr="005A6CD0">
      <w:rPr>
        <w:rFonts w:ascii="Arial" w:hAnsi="Arial" w:cs="Arial"/>
        <w:b/>
        <w:sz w:val="28"/>
        <w:szCs w:val="28"/>
      </w:rPr>
      <w:t xml:space="preserve">Annex H of </w:t>
    </w:r>
    <w:r w:rsidRPr="005A6CD0">
      <w:rPr>
        <w:rFonts w:ascii="Arial" w:eastAsia="'宋体" w:hAnsi="Arial" w:cs="Arial"/>
        <w:b/>
        <w:sz w:val="28"/>
        <w:szCs w:val="28"/>
      </w:rPr>
      <w:t>IEC/EN</w:t>
    </w:r>
    <w:r>
      <w:rPr>
        <w:rFonts w:ascii="Arial" w:eastAsia="'宋体" w:hAnsi="Arial" w:cs="Arial"/>
        <w:b/>
        <w:sz w:val="28"/>
        <w:szCs w:val="28"/>
      </w:rPr>
      <w:t>/UL</w:t>
    </w:r>
    <w:r w:rsidRPr="005A6CD0">
      <w:rPr>
        <w:rFonts w:ascii="Arial" w:eastAsia="'宋体" w:hAnsi="Arial" w:cs="Arial"/>
        <w:b/>
        <w:sz w:val="28"/>
        <w:szCs w:val="28"/>
      </w:rPr>
      <w:t xml:space="preserve"> 60730-1 for battery BMS</w:t>
    </w:r>
    <w:r w:rsidRPr="005A6CD0">
      <w:rPr>
        <w:rFonts w:ascii="Arial" w:hAnsi="Arial" w:cs="Arial"/>
        <w:b/>
        <w:sz w:val="28"/>
        <w:szCs w:val="28"/>
      </w:rPr>
      <w:t xml:space="preserve">             </w:t>
    </w:r>
  </w:p>
  <w:p w14:paraId="7174C878" w14:textId="7BF3C736" w:rsidR="00644842" w:rsidRPr="00A14A44" w:rsidRDefault="00644842" w:rsidP="00BD5F92">
    <w:pPr>
      <w:pStyle w:val="Header"/>
      <w:rPr>
        <w:rFonts w:ascii="Arial" w:hAnsi="Arial" w:cs="Arial"/>
        <w:sz w:val="18"/>
        <w:szCs w:val="18"/>
      </w:rPr>
    </w:pPr>
    <w:r w:rsidRPr="00A14A44">
      <w:rPr>
        <w:rFonts w:ascii="Arial" w:hAnsi="Arial" w:cs="Arial"/>
        <w:sz w:val="18"/>
        <w:szCs w:val="18"/>
      </w:rPr>
      <w:t xml:space="preserve">Project No.: </w:t>
    </w:r>
    <w:bookmarkStart w:id="27" w:name="PSEX_SO_REPORT_NR__1"/>
    <w:r w:rsidRPr="00A14A44">
      <w:rPr>
        <w:rFonts w:ascii="Arial" w:hAnsi="Arial" w:cs="Arial"/>
        <w:sz w:val="18"/>
        <w:szCs w:val="18"/>
      </w:rPr>
      <w:t>64.280.2</w:t>
    </w:r>
    <w:r w:rsidR="001C6DE5">
      <w:rPr>
        <w:rFonts w:ascii="Arial" w:hAnsi="Arial" w:cs="Arial"/>
        <w:sz w:val="18"/>
        <w:szCs w:val="18"/>
      </w:rPr>
      <w:t>1</w:t>
    </w:r>
    <w:r w:rsidRPr="00A14A44">
      <w:rPr>
        <w:rFonts w:ascii="Arial" w:hAnsi="Arial" w:cs="Arial"/>
        <w:sz w:val="18"/>
        <w:szCs w:val="18"/>
      </w:rPr>
      <w:t>.60</w:t>
    </w:r>
    <w:r w:rsidR="001C6DE5">
      <w:rPr>
        <w:rFonts w:ascii="Arial" w:hAnsi="Arial" w:cs="Arial"/>
        <w:sz w:val="18"/>
        <w:szCs w:val="18"/>
      </w:rPr>
      <w:t>229</w:t>
    </w:r>
    <w:r w:rsidRPr="00A14A44">
      <w:rPr>
        <w:rFonts w:ascii="Arial" w:hAnsi="Arial" w:cs="Arial"/>
        <w:sz w:val="18"/>
        <w:szCs w:val="18"/>
      </w:rPr>
      <w:t>.01</w:t>
    </w:r>
    <w:bookmarkEnd w:id="27"/>
    <w:r w:rsidRPr="00A14A44">
      <w:rPr>
        <w:rFonts w:ascii="Arial" w:hAnsi="Arial" w:cs="Arial"/>
        <w:sz w:val="18"/>
        <w:szCs w:val="18"/>
      </w:rPr>
      <w:tab/>
      <w:t xml:space="preserve"> </w:t>
    </w:r>
    <w:r w:rsidRPr="00A14A44">
      <w:rPr>
        <w:rFonts w:ascii="Arial" w:hAnsi="Arial" w:cs="Arial"/>
        <w:sz w:val="18"/>
        <w:szCs w:val="18"/>
        <w:lang w:eastAsia="zh-CN"/>
      </w:rPr>
      <w:t xml:space="preserve">                </w:t>
    </w:r>
    <w:r w:rsidRPr="00A14A44">
      <w:rPr>
        <w:rFonts w:ascii="Arial" w:hAnsi="Arial" w:cs="Arial"/>
        <w:sz w:val="18"/>
        <w:szCs w:val="18"/>
        <w:lang w:val="en-US"/>
      </w:rPr>
      <w:t xml:space="preserve">Page </w:t>
    </w:r>
    <w:r w:rsidRPr="00A14A44">
      <w:rPr>
        <w:rFonts w:ascii="Arial" w:hAnsi="Arial" w:cs="Arial"/>
        <w:sz w:val="18"/>
        <w:szCs w:val="18"/>
        <w:lang w:val="en-US"/>
      </w:rPr>
      <w:fldChar w:fldCharType="begin"/>
    </w:r>
    <w:r w:rsidRPr="00A14A44">
      <w:rPr>
        <w:rFonts w:ascii="Arial" w:hAnsi="Arial" w:cs="Arial"/>
        <w:sz w:val="18"/>
        <w:szCs w:val="18"/>
        <w:lang w:val="en-US"/>
      </w:rPr>
      <w:instrText xml:space="preserve"> PAGE </w:instrText>
    </w:r>
    <w:r w:rsidRPr="00A14A44">
      <w:rPr>
        <w:rFonts w:ascii="Arial" w:hAnsi="Arial" w:cs="Arial"/>
        <w:sz w:val="18"/>
        <w:szCs w:val="18"/>
        <w:lang w:val="en-US"/>
      </w:rPr>
      <w:fldChar w:fldCharType="separate"/>
    </w:r>
    <w:r w:rsidRPr="00A14A44">
      <w:rPr>
        <w:rFonts w:ascii="Arial" w:hAnsi="Arial" w:cs="Arial"/>
        <w:noProof/>
        <w:sz w:val="18"/>
        <w:szCs w:val="18"/>
        <w:lang w:val="en-US"/>
      </w:rPr>
      <w:t>21</w:t>
    </w:r>
    <w:r w:rsidRPr="00A14A44">
      <w:rPr>
        <w:rFonts w:ascii="Arial" w:hAnsi="Arial" w:cs="Arial"/>
        <w:sz w:val="18"/>
        <w:szCs w:val="18"/>
      </w:rPr>
      <w:fldChar w:fldCharType="end"/>
    </w:r>
    <w:r w:rsidRPr="00A14A44">
      <w:rPr>
        <w:rFonts w:ascii="Arial" w:hAnsi="Arial" w:cs="Arial"/>
        <w:sz w:val="18"/>
        <w:szCs w:val="18"/>
        <w:lang w:val="en-US"/>
      </w:rPr>
      <w:t xml:space="preserve"> of </w:t>
    </w:r>
    <w:r w:rsidRPr="00A14A44">
      <w:rPr>
        <w:rFonts w:ascii="Arial" w:hAnsi="Arial" w:cs="Arial"/>
        <w:sz w:val="18"/>
        <w:szCs w:val="18"/>
        <w:lang w:val="en-US"/>
      </w:rPr>
      <w:fldChar w:fldCharType="begin"/>
    </w:r>
    <w:r w:rsidRPr="00A14A44">
      <w:rPr>
        <w:rFonts w:ascii="Arial" w:hAnsi="Arial" w:cs="Arial"/>
        <w:sz w:val="18"/>
        <w:szCs w:val="18"/>
        <w:lang w:val="en-US"/>
      </w:rPr>
      <w:instrText xml:space="preserve"> NUMPAGES  </w:instrText>
    </w:r>
    <w:r w:rsidRPr="00A14A44">
      <w:rPr>
        <w:rFonts w:ascii="Arial" w:hAnsi="Arial" w:cs="Arial"/>
        <w:sz w:val="18"/>
        <w:szCs w:val="18"/>
        <w:lang w:val="en-US"/>
      </w:rPr>
      <w:fldChar w:fldCharType="separate"/>
    </w:r>
    <w:r w:rsidRPr="00A14A44">
      <w:rPr>
        <w:rFonts w:ascii="Arial" w:hAnsi="Arial" w:cs="Arial"/>
        <w:noProof/>
        <w:sz w:val="18"/>
        <w:szCs w:val="18"/>
        <w:lang w:val="en-US"/>
      </w:rPr>
      <w:t>33</w:t>
    </w:r>
    <w:r w:rsidRPr="00A14A44">
      <w:rPr>
        <w:rFonts w:ascii="Arial" w:hAnsi="Arial" w:cs="Arial"/>
        <w:sz w:val="18"/>
        <w:szCs w:val="18"/>
      </w:rPr>
      <w:fldChar w:fldCharType="end"/>
    </w:r>
  </w:p>
  <w:p w14:paraId="283BA705" w14:textId="77777777" w:rsidR="00644842" w:rsidRPr="00BD5F92" w:rsidRDefault="00644842" w:rsidP="00BD5F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10"/>
      </v:shape>
    </w:pict>
  </w:numPicBullet>
  <w:abstractNum w:abstractNumId="0" w15:restartNumberingAfterBreak="0">
    <w:nsid w:val="FFFFFFFB"/>
    <w:multiLevelType w:val="multilevel"/>
    <w:tmpl w:val="04A6BD98"/>
    <w:lvl w:ilvl="0">
      <w:start w:val="1"/>
      <w:numFmt w:val="decimal"/>
      <w:pStyle w:val="Heading1"/>
      <w:lvlText w:val="%1"/>
      <w:legacy w:legacy="1" w:legacySpace="120" w:legacyIndent="360"/>
      <w:lvlJc w:val="left"/>
    </w:lvl>
    <w:lvl w:ilvl="1">
      <w:start w:val="1"/>
      <w:numFmt w:val="decimal"/>
      <w:pStyle w:val="Heading2"/>
      <w:lvlText w:val="%1.%2"/>
      <w:legacy w:legacy="1" w:legacySpace="120" w:legacyIndent="360"/>
      <w:lvlJc w:val="left"/>
      <w:rPr>
        <w:i w:val="0"/>
        <w:lang w:val="en-US"/>
      </w:rPr>
    </w:lvl>
    <w:lvl w:ilvl="2">
      <w:start w:val="1"/>
      <w:numFmt w:val="decimal"/>
      <w:pStyle w:val="Heading3"/>
      <w:lvlText w:val="%1.%2.%3"/>
      <w:legacy w:legacy="1" w:legacySpace="120" w:legacyIndent="360"/>
      <w:lvlJc w:val="left"/>
    </w:lvl>
    <w:lvl w:ilvl="3">
      <w:start w:val="1"/>
      <w:numFmt w:val="decimal"/>
      <w:pStyle w:val="Heading4"/>
      <w:lvlText w:val="%1.%2.%3.%4"/>
      <w:legacy w:legacy="1" w:legacySpace="120" w:legacyIndent="360"/>
      <w:lvlJc w:val="left"/>
    </w:lvl>
    <w:lvl w:ilvl="4">
      <w:start w:val="1"/>
      <w:numFmt w:val="decimal"/>
      <w:pStyle w:val="Heading5"/>
      <w:lvlText w:val="%1.%2.%3.%4.%5"/>
      <w:legacy w:legacy="1" w:legacySpace="120" w:legacyIndent="360"/>
      <w:lvlJc w:val="left"/>
    </w:lvl>
    <w:lvl w:ilvl="5">
      <w:start w:val="1"/>
      <w:numFmt w:val="decimal"/>
      <w:pStyle w:val="Heading6"/>
      <w:lvlText w:val="%1.%2.%3.%4.%5.%6"/>
      <w:legacy w:legacy="1" w:legacySpace="120" w:legacyIndent="360"/>
      <w:lvlJc w:val="left"/>
    </w:lvl>
    <w:lvl w:ilvl="6">
      <w:start w:val="1"/>
      <w:numFmt w:val="decimal"/>
      <w:pStyle w:val="Heading7"/>
      <w:lvlText w:val="%1.%2.%3.%4.%5.%6.%7"/>
      <w:legacy w:legacy="1" w:legacySpace="120" w:legacyIndent="360"/>
      <w:lvlJc w:val="left"/>
    </w:lvl>
    <w:lvl w:ilvl="7">
      <w:start w:val="1"/>
      <w:numFmt w:val="decimal"/>
      <w:pStyle w:val="Heading8"/>
      <w:lvlText w:val="%1.%2.%3.%4.%5.%6.%7.%8"/>
      <w:legacy w:legacy="1" w:legacySpace="120" w:legacyIndent="360"/>
      <w:lvlJc w:val="left"/>
    </w:lvl>
    <w:lvl w:ilvl="8">
      <w:start w:val="1"/>
      <w:numFmt w:val="decimal"/>
      <w:pStyle w:val="Heading9"/>
      <w:lvlText w:val="%1.%2.%3.%4.%5.%6.%7.%8.%9"/>
      <w:legacy w:legacy="1" w:legacySpace="120" w:legacyIndent="360"/>
      <w:lvlJc w:val="left"/>
    </w:lvl>
  </w:abstractNum>
  <w:abstractNum w:abstractNumId="1" w15:restartNumberingAfterBreak="0">
    <w:nsid w:val="FFFFFFFE"/>
    <w:multiLevelType w:val="singleLevel"/>
    <w:tmpl w:val="21B47CF8"/>
    <w:lvl w:ilvl="0">
      <w:numFmt w:val="bullet"/>
      <w:lvlText w:val="*"/>
      <w:lvlJc w:val="left"/>
    </w:lvl>
  </w:abstractNum>
  <w:abstractNum w:abstractNumId="2" w15:restartNumberingAfterBreak="0">
    <w:nsid w:val="026C2094"/>
    <w:multiLevelType w:val="hybridMultilevel"/>
    <w:tmpl w:val="E730C522"/>
    <w:lvl w:ilvl="0" w:tplc="7362FBA8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5164C6"/>
    <w:multiLevelType w:val="multilevel"/>
    <w:tmpl w:val="216C9D70"/>
    <w:lvl w:ilvl="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51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01932F5"/>
    <w:multiLevelType w:val="multilevel"/>
    <w:tmpl w:val="E2CA1A10"/>
    <w:lvl w:ilvl="0">
      <w:start w:val="1"/>
      <w:numFmt w:val="decimal"/>
      <w:lvlText w:val="%1"/>
      <w:legacy w:legacy="1" w:legacySpace="120" w:legacyIndent="360"/>
      <w:lvlJc w:val="left"/>
    </w:lvl>
    <w:lvl w:ilvl="1">
      <w:start w:val="1"/>
      <w:numFmt w:val="decimal"/>
      <w:lvlText w:val="%1.%2"/>
      <w:legacy w:legacy="1" w:legacySpace="120" w:legacyIndent="360"/>
      <w:lvlJc w:val="left"/>
    </w:lvl>
    <w:lvl w:ilvl="2">
      <w:start w:val="1"/>
      <w:numFmt w:val="decimal"/>
      <w:lvlText w:val="%1.%2.%3"/>
      <w:legacy w:legacy="1" w:legacySpace="120" w:legacyIndent="360"/>
      <w:lvlJc w:val="left"/>
    </w:lvl>
    <w:lvl w:ilvl="3">
      <w:start w:val="1"/>
      <w:numFmt w:val="decimal"/>
      <w:lvlText w:val="%1.%2.%3.%4"/>
      <w:legacy w:legacy="1" w:legacySpace="120" w:legacyIndent="360"/>
      <w:lvlJc w:val="left"/>
    </w:lvl>
    <w:lvl w:ilvl="4">
      <w:start w:val="1"/>
      <w:numFmt w:val="decimal"/>
      <w:lvlText w:val="%1.%2.%3.%4.%5"/>
      <w:legacy w:legacy="1" w:legacySpace="120" w:legacyIndent="360"/>
      <w:lvlJc w:val="left"/>
    </w:lvl>
    <w:lvl w:ilvl="5">
      <w:start w:val="1"/>
      <w:numFmt w:val="decimal"/>
      <w:lvlText w:val="%1.%2.%3.%4.%5.%6"/>
      <w:legacy w:legacy="1" w:legacySpace="120" w:legacyIndent="360"/>
      <w:lvlJc w:val="left"/>
    </w:lvl>
    <w:lvl w:ilvl="6">
      <w:start w:val="1"/>
      <w:numFmt w:val="decimal"/>
      <w:lvlText w:val="%1.%2.%3.%4.%5.%6.%7"/>
      <w:legacy w:legacy="1" w:legacySpace="120" w:legacyIndent="360"/>
      <w:lvlJc w:val="left"/>
    </w:lvl>
    <w:lvl w:ilvl="7">
      <w:start w:val="1"/>
      <w:numFmt w:val="decimal"/>
      <w:lvlText w:val="%1.%2.%3.%4.%5.%6.%7.%8"/>
      <w:legacy w:legacy="1" w:legacySpace="120" w:legacyIndent="360"/>
      <w:lvlJc w:val="left"/>
    </w:lvl>
    <w:lvl w:ilvl="8">
      <w:start w:val="1"/>
      <w:numFmt w:val="decimal"/>
      <w:lvlText w:val="%1.%2.%3.%4.%5.%6.%7.%8.%9"/>
      <w:legacy w:legacy="1" w:legacySpace="120" w:legacyIndent="360"/>
      <w:lvlJc w:val="left"/>
    </w:lvl>
  </w:abstractNum>
  <w:abstractNum w:abstractNumId="5" w15:restartNumberingAfterBreak="0">
    <w:nsid w:val="11C617C4"/>
    <w:multiLevelType w:val="multilevel"/>
    <w:tmpl w:val="39A02260"/>
    <w:lvl w:ilvl="0">
      <w:start w:val="1"/>
      <w:numFmt w:val="decimal"/>
      <w:lvlText w:val="/S%1/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257660"/>
    <w:multiLevelType w:val="hybridMultilevel"/>
    <w:tmpl w:val="01AC8792"/>
    <w:lvl w:ilvl="0" w:tplc="CB60D814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342597"/>
    <w:multiLevelType w:val="multilevel"/>
    <w:tmpl w:val="38AA2C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B74CB9"/>
    <w:multiLevelType w:val="hybridMultilevel"/>
    <w:tmpl w:val="39A02260"/>
    <w:lvl w:ilvl="0" w:tplc="9DFC5D1C">
      <w:start w:val="1"/>
      <w:numFmt w:val="decimal"/>
      <w:lvlText w:val="/S%1/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BF3811"/>
    <w:multiLevelType w:val="hybridMultilevel"/>
    <w:tmpl w:val="3A183424"/>
    <w:lvl w:ilvl="0" w:tplc="FA76350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E3A5C40"/>
    <w:multiLevelType w:val="hybridMultilevel"/>
    <w:tmpl w:val="A20E79F8"/>
    <w:lvl w:ilvl="0" w:tplc="FDCC22A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EC22908"/>
    <w:multiLevelType w:val="hybridMultilevel"/>
    <w:tmpl w:val="EF36B100"/>
    <w:lvl w:ilvl="0" w:tplc="446EB12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F7D44AF"/>
    <w:multiLevelType w:val="hybridMultilevel"/>
    <w:tmpl w:val="66206174"/>
    <w:lvl w:ilvl="0" w:tplc="A16C4DEA">
      <w:start w:val="1"/>
      <w:numFmt w:val="bullet"/>
      <w:lvlText w:val=""/>
      <w:lvlJc w:val="left"/>
      <w:pPr>
        <w:tabs>
          <w:tab w:val="num" w:pos="-3"/>
        </w:tabs>
        <w:ind w:left="227" w:hanging="227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459BA"/>
    <w:multiLevelType w:val="hybridMultilevel"/>
    <w:tmpl w:val="0DDAA17E"/>
    <w:lvl w:ilvl="0" w:tplc="72D28328">
      <w:start w:val="1"/>
      <w:numFmt w:val="decimal"/>
      <w:lvlText w:val="(%1)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64782B"/>
    <w:multiLevelType w:val="hybridMultilevel"/>
    <w:tmpl w:val="70FAB396"/>
    <w:lvl w:ilvl="0" w:tplc="6E8A067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35611ACB"/>
    <w:multiLevelType w:val="multilevel"/>
    <w:tmpl w:val="01AC87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7D950CF"/>
    <w:multiLevelType w:val="hybridMultilevel"/>
    <w:tmpl w:val="CA4EA7BE"/>
    <w:lvl w:ilvl="0" w:tplc="5C6065B6">
      <w:start w:val="1"/>
      <w:numFmt w:val="decimal"/>
      <w:lvlText w:val="/E%1/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F014A2F"/>
    <w:multiLevelType w:val="hybridMultilevel"/>
    <w:tmpl w:val="72D49E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1B742AE"/>
    <w:multiLevelType w:val="hybridMultilevel"/>
    <w:tmpl w:val="EE223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8544AF"/>
    <w:multiLevelType w:val="multilevel"/>
    <w:tmpl w:val="94B459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61274CD"/>
    <w:multiLevelType w:val="hybridMultilevel"/>
    <w:tmpl w:val="BDD08F9C"/>
    <w:lvl w:ilvl="0" w:tplc="0DD0365C">
      <w:start w:val="7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1" w15:restartNumberingAfterBreak="0">
    <w:nsid w:val="493C4FDE"/>
    <w:multiLevelType w:val="hybridMultilevel"/>
    <w:tmpl w:val="F362802A"/>
    <w:lvl w:ilvl="0" w:tplc="3F12F53C">
      <w:start w:val="1"/>
      <w:numFmt w:val="decimal"/>
      <w:lvlText w:val="%1."/>
      <w:lvlJc w:val="left"/>
      <w:pPr>
        <w:tabs>
          <w:tab w:val="num" w:pos="142"/>
        </w:tabs>
        <w:ind w:left="596" w:hanging="454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C715387"/>
    <w:multiLevelType w:val="hybridMultilevel"/>
    <w:tmpl w:val="38AA2CE6"/>
    <w:lvl w:ilvl="0" w:tplc="CB60D814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D726111"/>
    <w:multiLevelType w:val="hybridMultilevel"/>
    <w:tmpl w:val="7A3AA79C"/>
    <w:lvl w:ilvl="0" w:tplc="10E0C04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7503AB"/>
    <w:multiLevelType w:val="hybridMultilevel"/>
    <w:tmpl w:val="E97019D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5C53716"/>
    <w:multiLevelType w:val="multilevel"/>
    <w:tmpl w:val="94B459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FA210AF"/>
    <w:multiLevelType w:val="singleLevel"/>
    <w:tmpl w:val="E494AC48"/>
    <w:lvl w:ilvl="0">
      <w:start w:val="1"/>
      <w:numFmt w:val="decimal"/>
      <w:lvlText w:val="/N%1/"/>
      <w:legacy w:legacy="1" w:legacySpace="120" w:legacyIndent="360"/>
      <w:lvlJc w:val="left"/>
      <w:rPr>
        <w:szCs w:val="24"/>
      </w:rPr>
    </w:lvl>
  </w:abstractNum>
  <w:abstractNum w:abstractNumId="27" w15:restartNumberingAfterBreak="0">
    <w:nsid w:val="62F22B6A"/>
    <w:multiLevelType w:val="hybridMultilevel"/>
    <w:tmpl w:val="DD5821A6"/>
    <w:lvl w:ilvl="0" w:tplc="D02A740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61628DC"/>
    <w:multiLevelType w:val="multilevel"/>
    <w:tmpl w:val="E970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8BF41FD"/>
    <w:multiLevelType w:val="hybridMultilevel"/>
    <w:tmpl w:val="94B4595A"/>
    <w:lvl w:ilvl="0" w:tplc="CB60D814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9147BDC"/>
    <w:multiLevelType w:val="singleLevel"/>
    <w:tmpl w:val="0A8613D4"/>
    <w:lvl w:ilvl="0">
      <w:start w:val="1"/>
      <w:numFmt w:val="decimal"/>
      <w:lvlText w:val="/D%1/"/>
      <w:legacy w:legacy="1" w:legacySpace="120" w:legacyIndent="360"/>
      <w:lvlJc w:val="left"/>
    </w:lvl>
  </w:abstractNum>
  <w:abstractNum w:abstractNumId="31" w15:restartNumberingAfterBreak="0">
    <w:nsid w:val="6ECD76DD"/>
    <w:multiLevelType w:val="hybridMultilevel"/>
    <w:tmpl w:val="5AB40D4A"/>
    <w:lvl w:ilvl="0" w:tplc="460CBD8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8AC2B4B"/>
    <w:multiLevelType w:val="hybridMultilevel"/>
    <w:tmpl w:val="F808105E"/>
    <w:lvl w:ilvl="0" w:tplc="4E1E3DE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BF53751"/>
    <w:multiLevelType w:val="hybridMultilevel"/>
    <w:tmpl w:val="C7BAA61C"/>
    <w:lvl w:ilvl="0" w:tplc="72D28328">
      <w:start w:val="1"/>
      <w:numFmt w:val="decimal"/>
      <w:lvlText w:val="(%1)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17268146">
    <w:abstractNumId w:val="0"/>
  </w:num>
  <w:num w:numId="2" w16cid:durableId="770778884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787" w:hanging="360"/>
        </w:pPr>
        <w:rPr>
          <w:rFonts w:ascii="Symbol" w:hAnsi="Symbol" w:hint="default"/>
        </w:rPr>
      </w:lvl>
    </w:lvlOverride>
  </w:num>
  <w:num w:numId="3" w16cid:durableId="1730298742">
    <w:abstractNumId w:val="26"/>
  </w:num>
  <w:num w:numId="4" w16cid:durableId="283073341">
    <w:abstractNumId w:val="30"/>
  </w:num>
  <w:num w:numId="5" w16cid:durableId="793599008">
    <w:abstractNumId w:val="24"/>
  </w:num>
  <w:num w:numId="6" w16cid:durableId="135414797">
    <w:abstractNumId w:val="28"/>
  </w:num>
  <w:num w:numId="7" w16cid:durableId="1854344367">
    <w:abstractNumId w:val="22"/>
  </w:num>
  <w:num w:numId="8" w16cid:durableId="640768131">
    <w:abstractNumId w:val="7"/>
  </w:num>
  <w:num w:numId="9" w16cid:durableId="96676954">
    <w:abstractNumId w:val="21"/>
  </w:num>
  <w:num w:numId="10" w16cid:durableId="27731066">
    <w:abstractNumId w:val="3"/>
  </w:num>
  <w:num w:numId="11" w16cid:durableId="438330846">
    <w:abstractNumId w:val="4"/>
  </w:num>
  <w:num w:numId="12" w16cid:durableId="2039239700">
    <w:abstractNumId w:val="29"/>
  </w:num>
  <w:num w:numId="13" w16cid:durableId="1998727261">
    <w:abstractNumId w:val="33"/>
  </w:num>
  <w:num w:numId="14" w16cid:durableId="1920671324">
    <w:abstractNumId w:val="13"/>
  </w:num>
  <w:num w:numId="15" w16cid:durableId="829560065">
    <w:abstractNumId w:val="25"/>
  </w:num>
  <w:num w:numId="16" w16cid:durableId="749276411">
    <w:abstractNumId w:val="6"/>
  </w:num>
  <w:num w:numId="17" w16cid:durableId="367723498">
    <w:abstractNumId w:val="15"/>
  </w:num>
  <w:num w:numId="18" w16cid:durableId="1376077981">
    <w:abstractNumId w:val="8"/>
  </w:num>
  <w:num w:numId="19" w16cid:durableId="1964574999">
    <w:abstractNumId w:val="19"/>
  </w:num>
  <w:num w:numId="20" w16cid:durableId="1062675936">
    <w:abstractNumId w:val="16"/>
  </w:num>
  <w:num w:numId="21" w16cid:durableId="2036271601">
    <w:abstractNumId w:val="12"/>
  </w:num>
  <w:num w:numId="22" w16cid:durableId="783495745">
    <w:abstractNumId w:val="5"/>
  </w:num>
  <w:num w:numId="23" w16cid:durableId="261692242">
    <w:abstractNumId w:val="2"/>
  </w:num>
  <w:num w:numId="24" w16cid:durableId="1078096398">
    <w:abstractNumId w:val="0"/>
  </w:num>
  <w:num w:numId="25" w16cid:durableId="728264650">
    <w:abstractNumId w:val="0"/>
  </w:num>
  <w:num w:numId="26" w16cid:durableId="707801704">
    <w:abstractNumId w:val="20"/>
  </w:num>
  <w:num w:numId="27" w16cid:durableId="987973209">
    <w:abstractNumId w:val="0"/>
  </w:num>
  <w:num w:numId="28" w16cid:durableId="9108494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54899551">
    <w:abstractNumId w:val="0"/>
  </w:num>
  <w:num w:numId="30" w16cid:durableId="1643268425">
    <w:abstractNumId w:val="27"/>
  </w:num>
  <w:num w:numId="31" w16cid:durableId="1458255771">
    <w:abstractNumId w:val="17"/>
  </w:num>
  <w:num w:numId="32" w16cid:durableId="532692090">
    <w:abstractNumId w:val="0"/>
  </w:num>
  <w:num w:numId="33" w16cid:durableId="768043624">
    <w:abstractNumId w:val="0"/>
  </w:num>
  <w:num w:numId="34" w16cid:durableId="80492778">
    <w:abstractNumId w:val="11"/>
  </w:num>
  <w:num w:numId="35" w16cid:durableId="935358605">
    <w:abstractNumId w:val="10"/>
  </w:num>
  <w:num w:numId="36" w16cid:durableId="737946518">
    <w:abstractNumId w:val="9"/>
  </w:num>
  <w:num w:numId="37" w16cid:durableId="831725015">
    <w:abstractNumId w:val="23"/>
  </w:num>
  <w:num w:numId="38" w16cid:durableId="1295214977">
    <w:abstractNumId w:val="32"/>
  </w:num>
  <w:num w:numId="39" w16cid:durableId="1738429328">
    <w:abstractNumId w:val="31"/>
  </w:num>
  <w:num w:numId="40" w16cid:durableId="75826602">
    <w:abstractNumId w:val="14"/>
  </w:num>
  <w:num w:numId="41" w16cid:durableId="5619835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469"/>
    <w:rsid w:val="0000052A"/>
    <w:rsid w:val="0000070A"/>
    <w:rsid w:val="0000227E"/>
    <w:rsid w:val="00002555"/>
    <w:rsid w:val="000046CB"/>
    <w:rsid w:val="000047E5"/>
    <w:rsid w:val="00005180"/>
    <w:rsid w:val="00005A18"/>
    <w:rsid w:val="00010BFE"/>
    <w:rsid w:val="000114C1"/>
    <w:rsid w:val="00011831"/>
    <w:rsid w:val="00012264"/>
    <w:rsid w:val="000125B1"/>
    <w:rsid w:val="0001281C"/>
    <w:rsid w:val="00012D29"/>
    <w:rsid w:val="00012DCF"/>
    <w:rsid w:val="00012E86"/>
    <w:rsid w:val="00013445"/>
    <w:rsid w:val="0001453B"/>
    <w:rsid w:val="00015E9C"/>
    <w:rsid w:val="00016828"/>
    <w:rsid w:val="00020676"/>
    <w:rsid w:val="0002133A"/>
    <w:rsid w:val="00025FEF"/>
    <w:rsid w:val="00026622"/>
    <w:rsid w:val="000269B7"/>
    <w:rsid w:val="00027090"/>
    <w:rsid w:val="0003006F"/>
    <w:rsid w:val="00030119"/>
    <w:rsid w:val="00030E71"/>
    <w:rsid w:val="00032421"/>
    <w:rsid w:val="00033DBE"/>
    <w:rsid w:val="00033E56"/>
    <w:rsid w:val="0003487D"/>
    <w:rsid w:val="00036EBF"/>
    <w:rsid w:val="000370FE"/>
    <w:rsid w:val="00040316"/>
    <w:rsid w:val="000409C1"/>
    <w:rsid w:val="0004123F"/>
    <w:rsid w:val="000421E3"/>
    <w:rsid w:val="000434B5"/>
    <w:rsid w:val="0004352B"/>
    <w:rsid w:val="00043C16"/>
    <w:rsid w:val="00044B32"/>
    <w:rsid w:val="0004597E"/>
    <w:rsid w:val="00045FA0"/>
    <w:rsid w:val="00046FC9"/>
    <w:rsid w:val="00050DAD"/>
    <w:rsid w:val="00051C2D"/>
    <w:rsid w:val="00052365"/>
    <w:rsid w:val="00052EAB"/>
    <w:rsid w:val="00053236"/>
    <w:rsid w:val="000532ED"/>
    <w:rsid w:val="000540CE"/>
    <w:rsid w:val="00054A4C"/>
    <w:rsid w:val="00055A7B"/>
    <w:rsid w:val="00055C75"/>
    <w:rsid w:val="000603DC"/>
    <w:rsid w:val="0006101E"/>
    <w:rsid w:val="00061B3B"/>
    <w:rsid w:val="00062D40"/>
    <w:rsid w:val="00065961"/>
    <w:rsid w:val="0006664E"/>
    <w:rsid w:val="00067A2A"/>
    <w:rsid w:val="000715AA"/>
    <w:rsid w:val="00071D46"/>
    <w:rsid w:val="00072334"/>
    <w:rsid w:val="00072A3D"/>
    <w:rsid w:val="00072D99"/>
    <w:rsid w:val="00073BC5"/>
    <w:rsid w:val="00074874"/>
    <w:rsid w:val="00074DD1"/>
    <w:rsid w:val="00074E6E"/>
    <w:rsid w:val="00076C7E"/>
    <w:rsid w:val="0008126F"/>
    <w:rsid w:val="00081697"/>
    <w:rsid w:val="00083B12"/>
    <w:rsid w:val="000846CE"/>
    <w:rsid w:val="00084C37"/>
    <w:rsid w:val="00090696"/>
    <w:rsid w:val="00090734"/>
    <w:rsid w:val="0009191B"/>
    <w:rsid w:val="00091A2F"/>
    <w:rsid w:val="00091F90"/>
    <w:rsid w:val="000931B9"/>
    <w:rsid w:val="00094655"/>
    <w:rsid w:val="00094B3A"/>
    <w:rsid w:val="00096B25"/>
    <w:rsid w:val="000970D5"/>
    <w:rsid w:val="000970DF"/>
    <w:rsid w:val="0009760B"/>
    <w:rsid w:val="000A091A"/>
    <w:rsid w:val="000A2DAC"/>
    <w:rsid w:val="000A3875"/>
    <w:rsid w:val="000A457A"/>
    <w:rsid w:val="000A68AC"/>
    <w:rsid w:val="000A6A10"/>
    <w:rsid w:val="000A7017"/>
    <w:rsid w:val="000A714F"/>
    <w:rsid w:val="000A77A9"/>
    <w:rsid w:val="000B16EB"/>
    <w:rsid w:val="000B1ADB"/>
    <w:rsid w:val="000B1EE6"/>
    <w:rsid w:val="000B21EC"/>
    <w:rsid w:val="000B2673"/>
    <w:rsid w:val="000B279B"/>
    <w:rsid w:val="000B2FDB"/>
    <w:rsid w:val="000B4A18"/>
    <w:rsid w:val="000B75BE"/>
    <w:rsid w:val="000B75F1"/>
    <w:rsid w:val="000C21E1"/>
    <w:rsid w:val="000C383C"/>
    <w:rsid w:val="000C5303"/>
    <w:rsid w:val="000C5E91"/>
    <w:rsid w:val="000C6D23"/>
    <w:rsid w:val="000D0BF9"/>
    <w:rsid w:val="000D0DD9"/>
    <w:rsid w:val="000D0FBD"/>
    <w:rsid w:val="000D18CC"/>
    <w:rsid w:val="000D1A71"/>
    <w:rsid w:val="000D1B92"/>
    <w:rsid w:val="000D1E17"/>
    <w:rsid w:val="000D2202"/>
    <w:rsid w:val="000D3723"/>
    <w:rsid w:val="000D553C"/>
    <w:rsid w:val="000D5C8A"/>
    <w:rsid w:val="000D77E4"/>
    <w:rsid w:val="000D7966"/>
    <w:rsid w:val="000E19A5"/>
    <w:rsid w:val="000E1B54"/>
    <w:rsid w:val="000E3EF8"/>
    <w:rsid w:val="000E4614"/>
    <w:rsid w:val="000E5345"/>
    <w:rsid w:val="000E5FA0"/>
    <w:rsid w:val="000E61B8"/>
    <w:rsid w:val="000E65BB"/>
    <w:rsid w:val="000F1594"/>
    <w:rsid w:val="000F2291"/>
    <w:rsid w:val="000F2A3A"/>
    <w:rsid w:val="000F3EF6"/>
    <w:rsid w:val="000F55EF"/>
    <w:rsid w:val="00100529"/>
    <w:rsid w:val="00100DAB"/>
    <w:rsid w:val="0010234E"/>
    <w:rsid w:val="001044F4"/>
    <w:rsid w:val="00104A9F"/>
    <w:rsid w:val="001050F8"/>
    <w:rsid w:val="001079BC"/>
    <w:rsid w:val="00110C10"/>
    <w:rsid w:val="00111A33"/>
    <w:rsid w:val="00112191"/>
    <w:rsid w:val="00113E1C"/>
    <w:rsid w:val="0011539B"/>
    <w:rsid w:val="00117072"/>
    <w:rsid w:val="001201DA"/>
    <w:rsid w:val="00120228"/>
    <w:rsid w:val="00120AB5"/>
    <w:rsid w:val="00121DFA"/>
    <w:rsid w:val="001221B3"/>
    <w:rsid w:val="00123331"/>
    <w:rsid w:val="00123C66"/>
    <w:rsid w:val="00125888"/>
    <w:rsid w:val="00126C70"/>
    <w:rsid w:val="00127E07"/>
    <w:rsid w:val="00127E17"/>
    <w:rsid w:val="00130D8D"/>
    <w:rsid w:val="00130F14"/>
    <w:rsid w:val="0013139F"/>
    <w:rsid w:val="00133C65"/>
    <w:rsid w:val="00135D1D"/>
    <w:rsid w:val="00135DE4"/>
    <w:rsid w:val="00136EA1"/>
    <w:rsid w:val="00140696"/>
    <w:rsid w:val="00140EBD"/>
    <w:rsid w:val="00142B7E"/>
    <w:rsid w:val="00142EC1"/>
    <w:rsid w:val="00143C5A"/>
    <w:rsid w:val="00146113"/>
    <w:rsid w:val="00146B59"/>
    <w:rsid w:val="00146FB6"/>
    <w:rsid w:val="00147CBB"/>
    <w:rsid w:val="00151BA9"/>
    <w:rsid w:val="00151D53"/>
    <w:rsid w:val="00154B8B"/>
    <w:rsid w:val="0015543D"/>
    <w:rsid w:val="001560F1"/>
    <w:rsid w:val="001573C2"/>
    <w:rsid w:val="0015781E"/>
    <w:rsid w:val="001603E2"/>
    <w:rsid w:val="00161B05"/>
    <w:rsid w:val="001623D7"/>
    <w:rsid w:val="00163468"/>
    <w:rsid w:val="001639BB"/>
    <w:rsid w:val="001643C0"/>
    <w:rsid w:val="001647D5"/>
    <w:rsid w:val="001649A7"/>
    <w:rsid w:val="00165E93"/>
    <w:rsid w:val="00166BDD"/>
    <w:rsid w:val="00172393"/>
    <w:rsid w:val="00173CB9"/>
    <w:rsid w:val="00173D60"/>
    <w:rsid w:val="00173F08"/>
    <w:rsid w:val="001744B3"/>
    <w:rsid w:val="001768D7"/>
    <w:rsid w:val="00176E56"/>
    <w:rsid w:val="001771B1"/>
    <w:rsid w:val="00180274"/>
    <w:rsid w:val="00180316"/>
    <w:rsid w:val="00180BF3"/>
    <w:rsid w:val="00182813"/>
    <w:rsid w:val="00182E35"/>
    <w:rsid w:val="00182E7C"/>
    <w:rsid w:val="001858BB"/>
    <w:rsid w:val="00185A5E"/>
    <w:rsid w:val="00185E96"/>
    <w:rsid w:val="0018645E"/>
    <w:rsid w:val="001866A6"/>
    <w:rsid w:val="00191A05"/>
    <w:rsid w:val="00193BD5"/>
    <w:rsid w:val="001958AF"/>
    <w:rsid w:val="00196063"/>
    <w:rsid w:val="001964AF"/>
    <w:rsid w:val="001A056A"/>
    <w:rsid w:val="001A064C"/>
    <w:rsid w:val="001A1932"/>
    <w:rsid w:val="001A4415"/>
    <w:rsid w:val="001A53D3"/>
    <w:rsid w:val="001A5C92"/>
    <w:rsid w:val="001A5FC5"/>
    <w:rsid w:val="001A7F16"/>
    <w:rsid w:val="001B01CD"/>
    <w:rsid w:val="001B04FE"/>
    <w:rsid w:val="001B1741"/>
    <w:rsid w:val="001B1E5F"/>
    <w:rsid w:val="001B1F82"/>
    <w:rsid w:val="001B47B0"/>
    <w:rsid w:val="001B4A5E"/>
    <w:rsid w:val="001B50B0"/>
    <w:rsid w:val="001B7757"/>
    <w:rsid w:val="001B7A1F"/>
    <w:rsid w:val="001C105D"/>
    <w:rsid w:val="001C17ED"/>
    <w:rsid w:val="001C2107"/>
    <w:rsid w:val="001C2553"/>
    <w:rsid w:val="001C25EC"/>
    <w:rsid w:val="001C4157"/>
    <w:rsid w:val="001C6522"/>
    <w:rsid w:val="001C6D77"/>
    <w:rsid w:val="001C6DE5"/>
    <w:rsid w:val="001C6EA6"/>
    <w:rsid w:val="001D00DA"/>
    <w:rsid w:val="001D09AD"/>
    <w:rsid w:val="001D176D"/>
    <w:rsid w:val="001D29B0"/>
    <w:rsid w:val="001D3251"/>
    <w:rsid w:val="001D4989"/>
    <w:rsid w:val="001D72D2"/>
    <w:rsid w:val="001D7497"/>
    <w:rsid w:val="001D7D13"/>
    <w:rsid w:val="001E12E1"/>
    <w:rsid w:val="001E33CB"/>
    <w:rsid w:val="001E483C"/>
    <w:rsid w:val="001E5F87"/>
    <w:rsid w:val="001E7C8C"/>
    <w:rsid w:val="001F1E62"/>
    <w:rsid w:val="001F1F2D"/>
    <w:rsid w:val="001F2329"/>
    <w:rsid w:val="001F24E1"/>
    <w:rsid w:val="001F6EAC"/>
    <w:rsid w:val="0020354A"/>
    <w:rsid w:val="002039AA"/>
    <w:rsid w:val="002047A6"/>
    <w:rsid w:val="00205D13"/>
    <w:rsid w:val="00210E9D"/>
    <w:rsid w:val="00211102"/>
    <w:rsid w:val="00213B8E"/>
    <w:rsid w:val="00214A1B"/>
    <w:rsid w:val="00215916"/>
    <w:rsid w:val="00216AF2"/>
    <w:rsid w:val="00216EBD"/>
    <w:rsid w:val="00220159"/>
    <w:rsid w:val="00220938"/>
    <w:rsid w:val="00221ECB"/>
    <w:rsid w:val="002225DC"/>
    <w:rsid w:val="0022348F"/>
    <w:rsid w:val="00223C05"/>
    <w:rsid w:val="0022475D"/>
    <w:rsid w:val="00224E3A"/>
    <w:rsid w:val="00225A88"/>
    <w:rsid w:val="00227E75"/>
    <w:rsid w:val="00227EF9"/>
    <w:rsid w:val="002318CD"/>
    <w:rsid w:val="00231A90"/>
    <w:rsid w:val="00233E31"/>
    <w:rsid w:val="00235923"/>
    <w:rsid w:val="002371E5"/>
    <w:rsid w:val="0024005A"/>
    <w:rsid w:val="00242ABD"/>
    <w:rsid w:val="00242AEA"/>
    <w:rsid w:val="00247573"/>
    <w:rsid w:val="002509E6"/>
    <w:rsid w:val="00251C57"/>
    <w:rsid w:val="00252DB2"/>
    <w:rsid w:val="00256E50"/>
    <w:rsid w:val="00257738"/>
    <w:rsid w:val="0026021F"/>
    <w:rsid w:val="00260DDC"/>
    <w:rsid w:val="00263E5D"/>
    <w:rsid w:val="00263FB4"/>
    <w:rsid w:val="002644C4"/>
    <w:rsid w:val="00265348"/>
    <w:rsid w:val="002658BB"/>
    <w:rsid w:val="002664F4"/>
    <w:rsid w:val="002675C7"/>
    <w:rsid w:val="002708D5"/>
    <w:rsid w:val="00271F7F"/>
    <w:rsid w:val="002738CD"/>
    <w:rsid w:val="00273E53"/>
    <w:rsid w:val="0027420C"/>
    <w:rsid w:val="00274429"/>
    <w:rsid w:val="00274545"/>
    <w:rsid w:val="00275186"/>
    <w:rsid w:val="00275E14"/>
    <w:rsid w:val="0027619E"/>
    <w:rsid w:val="00276AD9"/>
    <w:rsid w:val="002803FF"/>
    <w:rsid w:val="002811BF"/>
    <w:rsid w:val="00284637"/>
    <w:rsid w:val="00285622"/>
    <w:rsid w:val="0028581E"/>
    <w:rsid w:val="0028679A"/>
    <w:rsid w:val="00286A70"/>
    <w:rsid w:val="00287ABE"/>
    <w:rsid w:val="002906ED"/>
    <w:rsid w:val="00292EBB"/>
    <w:rsid w:val="0029418B"/>
    <w:rsid w:val="00296977"/>
    <w:rsid w:val="002974FF"/>
    <w:rsid w:val="002A0499"/>
    <w:rsid w:val="002A33E7"/>
    <w:rsid w:val="002A4BA7"/>
    <w:rsid w:val="002A5232"/>
    <w:rsid w:val="002A62E7"/>
    <w:rsid w:val="002A7702"/>
    <w:rsid w:val="002A7B5D"/>
    <w:rsid w:val="002B09F5"/>
    <w:rsid w:val="002B1E9C"/>
    <w:rsid w:val="002B5FF3"/>
    <w:rsid w:val="002B6556"/>
    <w:rsid w:val="002B6A51"/>
    <w:rsid w:val="002B6E54"/>
    <w:rsid w:val="002C2907"/>
    <w:rsid w:val="002C29B8"/>
    <w:rsid w:val="002C407A"/>
    <w:rsid w:val="002C62E9"/>
    <w:rsid w:val="002C6759"/>
    <w:rsid w:val="002C7620"/>
    <w:rsid w:val="002D19F3"/>
    <w:rsid w:val="002D33CA"/>
    <w:rsid w:val="002D3D80"/>
    <w:rsid w:val="002D5BBF"/>
    <w:rsid w:val="002D74A7"/>
    <w:rsid w:val="002D76E6"/>
    <w:rsid w:val="002E0C89"/>
    <w:rsid w:val="002E3F4F"/>
    <w:rsid w:val="002E5411"/>
    <w:rsid w:val="002E5552"/>
    <w:rsid w:val="002E565F"/>
    <w:rsid w:val="002E5A82"/>
    <w:rsid w:val="002E5F76"/>
    <w:rsid w:val="002E5FB5"/>
    <w:rsid w:val="002E6ECA"/>
    <w:rsid w:val="002F027C"/>
    <w:rsid w:val="002F0324"/>
    <w:rsid w:val="002F089F"/>
    <w:rsid w:val="002F21D0"/>
    <w:rsid w:val="002F4ABD"/>
    <w:rsid w:val="002F4AF0"/>
    <w:rsid w:val="002F5515"/>
    <w:rsid w:val="002F69C3"/>
    <w:rsid w:val="002F73D9"/>
    <w:rsid w:val="002F75F3"/>
    <w:rsid w:val="00300237"/>
    <w:rsid w:val="00300A9C"/>
    <w:rsid w:val="0030185B"/>
    <w:rsid w:val="00302413"/>
    <w:rsid w:val="00304378"/>
    <w:rsid w:val="003045EE"/>
    <w:rsid w:val="003047D1"/>
    <w:rsid w:val="00304E6D"/>
    <w:rsid w:val="00305B2F"/>
    <w:rsid w:val="00306F17"/>
    <w:rsid w:val="0030711D"/>
    <w:rsid w:val="003103CC"/>
    <w:rsid w:val="00310FFF"/>
    <w:rsid w:val="00312718"/>
    <w:rsid w:val="00313E7C"/>
    <w:rsid w:val="0031542E"/>
    <w:rsid w:val="003156AD"/>
    <w:rsid w:val="00316819"/>
    <w:rsid w:val="00316B32"/>
    <w:rsid w:val="00321005"/>
    <w:rsid w:val="00321EF6"/>
    <w:rsid w:val="003229DF"/>
    <w:rsid w:val="003237FD"/>
    <w:rsid w:val="00323BA2"/>
    <w:rsid w:val="00323F04"/>
    <w:rsid w:val="003273DF"/>
    <w:rsid w:val="003304BD"/>
    <w:rsid w:val="00331366"/>
    <w:rsid w:val="00333DB3"/>
    <w:rsid w:val="00335BBD"/>
    <w:rsid w:val="00336217"/>
    <w:rsid w:val="0033627A"/>
    <w:rsid w:val="00336883"/>
    <w:rsid w:val="003375FD"/>
    <w:rsid w:val="00337772"/>
    <w:rsid w:val="0034014D"/>
    <w:rsid w:val="00340900"/>
    <w:rsid w:val="003415BB"/>
    <w:rsid w:val="00341A6E"/>
    <w:rsid w:val="00341D11"/>
    <w:rsid w:val="00341EB6"/>
    <w:rsid w:val="00345141"/>
    <w:rsid w:val="00345518"/>
    <w:rsid w:val="00345B3A"/>
    <w:rsid w:val="00347347"/>
    <w:rsid w:val="00350496"/>
    <w:rsid w:val="00351E6D"/>
    <w:rsid w:val="00351E77"/>
    <w:rsid w:val="003522E5"/>
    <w:rsid w:val="0036029D"/>
    <w:rsid w:val="00360FFF"/>
    <w:rsid w:val="00361597"/>
    <w:rsid w:val="003615EE"/>
    <w:rsid w:val="003617E6"/>
    <w:rsid w:val="003627FE"/>
    <w:rsid w:val="00362D31"/>
    <w:rsid w:val="0036367A"/>
    <w:rsid w:val="00365A02"/>
    <w:rsid w:val="00365F6F"/>
    <w:rsid w:val="00365FFD"/>
    <w:rsid w:val="003660DD"/>
    <w:rsid w:val="00367471"/>
    <w:rsid w:val="003738E1"/>
    <w:rsid w:val="003744B8"/>
    <w:rsid w:val="00374939"/>
    <w:rsid w:val="003765ED"/>
    <w:rsid w:val="003765F7"/>
    <w:rsid w:val="00376EF1"/>
    <w:rsid w:val="0037712E"/>
    <w:rsid w:val="003775B9"/>
    <w:rsid w:val="00381131"/>
    <w:rsid w:val="00382FCF"/>
    <w:rsid w:val="003847C2"/>
    <w:rsid w:val="00385587"/>
    <w:rsid w:val="003858F8"/>
    <w:rsid w:val="00386EBA"/>
    <w:rsid w:val="003872F3"/>
    <w:rsid w:val="00387C30"/>
    <w:rsid w:val="00390F42"/>
    <w:rsid w:val="003919E0"/>
    <w:rsid w:val="00392A3B"/>
    <w:rsid w:val="003944FB"/>
    <w:rsid w:val="00394517"/>
    <w:rsid w:val="00395B30"/>
    <w:rsid w:val="00396EC3"/>
    <w:rsid w:val="003A0E49"/>
    <w:rsid w:val="003A2727"/>
    <w:rsid w:val="003A2909"/>
    <w:rsid w:val="003A46A9"/>
    <w:rsid w:val="003A5A7D"/>
    <w:rsid w:val="003A5C1B"/>
    <w:rsid w:val="003A6160"/>
    <w:rsid w:val="003A6827"/>
    <w:rsid w:val="003A7308"/>
    <w:rsid w:val="003A771B"/>
    <w:rsid w:val="003B0CC8"/>
    <w:rsid w:val="003B131F"/>
    <w:rsid w:val="003B1E8C"/>
    <w:rsid w:val="003B21C8"/>
    <w:rsid w:val="003B3729"/>
    <w:rsid w:val="003B41BD"/>
    <w:rsid w:val="003B4983"/>
    <w:rsid w:val="003B54E6"/>
    <w:rsid w:val="003B5B41"/>
    <w:rsid w:val="003B628B"/>
    <w:rsid w:val="003B752D"/>
    <w:rsid w:val="003B7BEE"/>
    <w:rsid w:val="003C12A2"/>
    <w:rsid w:val="003C1B2F"/>
    <w:rsid w:val="003C2294"/>
    <w:rsid w:val="003C3B8D"/>
    <w:rsid w:val="003C5829"/>
    <w:rsid w:val="003C69B2"/>
    <w:rsid w:val="003C7A14"/>
    <w:rsid w:val="003D523A"/>
    <w:rsid w:val="003D5451"/>
    <w:rsid w:val="003D5862"/>
    <w:rsid w:val="003D587A"/>
    <w:rsid w:val="003D6BD4"/>
    <w:rsid w:val="003D7297"/>
    <w:rsid w:val="003D789B"/>
    <w:rsid w:val="003E3CEB"/>
    <w:rsid w:val="003E5361"/>
    <w:rsid w:val="003E59B7"/>
    <w:rsid w:val="003E5DE0"/>
    <w:rsid w:val="003E6B1E"/>
    <w:rsid w:val="003E6FE6"/>
    <w:rsid w:val="003F01F7"/>
    <w:rsid w:val="003F02CA"/>
    <w:rsid w:val="003F0858"/>
    <w:rsid w:val="003F2023"/>
    <w:rsid w:val="003F212F"/>
    <w:rsid w:val="003F3397"/>
    <w:rsid w:val="003F48F7"/>
    <w:rsid w:val="003F4BA1"/>
    <w:rsid w:val="003F4C7E"/>
    <w:rsid w:val="003F795C"/>
    <w:rsid w:val="00401B79"/>
    <w:rsid w:val="004021A8"/>
    <w:rsid w:val="0040224A"/>
    <w:rsid w:val="00403474"/>
    <w:rsid w:val="00403CF3"/>
    <w:rsid w:val="004049A1"/>
    <w:rsid w:val="00406217"/>
    <w:rsid w:val="004063C5"/>
    <w:rsid w:val="00410261"/>
    <w:rsid w:val="00410581"/>
    <w:rsid w:val="00410EF1"/>
    <w:rsid w:val="00412D55"/>
    <w:rsid w:val="004133E1"/>
    <w:rsid w:val="00413820"/>
    <w:rsid w:val="00414F58"/>
    <w:rsid w:val="00416F03"/>
    <w:rsid w:val="00417644"/>
    <w:rsid w:val="0041791F"/>
    <w:rsid w:val="00417997"/>
    <w:rsid w:val="00420EBA"/>
    <w:rsid w:val="00422C1B"/>
    <w:rsid w:val="00423190"/>
    <w:rsid w:val="00423810"/>
    <w:rsid w:val="004243C7"/>
    <w:rsid w:val="00425E81"/>
    <w:rsid w:val="00425F23"/>
    <w:rsid w:val="00426A10"/>
    <w:rsid w:val="004273F9"/>
    <w:rsid w:val="0042788F"/>
    <w:rsid w:val="00427F77"/>
    <w:rsid w:val="00430939"/>
    <w:rsid w:val="004318B1"/>
    <w:rsid w:val="004331C7"/>
    <w:rsid w:val="00434CA6"/>
    <w:rsid w:val="00435FAB"/>
    <w:rsid w:val="00437981"/>
    <w:rsid w:val="004420E3"/>
    <w:rsid w:val="00442F41"/>
    <w:rsid w:val="00443B1F"/>
    <w:rsid w:val="0044441E"/>
    <w:rsid w:val="004446B5"/>
    <w:rsid w:val="004451FC"/>
    <w:rsid w:val="004464AC"/>
    <w:rsid w:val="004468A5"/>
    <w:rsid w:val="0045020B"/>
    <w:rsid w:val="00451F11"/>
    <w:rsid w:val="004528B4"/>
    <w:rsid w:val="00452A8B"/>
    <w:rsid w:val="004545CB"/>
    <w:rsid w:val="00455F43"/>
    <w:rsid w:val="00456917"/>
    <w:rsid w:val="00460768"/>
    <w:rsid w:val="004619BB"/>
    <w:rsid w:val="004620BA"/>
    <w:rsid w:val="00462203"/>
    <w:rsid w:val="004656BD"/>
    <w:rsid w:val="00466229"/>
    <w:rsid w:val="00466755"/>
    <w:rsid w:val="00470A0B"/>
    <w:rsid w:val="004711F0"/>
    <w:rsid w:val="0047120B"/>
    <w:rsid w:val="00472F21"/>
    <w:rsid w:val="004732DC"/>
    <w:rsid w:val="004734F3"/>
    <w:rsid w:val="004759F9"/>
    <w:rsid w:val="0047657D"/>
    <w:rsid w:val="004805EC"/>
    <w:rsid w:val="00480C63"/>
    <w:rsid w:val="00481A04"/>
    <w:rsid w:val="00482F9F"/>
    <w:rsid w:val="004835A1"/>
    <w:rsid w:val="00484C26"/>
    <w:rsid w:val="00484FE6"/>
    <w:rsid w:val="00486FDA"/>
    <w:rsid w:val="00487C59"/>
    <w:rsid w:val="0049135D"/>
    <w:rsid w:val="00491839"/>
    <w:rsid w:val="00492BBD"/>
    <w:rsid w:val="00495945"/>
    <w:rsid w:val="0049596F"/>
    <w:rsid w:val="00496534"/>
    <w:rsid w:val="004A020B"/>
    <w:rsid w:val="004A1DA3"/>
    <w:rsid w:val="004A201D"/>
    <w:rsid w:val="004A3204"/>
    <w:rsid w:val="004A33E6"/>
    <w:rsid w:val="004A46EF"/>
    <w:rsid w:val="004A6060"/>
    <w:rsid w:val="004B0DD7"/>
    <w:rsid w:val="004B0EC9"/>
    <w:rsid w:val="004B1643"/>
    <w:rsid w:val="004B28FE"/>
    <w:rsid w:val="004B3019"/>
    <w:rsid w:val="004B3482"/>
    <w:rsid w:val="004B37AD"/>
    <w:rsid w:val="004B430D"/>
    <w:rsid w:val="004B547B"/>
    <w:rsid w:val="004B5901"/>
    <w:rsid w:val="004B5D28"/>
    <w:rsid w:val="004B6B2D"/>
    <w:rsid w:val="004B6C1D"/>
    <w:rsid w:val="004C07FE"/>
    <w:rsid w:val="004C2A59"/>
    <w:rsid w:val="004C3DC8"/>
    <w:rsid w:val="004C49D6"/>
    <w:rsid w:val="004C4C3B"/>
    <w:rsid w:val="004C7FF6"/>
    <w:rsid w:val="004D0E19"/>
    <w:rsid w:val="004D4A61"/>
    <w:rsid w:val="004D4A66"/>
    <w:rsid w:val="004D4E0F"/>
    <w:rsid w:val="004D64ED"/>
    <w:rsid w:val="004D658E"/>
    <w:rsid w:val="004D708E"/>
    <w:rsid w:val="004D7637"/>
    <w:rsid w:val="004D7DEC"/>
    <w:rsid w:val="004E04AA"/>
    <w:rsid w:val="004E06FF"/>
    <w:rsid w:val="004E14EA"/>
    <w:rsid w:val="004E3C6A"/>
    <w:rsid w:val="004E742C"/>
    <w:rsid w:val="004E7FE8"/>
    <w:rsid w:val="004F03D2"/>
    <w:rsid w:val="004F143E"/>
    <w:rsid w:val="004F1ABE"/>
    <w:rsid w:val="004F2DD5"/>
    <w:rsid w:val="004F7FC0"/>
    <w:rsid w:val="0050179B"/>
    <w:rsid w:val="00501D3D"/>
    <w:rsid w:val="00501FF3"/>
    <w:rsid w:val="00503351"/>
    <w:rsid w:val="005039A4"/>
    <w:rsid w:val="005056FE"/>
    <w:rsid w:val="00505C1A"/>
    <w:rsid w:val="00506205"/>
    <w:rsid w:val="00506772"/>
    <w:rsid w:val="00510051"/>
    <w:rsid w:val="00511032"/>
    <w:rsid w:val="00511B7B"/>
    <w:rsid w:val="00512A3E"/>
    <w:rsid w:val="005132D3"/>
    <w:rsid w:val="005134AA"/>
    <w:rsid w:val="00513C1F"/>
    <w:rsid w:val="00513E05"/>
    <w:rsid w:val="0051742D"/>
    <w:rsid w:val="005178D2"/>
    <w:rsid w:val="005202DA"/>
    <w:rsid w:val="0052059C"/>
    <w:rsid w:val="00521B14"/>
    <w:rsid w:val="0052209E"/>
    <w:rsid w:val="00522D78"/>
    <w:rsid w:val="00524481"/>
    <w:rsid w:val="0052704E"/>
    <w:rsid w:val="00527849"/>
    <w:rsid w:val="00527E21"/>
    <w:rsid w:val="00527FBC"/>
    <w:rsid w:val="00530252"/>
    <w:rsid w:val="00531DCD"/>
    <w:rsid w:val="00532047"/>
    <w:rsid w:val="00533BD2"/>
    <w:rsid w:val="00535023"/>
    <w:rsid w:val="005377BA"/>
    <w:rsid w:val="00537AFC"/>
    <w:rsid w:val="00541A87"/>
    <w:rsid w:val="0054405A"/>
    <w:rsid w:val="005456EB"/>
    <w:rsid w:val="00545790"/>
    <w:rsid w:val="00546457"/>
    <w:rsid w:val="00547604"/>
    <w:rsid w:val="005513A5"/>
    <w:rsid w:val="005521A2"/>
    <w:rsid w:val="00552271"/>
    <w:rsid w:val="0055255D"/>
    <w:rsid w:val="00553A5C"/>
    <w:rsid w:val="00555DBE"/>
    <w:rsid w:val="005579BA"/>
    <w:rsid w:val="00557E60"/>
    <w:rsid w:val="005610D6"/>
    <w:rsid w:val="0056147B"/>
    <w:rsid w:val="005618E0"/>
    <w:rsid w:val="00562971"/>
    <w:rsid w:val="00562E18"/>
    <w:rsid w:val="00563000"/>
    <w:rsid w:val="005647D4"/>
    <w:rsid w:val="005660A8"/>
    <w:rsid w:val="005663A7"/>
    <w:rsid w:val="005669DA"/>
    <w:rsid w:val="00566CA2"/>
    <w:rsid w:val="00566E1C"/>
    <w:rsid w:val="005705FA"/>
    <w:rsid w:val="00570A2D"/>
    <w:rsid w:val="005718B7"/>
    <w:rsid w:val="00572D65"/>
    <w:rsid w:val="0057306F"/>
    <w:rsid w:val="00573C76"/>
    <w:rsid w:val="00574507"/>
    <w:rsid w:val="00575627"/>
    <w:rsid w:val="00576771"/>
    <w:rsid w:val="00576854"/>
    <w:rsid w:val="0057740D"/>
    <w:rsid w:val="00581AE8"/>
    <w:rsid w:val="005824BF"/>
    <w:rsid w:val="00582CC7"/>
    <w:rsid w:val="00582F45"/>
    <w:rsid w:val="005831FB"/>
    <w:rsid w:val="00583D2A"/>
    <w:rsid w:val="00584DEF"/>
    <w:rsid w:val="00585C58"/>
    <w:rsid w:val="00586E7A"/>
    <w:rsid w:val="0058705F"/>
    <w:rsid w:val="0058711E"/>
    <w:rsid w:val="005874BA"/>
    <w:rsid w:val="00587D96"/>
    <w:rsid w:val="005929AC"/>
    <w:rsid w:val="00593D23"/>
    <w:rsid w:val="0059450F"/>
    <w:rsid w:val="00594D97"/>
    <w:rsid w:val="00595BD2"/>
    <w:rsid w:val="00595F7C"/>
    <w:rsid w:val="005966CC"/>
    <w:rsid w:val="00596888"/>
    <w:rsid w:val="00597545"/>
    <w:rsid w:val="005A0097"/>
    <w:rsid w:val="005A1C73"/>
    <w:rsid w:val="005A398B"/>
    <w:rsid w:val="005A3F57"/>
    <w:rsid w:val="005A405E"/>
    <w:rsid w:val="005A4624"/>
    <w:rsid w:val="005A4770"/>
    <w:rsid w:val="005A49F3"/>
    <w:rsid w:val="005A529E"/>
    <w:rsid w:val="005A616F"/>
    <w:rsid w:val="005A6176"/>
    <w:rsid w:val="005A6619"/>
    <w:rsid w:val="005A6CD0"/>
    <w:rsid w:val="005A6FAC"/>
    <w:rsid w:val="005A7CCD"/>
    <w:rsid w:val="005B0DF2"/>
    <w:rsid w:val="005B2162"/>
    <w:rsid w:val="005B282C"/>
    <w:rsid w:val="005B384E"/>
    <w:rsid w:val="005B38B2"/>
    <w:rsid w:val="005B5A46"/>
    <w:rsid w:val="005B638C"/>
    <w:rsid w:val="005B6AB1"/>
    <w:rsid w:val="005C089A"/>
    <w:rsid w:val="005C08BB"/>
    <w:rsid w:val="005C1023"/>
    <w:rsid w:val="005C3784"/>
    <w:rsid w:val="005C5013"/>
    <w:rsid w:val="005C71C8"/>
    <w:rsid w:val="005C77EC"/>
    <w:rsid w:val="005D23F0"/>
    <w:rsid w:val="005D4B40"/>
    <w:rsid w:val="005D4CE0"/>
    <w:rsid w:val="005D5314"/>
    <w:rsid w:val="005D6629"/>
    <w:rsid w:val="005D68E5"/>
    <w:rsid w:val="005D6D2A"/>
    <w:rsid w:val="005E1252"/>
    <w:rsid w:val="005E1406"/>
    <w:rsid w:val="005E2BAD"/>
    <w:rsid w:val="005E2BE2"/>
    <w:rsid w:val="005E2D0A"/>
    <w:rsid w:val="005E45B2"/>
    <w:rsid w:val="005E7143"/>
    <w:rsid w:val="005E781D"/>
    <w:rsid w:val="005F0637"/>
    <w:rsid w:val="005F0A56"/>
    <w:rsid w:val="005F15BE"/>
    <w:rsid w:val="005F43E0"/>
    <w:rsid w:val="005F43EE"/>
    <w:rsid w:val="005F50C8"/>
    <w:rsid w:val="005F5224"/>
    <w:rsid w:val="005F66A8"/>
    <w:rsid w:val="005F7A02"/>
    <w:rsid w:val="00600469"/>
    <w:rsid w:val="0060054C"/>
    <w:rsid w:val="00600EC3"/>
    <w:rsid w:val="00600FCB"/>
    <w:rsid w:val="0060199C"/>
    <w:rsid w:val="0060453B"/>
    <w:rsid w:val="00604680"/>
    <w:rsid w:val="006050AD"/>
    <w:rsid w:val="00605CD6"/>
    <w:rsid w:val="0060666E"/>
    <w:rsid w:val="00606EEF"/>
    <w:rsid w:val="006105DF"/>
    <w:rsid w:val="006116C0"/>
    <w:rsid w:val="00611DAC"/>
    <w:rsid w:val="006148E3"/>
    <w:rsid w:val="00615869"/>
    <w:rsid w:val="00615F30"/>
    <w:rsid w:val="00620384"/>
    <w:rsid w:val="006207DA"/>
    <w:rsid w:val="0062156F"/>
    <w:rsid w:val="00621620"/>
    <w:rsid w:val="0062371A"/>
    <w:rsid w:val="00624FAB"/>
    <w:rsid w:val="00625E3D"/>
    <w:rsid w:val="00625E74"/>
    <w:rsid w:val="00627A3D"/>
    <w:rsid w:val="00630744"/>
    <w:rsid w:val="00632752"/>
    <w:rsid w:val="00632E6E"/>
    <w:rsid w:val="0063321C"/>
    <w:rsid w:val="006338CB"/>
    <w:rsid w:val="0063454F"/>
    <w:rsid w:val="006352C1"/>
    <w:rsid w:val="00635533"/>
    <w:rsid w:val="00636BBE"/>
    <w:rsid w:val="00637B22"/>
    <w:rsid w:val="006401A1"/>
    <w:rsid w:val="00641C43"/>
    <w:rsid w:val="006430F7"/>
    <w:rsid w:val="006433DF"/>
    <w:rsid w:val="006440CF"/>
    <w:rsid w:val="00644842"/>
    <w:rsid w:val="00646266"/>
    <w:rsid w:val="006508CC"/>
    <w:rsid w:val="00652644"/>
    <w:rsid w:val="00653101"/>
    <w:rsid w:val="00653B32"/>
    <w:rsid w:val="00653D1B"/>
    <w:rsid w:val="006567B9"/>
    <w:rsid w:val="00657A67"/>
    <w:rsid w:val="00660C7B"/>
    <w:rsid w:val="006616DC"/>
    <w:rsid w:val="00661747"/>
    <w:rsid w:val="0066242D"/>
    <w:rsid w:val="00665307"/>
    <w:rsid w:val="00671861"/>
    <w:rsid w:val="006731D4"/>
    <w:rsid w:val="00673531"/>
    <w:rsid w:val="00675B88"/>
    <w:rsid w:val="00676483"/>
    <w:rsid w:val="00676C7D"/>
    <w:rsid w:val="006800B6"/>
    <w:rsid w:val="006803FE"/>
    <w:rsid w:val="00680697"/>
    <w:rsid w:val="00680948"/>
    <w:rsid w:val="00680CCB"/>
    <w:rsid w:val="006812D2"/>
    <w:rsid w:val="00685311"/>
    <w:rsid w:val="00685B25"/>
    <w:rsid w:val="00686355"/>
    <w:rsid w:val="006867E3"/>
    <w:rsid w:val="00686F78"/>
    <w:rsid w:val="00687610"/>
    <w:rsid w:val="00687F22"/>
    <w:rsid w:val="006902C5"/>
    <w:rsid w:val="006914DB"/>
    <w:rsid w:val="00692F49"/>
    <w:rsid w:val="00694D9E"/>
    <w:rsid w:val="006A0042"/>
    <w:rsid w:val="006A244B"/>
    <w:rsid w:val="006A24BF"/>
    <w:rsid w:val="006A2FE1"/>
    <w:rsid w:val="006A3402"/>
    <w:rsid w:val="006A3FE1"/>
    <w:rsid w:val="006A4C7D"/>
    <w:rsid w:val="006A4E52"/>
    <w:rsid w:val="006A6281"/>
    <w:rsid w:val="006B052D"/>
    <w:rsid w:val="006B10BA"/>
    <w:rsid w:val="006B20FB"/>
    <w:rsid w:val="006B3E31"/>
    <w:rsid w:val="006B5D40"/>
    <w:rsid w:val="006B5D5E"/>
    <w:rsid w:val="006B7B2B"/>
    <w:rsid w:val="006C032E"/>
    <w:rsid w:val="006C1150"/>
    <w:rsid w:val="006C1E49"/>
    <w:rsid w:val="006C4850"/>
    <w:rsid w:val="006C51D4"/>
    <w:rsid w:val="006C587B"/>
    <w:rsid w:val="006C6715"/>
    <w:rsid w:val="006C6BC4"/>
    <w:rsid w:val="006D051E"/>
    <w:rsid w:val="006D0858"/>
    <w:rsid w:val="006D0931"/>
    <w:rsid w:val="006D25A8"/>
    <w:rsid w:val="006D6730"/>
    <w:rsid w:val="006D68B3"/>
    <w:rsid w:val="006D7BC1"/>
    <w:rsid w:val="006E0680"/>
    <w:rsid w:val="006E1C83"/>
    <w:rsid w:val="006E20A2"/>
    <w:rsid w:val="006E29EC"/>
    <w:rsid w:val="006E2C05"/>
    <w:rsid w:val="006E4226"/>
    <w:rsid w:val="006E4679"/>
    <w:rsid w:val="006E46C1"/>
    <w:rsid w:val="006E4E32"/>
    <w:rsid w:val="006E7D46"/>
    <w:rsid w:val="006F111D"/>
    <w:rsid w:val="006F2587"/>
    <w:rsid w:val="006F2FE5"/>
    <w:rsid w:val="006F3D9A"/>
    <w:rsid w:val="006F4EB5"/>
    <w:rsid w:val="006F5013"/>
    <w:rsid w:val="006F6119"/>
    <w:rsid w:val="006F6404"/>
    <w:rsid w:val="006F6CBD"/>
    <w:rsid w:val="0070070A"/>
    <w:rsid w:val="0070425F"/>
    <w:rsid w:val="00704ABE"/>
    <w:rsid w:val="00705251"/>
    <w:rsid w:val="00705FEC"/>
    <w:rsid w:val="007069B8"/>
    <w:rsid w:val="00712707"/>
    <w:rsid w:val="007128B2"/>
    <w:rsid w:val="00712A8F"/>
    <w:rsid w:val="00713274"/>
    <w:rsid w:val="00714805"/>
    <w:rsid w:val="00714CDA"/>
    <w:rsid w:val="00714D4F"/>
    <w:rsid w:val="00714F90"/>
    <w:rsid w:val="007154C9"/>
    <w:rsid w:val="007160B3"/>
    <w:rsid w:val="00716733"/>
    <w:rsid w:val="00717286"/>
    <w:rsid w:val="007178E8"/>
    <w:rsid w:val="00721E0E"/>
    <w:rsid w:val="00722EFC"/>
    <w:rsid w:val="00723C9C"/>
    <w:rsid w:val="00724C94"/>
    <w:rsid w:val="0072617B"/>
    <w:rsid w:val="0072774D"/>
    <w:rsid w:val="00731030"/>
    <w:rsid w:val="0073132B"/>
    <w:rsid w:val="007318A3"/>
    <w:rsid w:val="00733EF5"/>
    <w:rsid w:val="00734051"/>
    <w:rsid w:val="00734D7F"/>
    <w:rsid w:val="007403A3"/>
    <w:rsid w:val="00740AA6"/>
    <w:rsid w:val="00740B67"/>
    <w:rsid w:val="0074126D"/>
    <w:rsid w:val="00742E82"/>
    <w:rsid w:val="00743004"/>
    <w:rsid w:val="00743C38"/>
    <w:rsid w:val="007453AB"/>
    <w:rsid w:val="0074670D"/>
    <w:rsid w:val="00747219"/>
    <w:rsid w:val="00747326"/>
    <w:rsid w:val="00747AEB"/>
    <w:rsid w:val="00747F65"/>
    <w:rsid w:val="007501C3"/>
    <w:rsid w:val="00750797"/>
    <w:rsid w:val="00750F18"/>
    <w:rsid w:val="00751748"/>
    <w:rsid w:val="00751D0E"/>
    <w:rsid w:val="00753BE6"/>
    <w:rsid w:val="00754A6B"/>
    <w:rsid w:val="0075600E"/>
    <w:rsid w:val="00757468"/>
    <w:rsid w:val="007606C6"/>
    <w:rsid w:val="007626DF"/>
    <w:rsid w:val="00763813"/>
    <w:rsid w:val="00764231"/>
    <w:rsid w:val="00765537"/>
    <w:rsid w:val="00766308"/>
    <w:rsid w:val="00766508"/>
    <w:rsid w:val="0077052C"/>
    <w:rsid w:val="0077066C"/>
    <w:rsid w:val="00770AA2"/>
    <w:rsid w:val="00772874"/>
    <w:rsid w:val="00772D63"/>
    <w:rsid w:val="00773143"/>
    <w:rsid w:val="007732C4"/>
    <w:rsid w:val="007747B7"/>
    <w:rsid w:val="007752F9"/>
    <w:rsid w:val="00781322"/>
    <w:rsid w:val="007816CB"/>
    <w:rsid w:val="00781792"/>
    <w:rsid w:val="0078180B"/>
    <w:rsid w:val="00781FCD"/>
    <w:rsid w:val="00785A37"/>
    <w:rsid w:val="00785F55"/>
    <w:rsid w:val="007928D4"/>
    <w:rsid w:val="007935E5"/>
    <w:rsid w:val="00795ADF"/>
    <w:rsid w:val="007A1E00"/>
    <w:rsid w:val="007A2ACD"/>
    <w:rsid w:val="007A3C81"/>
    <w:rsid w:val="007A4740"/>
    <w:rsid w:val="007A4B6C"/>
    <w:rsid w:val="007A519B"/>
    <w:rsid w:val="007A6E76"/>
    <w:rsid w:val="007B1F63"/>
    <w:rsid w:val="007B230A"/>
    <w:rsid w:val="007B23B4"/>
    <w:rsid w:val="007B2D12"/>
    <w:rsid w:val="007B3B88"/>
    <w:rsid w:val="007B3D7D"/>
    <w:rsid w:val="007B45AE"/>
    <w:rsid w:val="007B4D36"/>
    <w:rsid w:val="007B56E3"/>
    <w:rsid w:val="007C32F5"/>
    <w:rsid w:val="007C47A5"/>
    <w:rsid w:val="007C5BAF"/>
    <w:rsid w:val="007C5DFA"/>
    <w:rsid w:val="007C69EC"/>
    <w:rsid w:val="007C796F"/>
    <w:rsid w:val="007C7DAC"/>
    <w:rsid w:val="007D0A6E"/>
    <w:rsid w:val="007D1184"/>
    <w:rsid w:val="007D3FD7"/>
    <w:rsid w:val="007D668C"/>
    <w:rsid w:val="007D6BAD"/>
    <w:rsid w:val="007D7431"/>
    <w:rsid w:val="007D7CB8"/>
    <w:rsid w:val="007E0320"/>
    <w:rsid w:val="007E04BC"/>
    <w:rsid w:val="007E10CE"/>
    <w:rsid w:val="007E12FC"/>
    <w:rsid w:val="007E18A8"/>
    <w:rsid w:val="007E2666"/>
    <w:rsid w:val="007E299F"/>
    <w:rsid w:val="007E2F35"/>
    <w:rsid w:val="007E5395"/>
    <w:rsid w:val="007E587A"/>
    <w:rsid w:val="007E598D"/>
    <w:rsid w:val="007E6138"/>
    <w:rsid w:val="007E63E4"/>
    <w:rsid w:val="007E6963"/>
    <w:rsid w:val="007E76AD"/>
    <w:rsid w:val="007E7BD3"/>
    <w:rsid w:val="007E7E43"/>
    <w:rsid w:val="007F2C1B"/>
    <w:rsid w:val="007F3F1E"/>
    <w:rsid w:val="007F4E29"/>
    <w:rsid w:val="007F6E99"/>
    <w:rsid w:val="007F79C2"/>
    <w:rsid w:val="007F7A6F"/>
    <w:rsid w:val="007F7DB8"/>
    <w:rsid w:val="007F7FCF"/>
    <w:rsid w:val="0080223B"/>
    <w:rsid w:val="00802BF7"/>
    <w:rsid w:val="00803551"/>
    <w:rsid w:val="008037DD"/>
    <w:rsid w:val="008037F9"/>
    <w:rsid w:val="00803A47"/>
    <w:rsid w:val="008048D6"/>
    <w:rsid w:val="00805249"/>
    <w:rsid w:val="00806726"/>
    <w:rsid w:val="008123F5"/>
    <w:rsid w:val="00812B82"/>
    <w:rsid w:val="0081349D"/>
    <w:rsid w:val="00814142"/>
    <w:rsid w:val="00815B8A"/>
    <w:rsid w:val="00816B89"/>
    <w:rsid w:val="00817BEA"/>
    <w:rsid w:val="00821117"/>
    <w:rsid w:val="00821B93"/>
    <w:rsid w:val="008220AF"/>
    <w:rsid w:val="00824659"/>
    <w:rsid w:val="00827ED6"/>
    <w:rsid w:val="0083016E"/>
    <w:rsid w:val="00830843"/>
    <w:rsid w:val="0083095A"/>
    <w:rsid w:val="00831343"/>
    <w:rsid w:val="008322C8"/>
    <w:rsid w:val="00833A87"/>
    <w:rsid w:val="00834A4F"/>
    <w:rsid w:val="00835D32"/>
    <w:rsid w:val="00840E28"/>
    <w:rsid w:val="008415C2"/>
    <w:rsid w:val="00842187"/>
    <w:rsid w:val="008429D8"/>
    <w:rsid w:val="00844D80"/>
    <w:rsid w:val="00844F5D"/>
    <w:rsid w:val="008469AA"/>
    <w:rsid w:val="00847BA2"/>
    <w:rsid w:val="00850E3D"/>
    <w:rsid w:val="00851AF7"/>
    <w:rsid w:val="00852541"/>
    <w:rsid w:val="008532CC"/>
    <w:rsid w:val="0085423D"/>
    <w:rsid w:val="008565BC"/>
    <w:rsid w:val="00856CC5"/>
    <w:rsid w:val="0085769A"/>
    <w:rsid w:val="00860040"/>
    <w:rsid w:val="008613EC"/>
    <w:rsid w:val="00862203"/>
    <w:rsid w:val="008628F3"/>
    <w:rsid w:val="0086614D"/>
    <w:rsid w:val="0086701D"/>
    <w:rsid w:val="008678B0"/>
    <w:rsid w:val="00871302"/>
    <w:rsid w:val="00871459"/>
    <w:rsid w:val="008721AB"/>
    <w:rsid w:val="00873F1C"/>
    <w:rsid w:val="00876152"/>
    <w:rsid w:val="00876375"/>
    <w:rsid w:val="0087724A"/>
    <w:rsid w:val="00882551"/>
    <w:rsid w:val="008846C0"/>
    <w:rsid w:val="008848E2"/>
    <w:rsid w:val="008858FE"/>
    <w:rsid w:val="00885D07"/>
    <w:rsid w:val="008861C4"/>
    <w:rsid w:val="0088777B"/>
    <w:rsid w:val="00890149"/>
    <w:rsid w:val="00890A79"/>
    <w:rsid w:val="00890F87"/>
    <w:rsid w:val="00891E79"/>
    <w:rsid w:val="008926FE"/>
    <w:rsid w:val="00892957"/>
    <w:rsid w:val="00892DC9"/>
    <w:rsid w:val="00893C60"/>
    <w:rsid w:val="00896695"/>
    <w:rsid w:val="008A29F6"/>
    <w:rsid w:val="008A51E0"/>
    <w:rsid w:val="008A62CA"/>
    <w:rsid w:val="008A6350"/>
    <w:rsid w:val="008A71E6"/>
    <w:rsid w:val="008A769E"/>
    <w:rsid w:val="008B1167"/>
    <w:rsid w:val="008B1B6B"/>
    <w:rsid w:val="008B1DC6"/>
    <w:rsid w:val="008B2D0D"/>
    <w:rsid w:val="008B30D9"/>
    <w:rsid w:val="008B3F8C"/>
    <w:rsid w:val="008B68D5"/>
    <w:rsid w:val="008C04DB"/>
    <w:rsid w:val="008C0C36"/>
    <w:rsid w:val="008C0D3D"/>
    <w:rsid w:val="008C21DC"/>
    <w:rsid w:val="008C2B5B"/>
    <w:rsid w:val="008C2BD3"/>
    <w:rsid w:val="008C33ED"/>
    <w:rsid w:val="008C4666"/>
    <w:rsid w:val="008C57FB"/>
    <w:rsid w:val="008C755B"/>
    <w:rsid w:val="008C756E"/>
    <w:rsid w:val="008C7EB1"/>
    <w:rsid w:val="008D01FD"/>
    <w:rsid w:val="008D0A97"/>
    <w:rsid w:val="008D2053"/>
    <w:rsid w:val="008D3FE3"/>
    <w:rsid w:val="008D4023"/>
    <w:rsid w:val="008D5DB7"/>
    <w:rsid w:val="008D6E36"/>
    <w:rsid w:val="008D729C"/>
    <w:rsid w:val="008E01E7"/>
    <w:rsid w:val="008E0CF0"/>
    <w:rsid w:val="008E0E29"/>
    <w:rsid w:val="008E0F88"/>
    <w:rsid w:val="008E1203"/>
    <w:rsid w:val="008E2C0B"/>
    <w:rsid w:val="008E2FED"/>
    <w:rsid w:val="008E4983"/>
    <w:rsid w:val="008E5AE7"/>
    <w:rsid w:val="008E7E11"/>
    <w:rsid w:val="008F010A"/>
    <w:rsid w:val="008F08CB"/>
    <w:rsid w:val="008F0A6E"/>
    <w:rsid w:val="008F0C03"/>
    <w:rsid w:val="008F2501"/>
    <w:rsid w:val="008F26E3"/>
    <w:rsid w:val="008F2742"/>
    <w:rsid w:val="008F3375"/>
    <w:rsid w:val="008F40BF"/>
    <w:rsid w:val="008F4835"/>
    <w:rsid w:val="008F532C"/>
    <w:rsid w:val="008F553C"/>
    <w:rsid w:val="008F64D4"/>
    <w:rsid w:val="008F6562"/>
    <w:rsid w:val="008F6B64"/>
    <w:rsid w:val="008F7785"/>
    <w:rsid w:val="009007FD"/>
    <w:rsid w:val="00901968"/>
    <w:rsid w:val="009019E2"/>
    <w:rsid w:val="009028B1"/>
    <w:rsid w:val="00902B72"/>
    <w:rsid w:val="0090660F"/>
    <w:rsid w:val="009070D7"/>
    <w:rsid w:val="00907300"/>
    <w:rsid w:val="009074B6"/>
    <w:rsid w:val="009078DB"/>
    <w:rsid w:val="00914245"/>
    <w:rsid w:val="0091496B"/>
    <w:rsid w:val="00922F9C"/>
    <w:rsid w:val="00925303"/>
    <w:rsid w:val="00925F7E"/>
    <w:rsid w:val="0092611D"/>
    <w:rsid w:val="0092673B"/>
    <w:rsid w:val="00930A6F"/>
    <w:rsid w:val="00930BEC"/>
    <w:rsid w:val="00932B87"/>
    <w:rsid w:val="00933EFD"/>
    <w:rsid w:val="009344CC"/>
    <w:rsid w:val="0093484B"/>
    <w:rsid w:val="00935406"/>
    <w:rsid w:val="0093623D"/>
    <w:rsid w:val="009420D6"/>
    <w:rsid w:val="00943D0E"/>
    <w:rsid w:val="0094449C"/>
    <w:rsid w:val="0094481B"/>
    <w:rsid w:val="00945955"/>
    <w:rsid w:val="00945CAC"/>
    <w:rsid w:val="009463D0"/>
    <w:rsid w:val="0094642A"/>
    <w:rsid w:val="00947B00"/>
    <w:rsid w:val="00947C78"/>
    <w:rsid w:val="009511A4"/>
    <w:rsid w:val="00952216"/>
    <w:rsid w:val="0095237C"/>
    <w:rsid w:val="00953433"/>
    <w:rsid w:val="00953D2A"/>
    <w:rsid w:val="00954BB2"/>
    <w:rsid w:val="00954D13"/>
    <w:rsid w:val="00956757"/>
    <w:rsid w:val="00956765"/>
    <w:rsid w:val="009569B5"/>
    <w:rsid w:val="00956E35"/>
    <w:rsid w:val="0095734B"/>
    <w:rsid w:val="009578A4"/>
    <w:rsid w:val="00960DD3"/>
    <w:rsid w:val="009634E5"/>
    <w:rsid w:val="00963FF6"/>
    <w:rsid w:val="00964394"/>
    <w:rsid w:val="009644F7"/>
    <w:rsid w:val="00965A38"/>
    <w:rsid w:val="009671F9"/>
    <w:rsid w:val="00967545"/>
    <w:rsid w:val="0097071B"/>
    <w:rsid w:val="009719AF"/>
    <w:rsid w:val="00972370"/>
    <w:rsid w:val="0097279C"/>
    <w:rsid w:val="00973325"/>
    <w:rsid w:val="00973913"/>
    <w:rsid w:val="00973D41"/>
    <w:rsid w:val="009744BB"/>
    <w:rsid w:val="00974BB4"/>
    <w:rsid w:val="0097623E"/>
    <w:rsid w:val="00976A2E"/>
    <w:rsid w:val="00976BEB"/>
    <w:rsid w:val="00983593"/>
    <w:rsid w:val="00983C56"/>
    <w:rsid w:val="00984E08"/>
    <w:rsid w:val="009862F4"/>
    <w:rsid w:val="00986614"/>
    <w:rsid w:val="00986F91"/>
    <w:rsid w:val="00990696"/>
    <w:rsid w:val="00994374"/>
    <w:rsid w:val="009947D4"/>
    <w:rsid w:val="009955DE"/>
    <w:rsid w:val="0099573F"/>
    <w:rsid w:val="00995AD5"/>
    <w:rsid w:val="00995E14"/>
    <w:rsid w:val="009975EE"/>
    <w:rsid w:val="009A07CE"/>
    <w:rsid w:val="009A0920"/>
    <w:rsid w:val="009A120D"/>
    <w:rsid w:val="009A1EB4"/>
    <w:rsid w:val="009A5873"/>
    <w:rsid w:val="009A5907"/>
    <w:rsid w:val="009A605A"/>
    <w:rsid w:val="009A6427"/>
    <w:rsid w:val="009A67D4"/>
    <w:rsid w:val="009A6848"/>
    <w:rsid w:val="009A6C5D"/>
    <w:rsid w:val="009A7BFB"/>
    <w:rsid w:val="009B0656"/>
    <w:rsid w:val="009B1DEE"/>
    <w:rsid w:val="009B257C"/>
    <w:rsid w:val="009B3BA1"/>
    <w:rsid w:val="009B4648"/>
    <w:rsid w:val="009B6447"/>
    <w:rsid w:val="009B72D2"/>
    <w:rsid w:val="009C07F3"/>
    <w:rsid w:val="009C1201"/>
    <w:rsid w:val="009C2250"/>
    <w:rsid w:val="009C3B2A"/>
    <w:rsid w:val="009C3E94"/>
    <w:rsid w:val="009C448F"/>
    <w:rsid w:val="009C4ECB"/>
    <w:rsid w:val="009C67AA"/>
    <w:rsid w:val="009C6D3E"/>
    <w:rsid w:val="009D366D"/>
    <w:rsid w:val="009D39D2"/>
    <w:rsid w:val="009D400B"/>
    <w:rsid w:val="009D5896"/>
    <w:rsid w:val="009D6115"/>
    <w:rsid w:val="009D70B8"/>
    <w:rsid w:val="009D76B1"/>
    <w:rsid w:val="009D7B68"/>
    <w:rsid w:val="009E12C1"/>
    <w:rsid w:val="009E1A87"/>
    <w:rsid w:val="009E2085"/>
    <w:rsid w:val="009E2A0C"/>
    <w:rsid w:val="009E54B1"/>
    <w:rsid w:val="009E60EE"/>
    <w:rsid w:val="009E64B6"/>
    <w:rsid w:val="009E7E92"/>
    <w:rsid w:val="009F1B3F"/>
    <w:rsid w:val="009F3225"/>
    <w:rsid w:val="009F33A9"/>
    <w:rsid w:val="009F3541"/>
    <w:rsid w:val="009F47E4"/>
    <w:rsid w:val="009F5ECD"/>
    <w:rsid w:val="00A01B55"/>
    <w:rsid w:val="00A01C20"/>
    <w:rsid w:val="00A01F38"/>
    <w:rsid w:val="00A0269B"/>
    <w:rsid w:val="00A03EEE"/>
    <w:rsid w:val="00A07FD7"/>
    <w:rsid w:val="00A108DE"/>
    <w:rsid w:val="00A11C40"/>
    <w:rsid w:val="00A12351"/>
    <w:rsid w:val="00A1383E"/>
    <w:rsid w:val="00A13E03"/>
    <w:rsid w:val="00A140ED"/>
    <w:rsid w:val="00A14385"/>
    <w:rsid w:val="00A14A44"/>
    <w:rsid w:val="00A15648"/>
    <w:rsid w:val="00A15A9D"/>
    <w:rsid w:val="00A160C0"/>
    <w:rsid w:val="00A16327"/>
    <w:rsid w:val="00A1688E"/>
    <w:rsid w:val="00A16C08"/>
    <w:rsid w:val="00A17FF8"/>
    <w:rsid w:val="00A2093F"/>
    <w:rsid w:val="00A20B43"/>
    <w:rsid w:val="00A2247B"/>
    <w:rsid w:val="00A2329B"/>
    <w:rsid w:val="00A26777"/>
    <w:rsid w:val="00A316EF"/>
    <w:rsid w:val="00A31C86"/>
    <w:rsid w:val="00A339FB"/>
    <w:rsid w:val="00A36A2A"/>
    <w:rsid w:val="00A36DC5"/>
    <w:rsid w:val="00A37DC4"/>
    <w:rsid w:val="00A4018F"/>
    <w:rsid w:val="00A40B27"/>
    <w:rsid w:val="00A41549"/>
    <w:rsid w:val="00A42667"/>
    <w:rsid w:val="00A43BC9"/>
    <w:rsid w:val="00A443F4"/>
    <w:rsid w:val="00A4572D"/>
    <w:rsid w:val="00A46427"/>
    <w:rsid w:val="00A47400"/>
    <w:rsid w:val="00A477FA"/>
    <w:rsid w:val="00A4782F"/>
    <w:rsid w:val="00A50C4B"/>
    <w:rsid w:val="00A52A0B"/>
    <w:rsid w:val="00A52EAB"/>
    <w:rsid w:val="00A54EEE"/>
    <w:rsid w:val="00A551F0"/>
    <w:rsid w:val="00A5535A"/>
    <w:rsid w:val="00A55DCA"/>
    <w:rsid w:val="00A56514"/>
    <w:rsid w:val="00A56A8F"/>
    <w:rsid w:val="00A57086"/>
    <w:rsid w:val="00A60005"/>
    <w:rsid w:val="00A61903"/>
    <w:rsid w:val="00A61BAC"/>
    <w:rsid w:val="00A61E53"/>
    <w:rsid w:val="00A66BD3"/>
    <w:rsid w:val="00A67430"/>
    <w:rsid w:val="00A679BE"/>
    <w:rsid w:val="00A67E17"/>
    <w:rsid w:val="00A707A6"/>
    <w:rsid w:val="00A70937"/>
    <w:rsid w:val="00A71B6E"/>
    <w:rsid w:val="00A71F7C"/>
    <w:rsid w:val="00A73BE1"/>
    <w:rsid w:val="00A74469"/>
    <w:rsid w:val="00A7483B"/>
    <w:rsid w:val="00A74D6D"/>
    <w:rsid w:val="00A751AA"/>
    <w:rsid w:val="00A7637E"/>
    <w:rsid w:val="00A767F1"/>
    <w:rsid w:val="00A76F18"/>
    <w:rsid w:val="00A776A0"/>
    <w:rsid w:val="00A77999"/>
    <w:rsid w:val="00A80072"/>
    <w:rsid w:val="00A82695"/>
    <w:rsid w:val="00A8280B"/>
    <w:rsid w:val="00A82FF0"/>
    <w:rsid w:val="00A86F4E"/>
    <w:rsid w:val="00A87251"/>
    <w:rsid w:val="00A91D88"/>
    <w:rsid w:val="00A92A6C"/>
    <w:rsid w:val="00A932E4"/>
    <w:rsid w:val="00A937CF"/>
    <w:rsid w:val="00A945B0"/>
    <w:rsid w:val="00A94A7E"/>
    <w:rsid w:val="00A94AC4"/>
    <w:rsid w:val="00A95A94"/>
    <w:rsid w:val="00A95C2C"/>
    <w:rsid w:val="00A96929"/>
    <w:rsid w:val="00A96D78"/>
    <w:rsid w:val="00A975FC"/>
    <w:rsid w:val="00A9785B"/>
    <w:rsid w:val="00A978F9"/>
    <w:rsid w:val="00A97AF8"/>
    <w:rsid w:val="00AA02B9"/>
    <w:rsid w:val="00AA17E0"/>
    <w:rsid w:val="00AA263D"/>
    <w:rsid w:val="00AA34D9"/>
    <w:rsid w:val="00AA6344"/>
    <w:rsid w:val="00AA74EF"/>
    <w:rsid w:val="00AB0B36"/>
    <w:rsid w:val="00AB37B3"/>
    <w:rsid w:val="00AB3F4F"/>
    <w:rsid w:val="00AB4F86"/>
    <w:rsid w:val="00AB613B"/>
    <w:rsid w:val="00AB6B03"/>
    <w:rsid w:val="00AC0B76"/>
    <w:rsid w:val="00AC1103"/>
    <w:rsid w:val="00AC150D"/>
    <w:rsid w:val="00AC2BAF"/>
    <w:rsid w:val="00AC596D"/>
    <w:rsid w:val="00AC5CE5"/>
    <w:rsid w:val="00AC643D"/>
    <w:rsid w:val="00AD0068"/>
    <w:rsid w:val="00AD02E9"/>
    <w:rsid w:val="00AD15E8"/>
    <w:rsid w:val="00AD1D00"/>
    <w:rsid w:val="00AD1FC1"/>
    <w:rsid w:val="00AD2CAA"/>
    <w:rsid w:val="00AD3659"/>
    <w:rsid w:val="00AD36D3"/>
    <w:rsid w:val="00AD423B"/>
    <w:rsid w:val="00AD51CE"/>
    <w:rsid w:val="00AD586D"/>
    <w:rsid w:val="00AD71D7"/>
    <w:rsid w:val="00AE1A72"/>
    <w:rsid w:val="00AE478A"/>
    <w:rsid w:val="00AE4D06"/>
    <w:rsid w:val="00AE6303"/>
    <w:rsid w:val="00AE6CC2"/>
    <w:rsid w:val="00AE762D"/>
    <w:rsid w:val="00AE7E85"/>
    <w:rsid w:val="00AF10C3"/>
    <w:rsid w:val="00AF1455"/>
    <w:rsid w:val="00AF16EE"/>
    <w:rsid w:val="00AF1772"/>
    <w:rsid w:val="00AF19C1"/>
    <w:rsid w:val="00AF27F0"/>
    <w:rsid w:val="00AF2CAD"/>
    <w:rsid w:val="00AF3E5C"/>
    <w:rsid w:val="00AF5405"/>
    <w:rsid w:val="00AF5F73"/>
    <w:rsid w:val="00AF63A3"/>
    <w:rsid w:val="00AF6E69"/>
    <w:rsid w:val="00AF71A9"/>
    <w:rsid w:val="00AF7579"/>
    <w:rsid w:val="00AF7E5F"/>
    <w:rsid w:val="00B00A81"/>
    <w:rsid w:val="00B01CAB"/>
    <w:rsid w:val="00B02D7E"/>
    <w:rsid w:val="00B02FB9"/>
    <w:rsid w:val="00B04872"/>
    <w:rsid w:val="00B04F3B"/>
    <w:rsid w:val="00B05E36"/>
    <w:rsid w:val="00B05EF5"/>
    <w:rsid w:val="00B066BF"/>
    <w:rsid w:val="00B06A85"/>
    <w:rsid w:val="00B06C79"/>
    <w:rsid w:val="00B0715F"/>
    <w:rsid w:val="00B07677"/>
    <w:rsid w:val="00B1136D"/>
    <w:rsid w:val="00B11E2C"/>
    <w:rsid w:val="00B1220E"/>
    <w:rsid w:val="00B12528"/>
    <w:rsid w:val="00B12626"/>
    <w:rsid w:val="00B14469"/>
    <w:rsid w:val="00B160CD"/>
    <w:rsid w:val="00B1741F"/>
    <w:rsid w:val="00B20012"/>
    <w:rsid w:val="00B20BDF"/>
    <w:rsid w:val="00B21AD1"/>
    <w:rsid w:val="00B21DF9"/>
    <w:rsid w:val="00B22627"/>
    <w:rsid w:val="00B23E7B"/>
    <w:rsid w:val="00B25206"/>
    <w:rsid w:val="00B25D6A"/>
    <w:rsid w:val="00B26251"/>
    <w:rsid w:val="00B2770C"/>
    <w:rsid w:val="00B277AA"/>
    <w:rsid w:val="00B300A7"/>
    <w:rsid w:val="00B30B7D"/>
    <w:rsid w:val="00B32AA6"/>
    <w:rsid w:val="00B3338B"/>
    <w:rsid w:val="00B343EB"/>
    <w:rsid w:val="00B34644"/>
    <w:rsid w:val="00B35C07"/>
    <w:rsid w:val="00B35FB4"/>
    <w:rsid w:val="00B366A7"/>
    <w:rsid w:val="00B3712D"/>
    <w:rsid w:val="00B40532"/>
    <w:rsid w:val="00B408A6"/>
    <w:rsid w:val="00B40AB7"/>
    <w:rsid w:val="00B40F6E"/>
    <w:rsid w:val="00B41D99"/>
    <w:rsid w:val="00B43B49"/>
    <w:rsid w:val="00B47E9C"/>
    <w:rsid w:val="00B524F9"/>
    <w:rsid w:val="00B5280A"/>
    <w:rsid w:val="00B53479"/>
    <w:rsid w:val="00B54AEF"/>
    <w:rsid w:val="00B551B3"/>
    <w:rsid w:val="00B56AAB"/>
    <w:rsid w:val="00B60262"/>
    <w:rsid w:val="00B609F8"/>
    <w:rsid w:val="00B611F4"/>
    <w:rsid w:val="00B620D4"/>
    <w:rsid w:val="00B62B81"/>
    <w:rsid w:val="00B62F7B"/>
    <w:rsid w:val="00B6316A"/>
    <w:rsid w:val="00B63BDA"/>
    <w:rsid w:val="00B64933"/>
    <w:rsid w:val="00B65C3A"/>
    <w:rsid w:val="00B70AE2"/>
    <w:rsid w:val="00B71592"/>
    <w:rsid w:val="00B7359F"/>
    <w:rsid w:val="00B736F8"/>
    <w:rsid w:val="00B756A5"/>
    <w:rsid w:val="00B7606E"/>
    <w:rsid w:val="00B81DE2"/>
    <w:rsid w:val="00B8265B"/>
    <w:rsid w:val="00B83C60"/>
    <w:rsid w:val="00B86109"/>
    <w:rsid w:val="00B86B4F"/>
    <w:rsid w:val="00B8720D"/>
    <w:rsid w:val="00B901F2"/>
    <w:rsid w:val="00B9090F"/>
    <w:rsid w:val="00B91DE9"/>
    <w:rsid w:val="00B9274B"/>
    <w:rsid w:val="00B9286B"/>
    <w:rsid w:val="00B93138"/>
    <w:rsid w:val="00B943C4"/>
    <w:rsid w:val="00B95F32"/>
    <w:rsid w:val="00B964B9"/>
    <w:rsid w:val="00BA217E"/>
    <w:rsid w:val="00BA2B95"/>
    <w:rsid w:val="00BA5139"/>
    <w:rsid w:val="00BA71A0"/>
    <w:rsid w:val="00BA7DA4"/>
    <w:rsid w:val="00BB1507"/>
    <w:rsid w:val="00BB1B39"/>
    <w:rsid w:val="00BB3263"/>
    <w:rsid w:val="00BB4D7E"/>
    <w:rsid w:val="00BB6214"/>
    <w:rsid w:val="00BB7F9E"/>
    <w:rsid w:val="00BC50BF"/>
    <w:rsid w:val="00BC76E6"/>
    <w:rsid w:val="00BD11F6"/>
    <w:rsid w:val="00BD33D6"/>
    <w:rsid w:val="00BD3696"/>
    <w:rsid w:val="00BD37B9"/>
    <w:rsid w:val="00BD511C"/>
    <w:rsid w:val="00BD55CC"/>
    <w:rsid w:val="00BD5AF3"/>
    <w:rsid w:val="00BD5F92"/>
    <w:rsid w:val="00BD62B0"/>
    <w:rsid w:val="00BD64B3"/>
    <w:rsid w:val="00BD6575"/>
    <w:rsid w:val="00BD6DC6"/>
    <w:rsid w:val="00BD7784"/>
    <w:rsid w:val="00BE043A"/>
    <w:rsid w:val="00BE1ED4"/>
    <w:rsid w:val="00BE1F31"/>
    <w:rsid w:val="00BE2EA3"/>
    <w:rsid w:val="00BE325B"/>
    <w:rsid w:val="00BE3C56"/>
    <w:rsid w:val="00BE42F8"/>
    <w:rsid w:val="00BE45E0"/>
    <w:rsid w:val="00BE5CCF"/>
    <w:rsid w:val="00BE7A5D"/>
    <w:rsid w:val="00BE7E64"/>
    <w:rsid w:val="00BF04C9"/>
    <w:rsid w:val="00BF3F9F"/>
    <w:rsid w:val="00BF42DD"/>
    <w:rsid w:val="00BF4D50"/>
    <w:rsid w:val="00BF5695"/>
    <w:rsid w:val="00BF5D1E"/>
    <w:rsid w:val="00C0112C"/>
    <w:rsid w:val="00C03789"/>
    <w:rsid w:val="00C05FB3"/>
    <w:rsid w:val="00C06285"/>
    <w:rsid w:val="00C07318"/>
    <w:rsid w:val="00C10232"/>
    <w:rsid w:val="00C10DD8"/>
    <w:rsid w:val="00C12E44"/>
    <w:rsid w:val="00C1386E"/>
    <w:rsid w:val="00C14FAE"/>
    <w:rsid w:val="00C16CCB"/>
    <w:rsid w:val="00C17A0F"/>
    <w:rsid w:val="00C17FB3"/>
    <w:rsid w:val="00C23662"/>
    <w:rsid w:val="00C24040"/>
    <w:rsid w:val="00C2525B"/>
    <w:rsid w:val="00C2535A"/>
    <w:rsid w:val="00C3140B"/>
    <w:rsid w:val="00C31B56"/>
    <w:rsid w:val="00C32117"/>
    <w:rsid w:val="00C3336A"/>
    <w:rsid w:val="00C3336B"/>
    <w:rsid w:val="00C33F48"/>
    <w:rsid w:val="00C347ED"/>
    <w:rsid w:val="00C35581"/>
    <w:rsid w:val="00C35A7B"/>
    <w:rsid w:val="00C35E80"/>
    <w:rsid w:val="00C365BB"/>
    <w:rsid w:val="00C40CBA"/>
    <w:rsid w:val="00C41574"/>
    <w:rsid w:val="00C41702"/>
    <w:rsid w:val="00C42166"/>
    <w:rsid w:val="00C4346D"/>
    <w:rsid w:val="00C43CFD"/>
    <w:rsid w:val="00C43D93"/>
    <w:rsid w:val="00C46AD1"/>
    <w:rsid w:val="00C47642"/>
    <w:rsid w:val="00C50EA1"/>
    <w:rsid w:val="00C53A3D"/>
    <w:rsid w:val="00C53D6A"/>
    <w:rsid w:val="00C54EAA"/>
    <w:rsid w:val="00C56D3E"/>
    <w:rsid w:val="00C577BB"/>
    <w:rsid w:val="00C6041E"/>
    <w:rsid w:val="00C608CE"/>
    <w:rsid w:val="00C625B5"/>
    <w:rsid w:val="00C63213"/>
    <w:rsid w:val="00C63982"/>
    <w:rsid w:val="00C63DC6"/>
    <w:rsid w:val="00C6488D"/>
    <w:rsid w:val="00C66CE6"/>
    <w:rsid w:val="00C675B5"/>
    <w:rsid w:val="00C70067"/>
    <w:rsid w:val="00C700BD"/>
    <w:rsid w:val="00C70540"/>
    <w:rsid w:val="00C716D8"/>
    <w:rsid w:val="00C72FA3"/>
    <w:rsid w:val="00C738A1"/>
    <w:rsid w:val="00C74544"/>
    <w:rsid w:val="00C75E40"/>
    <w:rsid w:val="00C77C96"/>
    <w:rsid w:val="00C8084A"/>
    <w:rsid w:val="00C816A2"/>
    <w:rsid w:val="00C81E33"/>
    <w:rsid w:val="00C8233D"/>
    <w:rsid w:val="00C83B73"/>
    <w:rsid w:val="00C84D4A"/>
    <w:rsid w:val="00C85EB5"/>
    <w:rsid w:val="00C86EAF"/>
    <w:rsid w:val="00C9103D"/>
    <w:rsid w:val="00C91C16"/>
    <w:rsid w:val="00C91CA5"/>
    <w:rsid w:val="00C9258D"/>
    <w:rsid w:val="00C92C67"/>
    <w:rsid w:val="00C93F67"/>
    <w:rsid w:val="00C95169"/>
    <w:rsid w:val="00C9539A"/>
    <w:rsid w:val="00C973EA"/>
    <w:rsid w:val="00C97492"/>
    <w:rsid w:val="00C97C58"/>
    <w:rsid w:val="00CA00EF"/>
    <w:rsid w:val="00CA01F6"/>
    <w:rsid w:val="00CA40C1"/>
    <w:rsid w:val="00CA65F5"/>
    <w:rsid w:val="00CA692D"/>
    <w:rsid w:val="00CB1398"/>
    <w:rsid w:val="00CB15D7"/>
    <w:rsid w:val="00CB4D8A"/>
    <w:rsid w:val="00CB4EEF"/>
    <w:rsid w:val="00CB64F5"/>
    <w:rsid w:val="00CB6973"/>
    <w:rsid w:val="00CB7DFC"/>
    <w:rsid w:val="00CB7EA2"/>
    <w:rsid w:val="00CC0B24"/>
    <w:rsid w:val="00CC0F90"/>
    <w:rsid w:val="00CC1590"/>
    <w:rsid w:val="00CC19E1"/>
    <w:rsid w:val="00CC294E"/>
    <w:rsid w:val="00CC2AE1"/>
    <w:rsid w:val="00CC3469"/>
    <w:rsid w:val="00CC3520"/>
    <w:rsid w:val="00CC5C4F"/>
    <w:rsid w:val="00CC604C"/>
    <w:rsid w:val="00CC6E62"/>
    <w:rsid w:val="00CC7726"/>
    <w:rsid w:val="00CD0B6E"/>
    <w:rsid w:val="00CD34A7"/>
    <w:rsid w:val="00CD39E2"/>
    <w:rsid w:val="00CD3D58"/>
    <w:rsid w:val="00CD595B"/>
    <w:rsid w:val="00CD6119"/>
    <w:rsid w:val="00CD656C"/>
    <w:rsid w:val="00CD78A1"/>
    <w:rsid w:val="00CE0EA5"/>
    <w:rsid w:val="00CE24FA"/>
    <w:rsid w:val="00CE26D0"/>
    <w:rsid w:val="00CE317B"/>
    <w:rsid w:val="00CE3DDC"/>
    <w:rsid w:val="00CE5E53"/>
    <w:rsid w:val="00CF0151"/>
    <w:rsid w:val="00CF0B90"/>
    <w:rsid w:val="00CF1200"/>
    <w:rsid w:val="00CF1663"/>
    <w:rsid w:val="00CF1E53"/>
    <w:rsid w:val="00CF26F7"/>
    <w:rsid w:val="00CF28D4"/>
    <w:rsid w:val="00CF28D6"/>
    <w:rsid w:val="00CF4EC2"/>
    <w:rsid w:val="00CF5EF1"/>
    <w:rsid w:val="00CF63D9"/>
    <w:rsid w:val="00CF780C"/>
    <w:rsid w:val="00D01A01"/>
    <w:rsid w:val="00D01E05"/>
    <w:rsid w:val="00D024D7"/>
    <w:rsid w:val="00D028E7"/>
    <w:rsid w:val="00D02EC6"/>
    <w:rsid w:val="00D03EEB"/>
    <w:rsid w:val="00D044A0"/>
    <w:rsid w:val="00D052B2"/>
    <w:rsid w:val="00D07431"/>
    <w:rsid w:val="00D10ECA"/>
    <w:rsid w:val="00D11282"/>
    <w:rsid w:val="00D173BF"/>
    <w:rsid w:val="00D21D24"/>
    <w:rsid w:val="00D22525"/>
    <w:rsid w:val="00D243E2"/>
    <w:rsid w:val="00D2616A"/>
    <w:rsid w:val="00D26CE7"/>
    <w:rsid w:val="00D27FDC"/>
    <w:rsid w:val="00D3117D"/>
    <w:rsid w:val="00D313B8"/>
    <w:rsid w:val="00D31809"/>
    <w:rsid w:val="00D32558"/>
    <w:rsid w:val="00D32865"/>
    <w:rsid w:val="00D332D8"/>
    <w:rsid w:val="00D350BB"/>
    <w:rsid w:val="00D354D2"/>
    <w:rsid w:val="00D401D5"/>
    <w:rsid w:val="00D416BA"/>
    <w:rsid w:val="00D41CA7"/>
    <w:rsid w:val="00D4201D"/>
    <w:rsid w:val="00D42D39"/>
    <w:rsid w:val="00D43676"/>
    <w:rsid w:val="00D44C9F"/>
    <w:rsid w:val="00D45979"/>
    <w:rsid w:val="00D459FF"/>
    <w:rsid w:val="00D4631F"/>
    <w:rsid w:val="00D471EC"/>
    <w:rsid w:val="00D51211"/>
    <w:rsid w:val="00D5161F"/>
    <w:rsid w:val="00D541FE"/>
    <w:rsid w:val="00D55763"/>
    <w:rsid w:val="00D55F55"/>
    <w:rsid w:val="00D55FC4"/>
    <w:rsid w:val="00D569C5"/>
    <w:rsid w:val="00D57FA3"/>
    <w:rsid w:val="00D621D9"/>
    <w:rsid w:val="00D62C02"/>
    <w:rsid w:val="00D635CA"/>
    <w:rsid w:val="00D6371D"/>
    <w:rsid w:val="00D64DA7"/>
    <w:rsid w:val="00D671BE"/>
    <w:rsid w:val="00D67A17"/>
    <w:rsid w:val="00D67CF7"/>
    <w:rsid w:val="00D70BCD"/>
    <w:rsid w:val="00D722FC"/>
    <w:rsid w:val="00D7262A"/>
    <w:rsid w:val="00D727A6"/>
    <w:rsid w:val="00D729C1"/>
    <w:rsid w:val="00D7344E"/>
    <w:rsid w:val="00D73CFC"/>
    <w:rsid w:val="00D75CE2"/>
    <w:rsid w:val="00D75E32"/>
    <w:rsid w:val="00D80580"/>
    <w:rsid w:val="00D82C75"/>
    <w:rsid w:val="00D832EA"/>
    <w:rsid w:val="00D8431D"/>
    <w:rsid w:val="00D87145"/>
    <w:rsid w:val="00D874B6"/>
    <w:rsid w:val="00D87B2E"/>
    <w:rsid w:val="00D87DC8"/>
    <w:rsid w:val="00D91861"/>
    <w:rsid w:val="00D91EFC"/>
    <w:rsid w:val="00D94025"/>
    <w:rsid w:val="00D972AE"/>
    <w:rsid w:val="00D97454"/>
    <w:rsid w:val="00DA03F3"/>
    <w:rsid w:val="00DA07FF"/>
    <w:rsid w:val="00DA154A"/>
    <w:rsid w:val="00DA1A74"/>
    <w:rsid w:val="00DA2252"/>
    <w:rsid w:val="00DA26CC"/>
    <w:rsid w:val="00DA2EE1"/>
    <w:rsid w:val="00DA345A"/>
    <w:rsid w:val="00DA5658"/>
    <w:rsid w:val="00DA5789"/>
    <w:rsid w:val="00DA68EF"/>
    <w:rsid w:val="00DA6C23"/>
    <w:rsid w:val="00DA6E9D"/>
    <w:rsid w:val="00DB0D41"/>
    <w:rsid w:val="00DB199B"/>
    <w:rsid w:val="00DB2957"/>
    <w:rsid w:val="00DB461D"/>
    <w:rsid w:val="00DB49BD"/>
    <w:rsid w:val="00DB556D"/>
    <w:rsid w:val="00DB59E0"/>
    <w:rsid w:val="00DB7849"/>
    <w:rsid w:val="00DC0581"/>
    <w:rsid w:val="00DC19CF"/>
    <w:rsid w:val="00DC2CCB"/>
    <w:rsid w:val="00DC2D6C"/>
    <w:rsid w:val="00DC4B45"/>
    <w:rsid w:val="00DC5539"/>
    <w:rsid w:val="00DC5B63"/>
    <w:rsid w:val="00DC6197"/>
    <w:rsid w:val="00DC67BF"/>
    <w:rsid w:val="00DD0392"/>
    <w:rsid w:val="00DD1154"/>
    <w:rsid w:val="00DD1797"/>
    <w:rsid w:val="00DD1C7A"/>
    <w:rsid w:val="00DD2921"/>
    <w:rsid w:val="00DD435D"/>
    <w:rsid w:val="00DD6B74"/>
    <w:rsid w:val="00DD7614"/>
    <w:rsid w:val="00DD7AB7"/>
    <w:rsid w:val="00DE0F5D"/>
    <w:rsid w:val="00DE10AB"/>
    <w:rsid w:val="00DE1AFB"/>
    <w:rsid w:val="00DE1C30"/>
    <w:rsid w:val="00DE49D7"/>
    <w:rsid w:val="00DE4D53"/>
    <w:rsid w:val="00DE776A"/>
    <w:rsid w:val="00DE7E9E"/>
    <w:rsid w:val="00DF09A3"/>
    <w:rsid w:val="00DF19BE"/>
    <w:rsid w:val="00DF2C66"/>
    <w:rsid w:val="00DF2C74"/>
    <w:rsid w:val="00DF31A4"/>
    <w:rsid w:val="00DF3875"/>
    <w:rsid w:val="00DF3A74"/>
    <w:rsid w:val="00DF50D0"/>
    <w:rsid w:val="00DF5A40"/>
    <w:rsid w:val="00E002A3"/>
    <w:rsid w:val="00E01854"/>
    <w:rsid w:val="00E01B4A"/>
    <w:rsid w:val="00E02717"/>
    <w:rsid w:val="00E03D1B"/>
    <w:rsid w:val="00E04F78"/>
    <w:rsid w:val="00E05048"/>
    <w:rsid w:val="00E0532D"/>
    <w:rsid w:val="00E073DC"/>
    <w:rsid w:val="00E07AB7"/>
    <w:rsid w:val="00E07F69"/>
    <w:rsid w:val="00E07FE9"/>
    <w:rsid w:val="00E122C9"/>
    <w:rsid w:val="00E129D4"/>
    <w:rsid w:val="00E13A17"/>
    <w:rsid w:val="00E145FA"/>
    <w:rsid w:val="00E14D1A"/>
    <w:rsid w:val="00E15061"/>
    <w:rsid w:val="00E15554"/>
    <w:rsid w:val="00E15BBE"/>
    <w:rsid w:val="00E167E6"/>
    <w:rsid w:val="00E169CE"/>
    <w:rsid w:val="00E208B6"/>
    <w:rsid w:val="00E20E51"/>
    <w:rsid w:val="00E244F2"/>
    <w:rsid w:val="00E256B1"/>
    <w:rsid w:val="00E26417"/>
    <w:rsid w:val="00E273F9"/>
    <w:rsid w:val="00E30F61"/>
    <w:rsid w:val="00E31474"/>
    <w:rsid w:val="00E321F0"/>
    <w:rsid w:val="00E32DE6"/>
    <w:rsid w:val="00E330D0"/>
    <w:rsid w:val="00E33395"/>
    <w:rsid w:val="00E37F09"/>
    <w:rsid w:val="00E418CB"/>
    <w:rsid w:val="00E426D1"/>
    <w:rsid w:val="00E42788"/>
    <w:rsid w:val="00E43387"/>
    <w:rsid w:val="00E4385F"/>
    <w:rsid w:val="00E44010"/>
    <w:rsid w:val="00E44199"/>
    <w:rsid w:val="00E454C6"/>
    <w:rsid w:val="00E46D0A"/>
    <w:rsid w:val="00E50C2C"/>
    <w:rsid w:val="00E512B1"/>
    <w:rsid w:val="00E53BE1"/>
    <w:rsid w:val="00E56469"/>
    <w:rsid w:val="00E56C25"/>
    <w:rsid w:val="00E5790D"/>
    <w:rsid w:val="00E607CA"/>
    <w:rsid w:val="00E60981"/>
    <w:rsid w:val="00E614F9"/>
    <w:rsid w:val="00E62418"/>
    <w:rsid w:val="00E62551"/>
    <w:rsid w:val="00E62914"/>
    <w:rsid w:val="00E62C93"/>
    <w:rsid w:val="00E63A27"/>
    <w:rsid w:val="00E63B9D"/>
    <w:rsid w:val="00E63C32"/>
    <w:rsid w:val="00E64899"/>
    <w:rsid w:val="00E64B45"/>
    <w:rsid w:val="00E65F0E"/>
    <w:rsid w:val="00E66BD5"/>
    <w:rsid w:val="00E66CF7"/>
    <w:rsid w:val="00E677C5"/>
    <w:rsid w:val="00E70236"/>
    <w:rsid w:val="00E710D0"/>
    <w:rsid w:val="00E730BF"/>
    <w:rsid w:val="00E75549"/>
    <w:rsid w:val="00E76BB8"/>
    <w:rsid w:val="00E773D6"/>
    <w:rsid w:val="00E80031"/>
    <w:rsid w:val="00E83688"/>
    <w:rsid w:val="00E83961"/>
    <w:rsid w:val="00E8467E"/>
    <w:rsid w:val="00E84757"/>
    <w:rsid w:val="00E86D6D"/>
    <w:rsid w:val="00E8767C"/>
    <w:rsid w:val="00E87E3A"/>
    <w:rsid w:val="00E87EDF"/>
    <w:rsid w:val="00E908F8"/>
    <w:rsid w:val="00E91090"/>
    <w:rsid w:val="00E91657"/>
    <w:rsid w:val="00E91BED"/>
    <w:rsid w:val="00E91E5D"/>
    <w:rsid w:val="00E932D9"/>
    <w:rsid w:val="00E936AF"/>
    <w:rsid w:val="00E93951"/>
    <w:rsid w:val="00E94F70"/>
    <w:rsid w:val="00EA06B7"/>
    <w:rsid w:val="00EA0E3A"/>
    <w:rsid w:val="00EA4B87"/>
    <w:rsid w:val="00EA5DDA"/>
    <w:rsid w:val="00EA7FA2"/>
    <w:rsid w:val="00EB0170"/>
    <w:rsid w:val="00EB0C9D"/>
    <w:rsid w:val="00EB1E4F"/>
    <w:rsid w:val="00EB30B7"/>
    <w:rsid w:val="00EB31D8"/>
    <w:rsid w:val="00EB32D7"/>
    <w:rsid w:val="00EB6797"/>
    <w:rsid w:val="00EB6899"/>
    <w:rsid w:val="00EB6CC3"/>
    <w:rsid w:val="00EC1BC2"/>
    <w:rsid w:val="00EC2B31"/>
    <w:rsid w:val="00EC2DF1"/>
    <w:rsid w:val="00EC36BF"/>
    <w:rsid w:val="00EC38E7"/>
    <w:rsid w:val="00EC4685"/>
    <w:rsid w:val="00EC4D29"/>
    <w:rsid w:val="00EC512C"/>
    <w:rsid w:val="00EC5CA0"/>
    <w:rsid w:val="00ED037E"/>
    <w:rsid w:val="00ED0EFB"/>
    <w:rsid w:val="00ED123D"/>
    <w:rsid w:val="00ED36F8"/>
    <w:rsid w:val="00ED39C5"/>
    <w:rsid w:val="00ED4B10"/>
    <w:rsid w:val="00ED4F8C"/>
    <w:rsid w:val="00ED57CA"/>
    <w:rsid w:val="00ED644C"/>
    <w:rsid w:val="00ED672A"/>
    <w:rsid w:val="00ED6965"/>
    <w:rsid w:val="00EE0B90"/>
    <w:rsid w:val="00EE2157"/>
    <w:rsid w:val="00EE2FF0"/>
    <w:rsid w:val="00EE3FB2"/>
    <w:rsid w:val="00EE487C"/>
    <w:rsid w:val="00EE490D"/>
    <w:rsid w:val="00EE4A37"/>
    <w:rsid w:val="00EE67D4"/>
    <w:rsid w:val="00EE6836"/>
    <w:rsid w:val="00EE7DEB"/>
    <w:rsid w:val="00EF0AB2"/>
    <w:rsid w:val="00EF2722"/>
    <w:rsid w:val="00EF3AF3"/>
    <w:rsid w:val="00EF4625"/>
    <w:rsid w:val="00EF6407"/>
    <w:rsid w:val="00EF70FF"/>
    <w:rsid w:val="00EF7207"/>
    <w:rsid w:val="00EF7CED"/>
    <w:rsid w:val="00F01D07"/>
    <w:rsid w:val="00F0217D"/>
    <w:rsid w:val="00F02F76"/>
    <w:rsid w:val="00F03F28"/>
    <w:rsid w:val="00F05DCA"/>
    <w:rsid w:val="00F07A0A"/>
    <w:rsid w:val="00F1113C"/>
    <w:rsid w:val="00F112FA"/>
    <w:rsid w:val="00F11635"/>
    <w:rsid w:val="00F14456"/>
    <w:rsid w:val="00F1456E"/>
    <w:rsid w:val="00F15D79"/>
    <w:rsid w:val="00F16A09"/>
    <w:rsid w:val="00F17B6A"/>
    <w:rsid w:val="00F17D9F"/>
    <w:rsid w:val="00F20F8D"/>
    <w:rsid w:val="00F234BE"/>
    <w:rsid w:val="00F23CAD"/>
    <w:rsid w:val="00F25716"/>
    <w:rsid w:val="00F25FFE"/>
    <w:rsid w:val="00F26677"/>
    <w:rsid w:val="00F268D2"/>
    <w:rsid w:val="00F3120E"/>
    <w:rsid w:val="00F32713"/>
    <w:rsid w:val="00F32A43"/>
    <w:rsid w:val="00F34235"/>
    <w:rsid w:val="00F342CA"/>
    <w:rsid w:val="00F347D3"/>
    <w:rsid w:val="00F34A66"/>
    <w:rsid w:val="00F36FC0"/>
    <w:rsid w:val="00F37477"/>
    <w:rsid w:val="00F37958"/>
    <w:rsid w:val="00F37F2E"/>
    <w:rsid w:val="00F400C9"/>
    <w:rsid w:val="00F40590"/>
    <w:rsid w:val="00F410DC"/>
    <w:rsid w:val="00F416F7"/>
    <w:rsid w:val="00F42909"/>
    <w:rsid w:val="00F42DE6"/>
    <w:rsid w:val="00F43321"/>
    <w:rsid w:val="00F44859"/>
    <w:rsid w:val="00F456D5"/>
    <w:rsid w:val="00F45AA7"/>
    <w:rsid w:val="00F45C74"/>
    <w:rsid w:val="00F47EB6"/>
    <w:rsid w:val="00F511BA"/>
    <w:rsid w:val="00F52E56"/>
    <w:rsid w:val="00F53D5A"/>
    <w:rsid w:val="00F53EFC"/>
    <w:rsid w:val="00F55C42"/>
    <w:rsid w:val="00F562B9"/>
    <w:rsid w:val="00F56417"/>
    <w:rsid w:val="00F5668D"/>
    <w:rsid w:val="00F57AFF"/>
    <w:rsid w:val="00F6133A"/>
    <w:rsid w:val="00F6138B"/>
    <w:rsid w:val="00F6176C"/>
    <w:rsid w:val="00F629EA"/>
    <w:rsid w:val="00F62C02"/>
    <w:rsid w:val="00F64703"/>
    <w:rsid w:val="00F65F15"/>
    <w:rsid w:val="00F6621C"/>
    <w:rsid w:val="00F70262"/>
    <w:rsid w:val="00F70B94"/>
    <w:rsid w:val="00F70F0C"/>
    <w:rsid w:val="00F715A4"/>
    <w:rsid w:val="00F71E1E"/>
    <w:rsid w:val="00F72839"/>
    <w:rsid w:val="00F759CC"/>
    <w:rsid w:val="00F80E58"/>
    <w:rsid w:val="00F822C2"/>
    <w:rsid w:val="00F82BB7"/>
    <w:rsid w:val="00F836B7"/>
    <w:rsid w:val="00F84066"/>
    <w:rsid w:val="00F84B41"/>
    <w:rsid w:val="00F851E3"/>
    <w:rsid w:val="00F870EE"/>
    <w:rsid w:val="00F9037D"/>
    <w:rsid w:val="00F90CC6"/>
    <w:rsid w:val="00F916A8"/>
    <w:rsid w:val="00F92C02"/>
    <w:rsid w:val="00F92D71"/>
    <w:rsid w:val="00F932EB"/>
    <w:rsid w:val="00F9439B"/>
    <w:rsid w:val="00F94B63"/>
    <w:rsid w:val="00F9505A"/>
    <w:rsid w:val="00FA0B73"/>
    <w:rsid w:val="00FA106F"/>
    <w:rsid w:val="00FA1435"/>
    <w:rsid w:val="00FA184C"/>
    <w:rsid w:val="00FA1ECD"/>
    <w:rsid w:val="00FA23E1"/>
    <w:rsid w:val="00FA3858"/>
    <w:rsid w:val="00FA3BCD"/>
    <w:rsid w:val="00FA4B30"/>
    <w:rsid w:val="00FA5481"/>
    <w:rsid w:val="00FA76EF"/>
    <w:rsid w:val="00FB000D"/>
    <w:rsid w:val="00FB15BC"/>
    <w:rsid w:val="00FB3844"/>
    <w:rsid w:val="00FB6799"/>
    <w:rsid w:val="00FB78F4"/>
    <w:rsid w:val="00FC0853"/>
    <w:rsid w:val="00FC0AFD"/>
    <w:rsid w:val="00FC0EA1"/>
    <w:rsid w:val="00FC1CA6"/>
    <w:rsid w:val="00FC25F7"/>
    <w:rsid w:val="00FC4550"/>
    <w:rsid w:val="00FC4CA6"/>
    <w:rsid w:val="00FC4D5A"/>
    <w:rsid w:val="00FC539D"/>
    <w:rsid w:val="00FC556C"/>
    <w:rsid w:val="00FD0A9D"/>
    <w:rsid w:val="00FD0EE4"/>
    <w:rsid w:val="00FD1403"/>
    <w:rsid w:val="00FD1A99"/>
    <w:rsid w:val="00FD2516"/>
    <w:rsid w:val="00FD3AF1"/>
    <w:rsid w:val="00FD4B71"/>
    <w:rsid w:val="00FD6505"/>
    <w:rsid w:val="00FD6590"/>
    <w:rsid w:val="00FD6A61"/>
    <w:rsid w:val="00FE27BE"/>
    <w:rsid w:val="00FE4600"/>
    <w:rsid w:val="00FE461F"/>
    <w:rsid w:val="00FE5F58"/>
    <w:rsid w:val="00FE65DE"/>
    <w:rsid w:val="00FE68F1"/>
    <w:rsid w:val="00FF4F12"/>
    <w:rsid w:val="00FF51EC"/>
    <w:rsid w:val="00FF602B"/>
    <w:rsid w:val="00FF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83FFCC"/>
  <w15:docId w15:val="{13D14A79-7B07-47F2-B314-0E19C325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068"/>
    <w:pPr>
      <w:overflowPunct w:val="0"/>
      <w:autoSpaceDE w:val="0"/>
      <w:autoSpaceDN w:val="0"/>
      <w:adjustRightInd w:val="0"/>
      <w:textAlignment w:val="baseline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767F1"/>
    <w:pPr>
      <w:keepNext/>
      <w:numPr>
        <w:numId w:val="1"/>
      </w:numPr>
      <w:tabs>
        <w:tab w:val="left" w:pos="0"/>
        <w:tab w:val="left" w:pos="360"/>
      </w:tabs>
      <w:spacing w:before="480" w:after="240"/>
      <w:outlineLvl w:val="0"/>
    </w:pPr>
    <w:rPr>
      <w:rFonts w:ascii="Arial" w:hAnsi="Arial"/>
      <w:b/>
      <w:kern w:val="32"/>
      <w:sz w:val="32"/>
    </w:rPr>
  </w:style>
  <w:style w:type="paragraph" w:styleId="Heading2">
    <w:name w:val="heading 2"/>
    <w:basedOn w:val="Normal"/>
    <w:next w:val="Normal"/>
    <w:link w:val="Heading2Char"/>
    <w:qFormat/>
    <w:rsid w:val="00A767F1"/>
    <w:pPr>
      <w:keepNext/>
      <w:numPr>
        <w:ilvl w:val="1"/>
        <w:numId w:val="1"/>
      </w:numPr>
      <w:tabs>
        <w:tab w:val="left" w:pos="360"/>
        <w:tab w:val="left" w:pos="720"/>
      </w:tabs>
      <w:spacing w:before="240" w:after="240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AD0068"/>
    <w:pPr>
      <w:keepNext/>
      <w:numPr>
        <w:ilvl w:val="2"/>
        <w:numId w:val="1"/>
      </w:numPr>
      <w:tabs>
        <w:tab w:val="left" w:pos="0"/>
        <w:tab w:val="left" w:pos="720"/>
      </w:tabs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qFormat/>
    <w:rsid w:val="00AD0068"/>
    <w:pPr>
      <w:keepNext/>
      <w:numPr>
        <w:ilvl w:val="3"/>
        <w:numId w:val="1"/>
      </w:numPr>
      <w:tabs>
        <w:tab w:val="left" w:pos="0"/>
        <w:tab w:val="left" w:pos="108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AD0068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rsid w:val="00AD0068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rsid w:val="00AD0068"/>
    <w:pPr>
      <w:numPr>
        <w:ilvl w:val="6"/>
        <w:numId w:val="1"/>
      </w:numPr>
      <w:tabs>
        <w:tab w:val="left" w:pos="0"/>
      </w:tabs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AD0068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AD0068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ks12N0">
    <w:name w:val="Links 12 (N0)"/>
    <w:basedOn w:val="Normal"/>
    <w:rsid w:val="00AD0068"/>
    <w:rPr>
      <w:rFonts w:ascii="Arial" w:hAnsi="Arial"/>
    </w:rPr>
  </w:style>
  <w:style w:type="paragraph" w:styleId="Title">
    <w:name w:val="Title"/>
    <w:basedOn w:val="Normal"/>
    <w:qFormat/>
    <w:rsid w:val="00AD0068"/>
    <w:pPr>
      <w:jc w:val="center"/>
    </w:pPr>
    <w:rPr>
      <w:sz w:val="40"/>
      <w:lang w:val="en-GB"/>
    </w:rPr>
  </w:style>
  <w:style w:type="paragraph" w:styleId="Header">
    <w:name w:val="header"/>
    <w:aliases w:val=" Char,Headline 9pt"/>
    <w:basedOn w:val="Normal"/>
    <w:link w:val="HeaderChar"/>
    <w:uiPriority w:val="99"/>
    <w:rsid w:val="00AD0068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AD0068"/>
    <w:pPr>
      <w:tabs>
        <w:tab w:val="center" w:pos="4536"/>
        <w:tab w:val="right" w:pos="9072"/>
      </w:tabs>
    </w:pPr>
  </w:style>
  <w:style w:type="paragraph" w:customStyle="1" w:styleId="Fuzeile1">
    <w:name w:val="Fußzeile 1"/>
    <w:basedOn w:val="Footer"/>
    <w:next w:val="Footer"/>
    <w:rsid w:val="00AD0068"/>
    <w:pPr>
      <w:pBdr>
        <w:top w:val="single" w:sz="6" w:space="1" w:color="auto"/>
      </w:pBdr>
      <w:tabs>
        <w:tab w:val="clear" w:pos="4536"/>
      </w:tabs>
    </w:pPr>
    <w:rPr>
      <w:rFonts w:ascii="Univers" w:hAnsi="Univers"/>
      <w:sz w:val="16"/>
    </w:rPr>
  </w:style>
  <w:style w:type="paragraph" w:customStyle="1" w:styleId="Adressfenster">
    <w:name w:val="Adressfenster"/>
    <w:basedOn w:val="Normal"/>
    <w:rsid w:val="00AD0068"/>
    <w:pPr>
      <w:widowControl w:val="0"/>
    </w:pPr>
    <w:rPr>
      <w:rFonts w:ascii="Arial" w:hAnsi="Arial"/>
      <w:sz w:val="22"/>
    </w:rPr>
  </w:style>
  <w:style w:type="paragraph" w:styleId="NormalIndent">
    <w:name w:val="Normal Indent"/>
    <w:basedOn w:val="Normal"/>
    <w:rsid w:val="00AD0068"/>
    <w:pPr>
      <w:spacing w:after="120"/>
      <w:ind w:left="708"/>
      <w:jc w:val="both"/>
    </w:pPr>
    <w:rPr>
      <w:rFonts w:ascii="Arial" w:hAnsi="Arial"/>
      <w:sz w:val="22"/>
    </w:rPr>
  </w:style>
  <w:style w:type="paragraph" w:customStyle="1" w:styleId="Fussnote">
    <w:name w:val="Fussnote"/>
    <w:basedOn w:val="Normal"/>
    <w:rsid w:val="00AD0068"/>
    <w:pPr>
      <w:framePr w:h="2410" w:hRule="exact" w:wrap="auto" w:vAnchor="page" w:hAnchor="text" w:yAlign="bottom"/>
      <w:spacing w:after="120"/>
      <w:jc w:val="both"/>
    </w:pPr>
    <w:rPr>
      <w:rFonts w:ascii="Arial" w:hAnsi="Arial"/>
      <w:sz w:val="16"/>
    </w:rPr>
  </w:style>
  <w:style w:type="paragraph" w:styleId="TOC1">
    <w:name w:val="toc 1"/>
    <w:basedOn w:val="Normal"/>
    <w:next w:val="Normal"/>
    <w:uiPriority w:val="39"/>
    <w:rsid w:val="00AD0068"/>
    <w:pPr>
      <w:tabs>
        <w:tab w:val="left" w:pos="426"/>
        <w:tab w:val="right" w:leader="dot" w:pos="9356"/>
      </w:tabs>
      <w:spacing w:after="120"/>
      <w:ind w:left="426" w:right="1559" w:hanging="426"/>
    </w:pPr>
    <w:rPr>
      <w:rFonts w:ascii="Arial" w:hAnsi="Arial"/>
      <w:b/>
      <w:noProof/>
    </w:rPr>
  </w:style>
  <w:style w:type="paragraph" w:styleId="TOC2">
    <w:name w:val="toc 2"/>
    <w:basedOn w:val="Normal"/>
    <w:next w:val="Normal"/>
    <w:uiPriority w:val="39"/>
    <w:rsid w:val="00AD0068"/>
    <w:pPr>
      <w:tabs>
        <w:tab w:val="left" w:pos="1134"/>
        <w:tab w:val="right" w:leader="dot" w:pos="9356"/>
      </w:tabs>
      <w:spacing w:after="120"/>
      <w:ind w:left="1134" w:right="1274" w:hanging="708"/>
    </w:pPr>
    <w:rPr>
      <w:rFonts w:ascii="Arial" w:hAnsi="Arial"/>
      <w:noProof/>
    </w:rPr>
  </w:style>
  <w:style w:type="paragraph" w:styleId="TOC3">
    <w:name w:val="toc 3"/>
    <w:basedOn w:val="Normal"/>
    <w:next w:val="Normal"/>
    <w:uiPriority w:val="39"/>
    <w:rsid w:val="00AD0068"/>
    <w:pPr>
      <w:tabs>
        <w:tab w:val="right" w:leader="dot" w:pos="9356"/>
      </w:tabs>
      <w:spacing w:after="120"/>
      <w:ind w:left="1985" w:right="1559" w:hanging="850"/>
    </w:pPr>
    <w:rPr>
      <w:rFonts w:ascii="Arial" w:hAnsi="Arial"/>
      <w:noProof/>
    </w:rPr>
  </w:style>
  <w:style w:type="paragraph" w:customStyle="1" w:styleId="Tabellentitel">
    <w:name w:val="Tabellentitel"/>
    <w:basedOn w:val="Normal"/>
    <w:rsid w:val="00AD0068"/>
    <w:pPr>
      <w:keepNext/>
      <w:keepLines/>
      <w:spacing w:before="360" w:after="240"/>
      <w:jc w:val="both"/>
    </w:pPr>
    <w:rPr>
      <w:rFonts w:ascii="Arial" w:hAnsi="Arial"/>
      <w:sz w:val="22"/>
    </w:rPr>
  </w:style>
  <w:style w:type="paragraph" w:styleId="FootnoteText">
    <w:name w:val="footnote text"/>
    <w:basedOn w:val="Normal"/>
    <w:semiHidden/>
    <w:rsid w:val="00AD0068"/>
    <w:pPr>
      <w:spacing w:after="120"/>
      <w:jc w:val="both"/>
    </w:pPr>
    <w:rPr>
      <w:rFonts w:ascii="Arial" w:hAnsi="Arial"/>
      <w:sz w:val="20"/>
    </w:rPr>
  </w:style>
  <w:style w:type="paragraph" w:customStyle="1" w:styleId="Tabellenrumpf">
    <w:name w:val="Tabellenrumpf"/>
    <w:basedOn w:val="Normal"/>
    <w:rsid w:val="00AD0068"/>
    <w:pPr>
      <w:keepNext/>
      <w:keepLines/>
      <w:spacing w:before="57" w:after="57"/>
      <w:jc w:val="both"/>
    </w:pPr>
    <w:rPr>
      <w:rFonts w:ascii="Arial" w:hAnsi="Arial"/>
    </w:rPr>
  </w:style>
  <w:style w:type="paragraph" w:styleId="Caption">
    <w:name w:val="caption"/>
    <w:basedOn w:val="Normal"/>
    <w:next w:val="Normal"/>
    <w:qFormat/>
    <w:rsid w:val="00AD0068"/>
    <w:pPr>
      <w:keepLines/>
      <w:spacing w:before="120" w:after="120"/>
    </w:pPr>
    <w:rPr>
      <w:rFonts w:ascii="Arial" w:hAnsi="Arial"/>
      <w:b/>
      <w:sz w:val="20"/>
    </w:rPr>
  </w:style>
  <w:style w:type="paragraph" w:styleId="TOC4">
    <w:name w:val="toc 4"/>
    <w:basedOn w:val="Normal"/>
    <w:next w:val="Normal"/>
    <w:semiHidden/>
    <w:rsid w:val="00AD0068"/>
    <w:pPr>
      <w:ind w:left="720"/>
      <w:jc w:val="both"/>
    </w:pPr>
  </w:style>
  <w:style w:type="paragraph" w:styleId="TOC5">
    <w:name w:val="toc 5"/>
    <w:basedOn w:val="Normal"/>
    <w:next w:val="Normal"/>
    <w:semiHidden/>
    <w:rsid w:val="00AD0068"/>
    <w:pPr>
      <w:ind w:left="960"/>
      <w:jc w:val="both"/>
    </w:pPr>
  </w:style>
  <w:style w:type="paragraph" w:styleId="TOC6">
    <w:name w:val="toc 6"/>
    <w:basedOn w:val="Normal"/>
    <w:next w:val="Normal"/>
    <w:semiHidden/>
    <w:rsid w:val="00AD0068"/>
    <w:pPr>
      <w:ind w:left="1200"/>
      <w:jc w:val="both"/>
    </w:pPr>
  </w:style>
  <w:style w:type="paragraph" w:styleId="TOC7">
    <w:name w:val="toc 7"/>
    <w:basedOn w:val="Normal"/>
    <w:next w:val="Normal"/>
    <w:semiHidden/>
    <w:rsid w:val="00AD0068"/>
    <w:pPr>
      <w:ind w:left="1440"/>
      <w:jc w:val="both"/>
    </w:pPr>
  </w:style>
  <w:style w:type="paragraph" w:styleId="TOC8">
    <w:name w:val="toc 8"/>
    <w:basedOn w:val="Normal"/>
    <w:next w:val="Normal"/>
    <w:semiHidden/>
    <w:rsid w:val="00AD0068"/>
    <w:pPr>
      <w:ind w:left="1680"/>
      <w:jc w:val="both"/>
    </w:pPr>
  </w:style>
  <w:style w:type="paragraph" w:styleId="TOC9">
    <w:name w:val="toc 9"/>
    <w:basedOn w:val="Normal"/>
    <w:next w:val="Normal"/>
    <w:semiHidden/>
    <w:rsid w:val="00AD0068"/>
    <w:pPr>
      <w:ind w:left="1920"/>
      <w:jc w:val="both"/>
    </w:pPr>
  </w:style>
  <w:style w:type="character" w:styleId="Hyperlink">
    <w:name w:val="Hyperlink"/>
    <w:basedOn w:val="DefaultParagraphFont"/>
    <w:uiPriority w:val="99"/>
    <w:rsid w:val="00AD0068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rsid w:val="00AD0068"/>
    <w:pPr>
      <w:tabs>
        <w:tab w:val="left" w:pos="1560"/>
        <w:tab w:val="right" w:leader="dot" w:pos="9356"/>
      </w:tabs>
      <w:spacing w:after="120"/>
      <w:ind w:left="440" w:hanging="440"/>
      <w:jc w:val="both"/>
    </w:pPr>
    <w:rPr>
      <w:rFonts w:ascii="Arial" w:hAnsi="Arial"/>
      <w:noProof/>
    </w:rPr>
  </w:style>
  <w:style w:type="paragraph" w:styleId="Subtitle">
    <w:name w:val="Subtitle"/>
    <w:basedOn w:val="Normal"/>
    <w:qFormat/>
    <w:rsid w:val="00AD0068"/>
    <w:pPr>
      <w:keepNext/>
      <w:keepLines/>
      <w:tabs>
        <w:tab w:val="right" w:pos="9356"/>
      </w:tabs>
      <w:spacing w:before="360" w:after="240" w:line="360" w:lineRule="atLeast"/>
      <w:jc w:val="both"/>
    </w:pPr>
    <w:rPr>
      <w:rFonts w:ascii="Arial" w:hAnsi="Arial"/>
      <w:b/>
      <w:sz w:val="28"/>
    </w:rPr>
  </w:style>
  <w:style w:type="paragraph" w:customStyle="1" w:styleId="Abbildung">
    <w:name w:val="Abbildung"/>
    <w:basedOn w:val="Normal"/>
    <w:rsid w:val="00AD0068"/>
    <w:pPr>
      <w:spacing w:before="120" w:after="120"/>
      <w:jc w:val="center"/>
    </w:pPr>
    <w:rPr>
      <w:rFonts w:ascii="Arial" w:hAnsi="Arial"/>
      <w:b/>
      <w:sz w:val="20"/>
    </w:rPr>
  </w:style>
  <w:style w:type="character" w:styleId="CommentReference">
    <w:name w:val="annotation reference"/>
    <w:basedOn w:val="DefaultParagraphFont"/>
    <w:semiHidden/>
    <w:rsid w:val="00AD0068"/>
    <w:rPr>
      <w:sz w:val="16"/>
    </w:rPr>
  </w:style>
  <w:style w:type="paragraph" w:styleId="CommentText">
    <w:name w:val="annotation text"/>
    <w:basedOn w:val="Normal"/>
    <w:semiHidden/>
    <w:rsid w:val="00AD0068"/>
    <w:pPr>
      <w:spacing w:after="120"/>
      <w:jc w:val="both"/>
    </w:pPr>
    <w:rPr>
      <w:rFonts w:ascii="Arial" w:hAnsi="Arial"/>
      <w:sz w:val="20"/>
    </w:rPr>
  </w:style>
  <w:style w:type="paragraph" w:customStyle="1" w:styleId="Textkrper21">
    <w:name w:val="Textkörper 21"/>
    <w:basedOn w:val="Normal"/>
    <w:rsid w:val="00AD0068"/>
    <w:pPr>
      <w:tabs>
        <w:tab w:val="left" w:pos="851"/>
        <w:tab w:val="left" w:pos="3969"/>
      </w:tabs>
      <w:spacing w:after="60"/>
      <w:ind w:left="3969" w:hanging="3969"/>
    </w:pPr>
    <w:rPr>
      <w:rFonts w:ascii="Arial" w:hAnsi="Arial"/>
      <w:lang w:val="en-GB"/>
    </w:rPr>
  </w:style>
  <w:style w:type="paragraph" w:customStyle="1" w:styleId="Textkrper-Einzug21">
    <w:name w:val="Textkörper-Einzug 21"/>
    <w:basedOn w:val="Normal"/>
    <w:rsid w:val="00AD0068"/>
    <w:pPr>
      <w:pBdr>
        <w:top w:val="double" w:sz="12" w:space="0" w:color="FFFFFF"/>
        <w:left w:val="double" w:sz="12" w:space="0" w:color="FFFFFF"/>
        <w:bottom w:val="double" w:sz="12" w:space="0" w:color="FFFFFF"/>
        <w:right w:val="double" w:sz="12" w:space="0" w:color="FFFFFF"/>
      </w:pBdr>
      <w:tabs>
        <w:tab w:val="left" w:pos="709"/>
        <w:tab w:val="left" w:pos="3402"/>
      </w:tabs>
      <w:spacing w:after="120"/>
      <w:ind w:left="3402" w:hanging="3402"/>
      <w:jc w:val="both"/>
    </w:pPr>
    <w:rPr>
      <w:rFonts w:ascii="Arial" w:hAnsi="Arial"/>
    </w:rPr>
  </w:style>
  <w:style w:type="paragraph" w:customStyle="1" w:styleId="Textkrper-Einzug31">
    <w:name w:val="Textkörper-Einzug 31"/>
    <w:basedOn w:val="Normal"/>
    <w:rsid w:val="00AD0068"/>
    <w:pPr>
      <w:pBdr>
        <w:top w:val="double" w:sz="12" w:space="0" w:color="FFFFFF"/>
        <w:left w:val="double" w:sz="12" w:space="0" w:color="FFFFFF"/>
        <w:bottom w:val="double" w:sz="12" w:space="0" w:color="FFFFFF"/>
        <w:right w:val="double" w:sz="12" w:space="0" w:color="FFFFFF"/>
      </w:pBdr>
      <w:tabs>
        <w:tab w:val="left" w:pos="709"/>
        <w:tab w:val="left" w:pos="3402"/>
      </w:tabs>
      <w:spacing w:after="120"/>
      <w:ind w:left="3402" w:hanging="3402"/>
    </w:pPr>
    <w:rPr>
      <w:rFonts w:ascii="Arial" w:hAnsi="Arial"/>
    </w:rPr>
  </w:style>
  <w:style w:type="paragraph" w:styleId="BodyText">
    <w:name w:val="Body Text"/>
    <w:basedOn w:val="Normal"/>
    <w:rsid w:val="00AD0068"/>
    <w:pPr>
      <w:spacing w:before="2400"/>
      <w:jc w:val="both"/>
    </w:pPr>
    <w:rPr>
      <w:rFonts w:ascii="Univers" w:hAnsi="Univers"/>
      <w:sz w:val="16"/>
    </w:rPr>
  </w:style>
  <w:style w:type="character" w:styleId="FootnoteReference">
    <w:name w:val="footnote reference"/>
    <w:basedOn w:val="DefaultParagraphFont"/>
    <w:semiHidden/>
    <w:rsid w:val="00AD0068"/>
    <w:rPr>
      <w:vertAlign w:val="superscript"/>
    </w:rPr>
  </w:style>
  <w:style w:type="character" w:customStyle="1" w:styleId="BesuchterHyperlink1">
    <w:name w:val="BesuchterHyperlink1"/>
    <w:basedOn w:val="DefaultParagraphFont"/>
    <w:rsid w:val="00AD0068"/>
    <w:rPr>
      <w:color w:val="800080"/>
      <w:u w:val="single"/>
    </w:rPr>
  </w:style>
  <w:style w:type="paragraph" w:customStyle="1" w:styleId="BodyText22">
    <w:name w:val="Body Text 22"/>
    <w:basedOn w:val="Normal"/>
    <w:rsid w:val="00AD0068"/>
    <w:pPr>
      <w:keepNext/>
      <w:keepLines/>
      <w:spacing w:before="60" w:after="60"/>
    </w:pPr>
    <w:rPr>
      <w:rFonts w:ascii="Arial" w:hAnsi="Arial"/>
      <w:sz w:val="20"/>
    </w:rPr>
  </w:style>
  <w:style w:type="paragraph" w:customStyle="1" w:styleId="TESTOTAB">
    <w:name w:val="TESTOTAB"/>
    <w:basedOn w:val="Normal"/>
    <w:rsid w:val="00AD0068"/>
    <w:pPr>
      <w:spacing w:before="40" w:after="40"/>
      <w:jc w:val="center"/>
    </w:pPr>
    <w:rPr>
      <w:rFonts w:ascii="Arial" w:hAnsi="Arial"/>
      <w:sz w:val="20"/>
      <w:lang w:val="it-IT"/>
    </w:rPr>
  </w:style>
  <w:style w:type="paragraph" w:customStyle="1" w:styleId="BodyText21">
    <w:name w:val="Body Text 21"/>
    <w:basedOn w:val="Normal"/>
    <w:rsid w:val="00AD0068"/>
    <w:pPr>
      <w:widowControl w:val="0"/>
      <w:spacing w:after="120"/>
      <w:jc w:val="both"/>
    </w:pPr>
    <w:rPr>
      <w:rFonts w:ascii="Arial" w:hAnsi="Arial"/>
      <w:sz w:val="22"/>
      <w:lang w:val="en-GB"/>
    </w:rPr>
  </w:style>
  <w:style w:type="paragraph" w:customStyle="1" w:styleId="Fuzeile21">
    <w:name w:val="Fußzeile 21"/>
    <w:basedOn w:val="Normal"/>
    <w:next w:val="Normal"/>
    <w:rsid w:val="00AD0068"/>
    <w:pPr>
      <w:pBdr>
        <w:top w:val="single" w:sz="6" w:space="1" w:color="auto"/>
      </w:pBdr>
      <w:tabs>
        <w:tab w:val="right" w:pos="9356"/>
      </w:tabs>
    </w:pPr>
    <w:rPr>
      <w:rFonts w:ascii="Arial" w:hAnsi="Arial"/>
      <w:sz w:val="16"/>
      <w:lang w:val="it-IT"/>
    </w:rPr>
  </w:style>
  <w:style w:type="paragraph" w:styleId="BodyText2">
    <w:name w:val="Body Text 2"/>
    <w:basedOn w:val="Normal"/>
    <w:rsid w:val="00C85EB5"/>
    <w:pPr>
      <w:spacing w:after="120" w:line="480" w:lineRule="auto"/>
    </w:pPr>
  </w:style>
  <w:style w:type="character" w:customStyle="1" w:styleId="Heading2Char">
    <w:name w:val="Heading 2 Char"/>
    <w:basedOn w:val="DefaultParagraphFont"/>
    <w:link w:val="Heading2"/>
    <w:rsid w:val="00A767F1"/>
    <w:rPr>
      <w:rFonts w:ascii="Arial" w:hAnsi="Arial"/>
      <w:b/>
      <w:sz w:val="28"/>
      <w:lang w:eastAsia="ja-JP"/>
    </w:rPr>
  </w:style>
  <w:style w:type="paragraph" w:styleId="PlainText">
    <w:name w:val="Plain Text"/>
    <w:basedOn w:val="Normal"/>
    <w:rsid w:val="00933EFD"/>
    <w:pPr>
      <w:overflowPunct/>
      <w:autoSpaceDE/>
      <w:autoSpaceDN/>
      <w:adjustRightInd/>
      <w:textAlignment w:val="auto"/>
    </w:pPr>
    <w:rPr>
      <w:rFonts w:ascii="Courier New" w:eastAsia="MS Mincho" w:hAnsi="Courier New" w:cs="Courier New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19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91B"/>
    <w:rPr>
      <w:rFonts w:ascii="Tahoma" w:hAnsi="Tahoma" w:cs="Tahoma"/>
      <w:sz w:val="16"/>
      <w:szCs w:val="16"/>
      <w:lang w:eastAsia="ja-JP"/>
    </w:rPr>
  </w:style>
  <w:style w:type="character" w:customStyle="1" w:styleId="Heading1Char">
    <w:name w:val="Heading 1 Char"/>
    <w:basedOn w:val="DefaultParagraphFont"/>
    <w:link w:val="Heading1"/>
    <w:rsid w:val="00A767F1"/>
    <w:rPr>
      <w:rFonts w:ascii="Arial" w:hAnsi="Arial"/>
      <w:b/>
      <w:kern w:val="32"/>
      <w:sz w:val="32"/>
      <w:lang w:eastAsia="ja-JP"/>
    </w:rPr>
  </w:style>
  <w:style w:type="paragraph" w:styleId="ListParagraph">
    <w:name w:val="List Paragraph"/>
    <w:basedOn w:val="Normal"/>
    <w:uiPriority w:val="34"/>
    <w:qFormat/>
    <w:rsid w:val="00074874"/>
    <w:pPr>
      <w:ind w:left="720"/>
      <w:contextualSpacing/>
    </w:pPr>
  </w:style>
  <w:style w:type="paragraph" w:customStyle="1" w:styleId="a">
    <w:name w:val="标准"/>
    <w:basedOn w:val="Normal"/>
    <w:rsid w:val="00C53D6A"/>
    <w:pPr>
      <w:widowControl w:val="0"/>
      <w:overflowPunct/>
      <w:autoSpaceDE/>
      <w:autoSpaceDN/>
      <w:spacing w:before="80" w:after="80"/>
      <w:jc w:val="both"/>
    </w:pPr>
    <w:rPr>
      <w:rFonts w:ascii="Arial Narrow" w:eastAsia="宋体" w:hAnsi="Arial Narrow"/>
      <w:sz w:val="21"/>
      <w:lang w:val="en-US" w:eastAsia="zh-CN"/>
    </w:rPr>
  </w:style>
  <w:style w:type="character" w:styleId="Strong">
    <w:name w:val="Strong"/>
    <w:basedOn w:val="DefaultParagraphFont"/>
    <w:uiPriority w:val="22"/>
    <w:qFormat/>
    <w:rsid w:val="008B1B6B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C2BAF"/>
    <w:rPr>
      <w:color w:val="808080"/>
    </w:rPr>
  </w:style>
  <w:style w:type="character" w:customStyle="1" w:styleId="HeaderChar">
    <w:name w:val="Header Char"/>
    <w:aliases w:val=" Char Char,Headline 9pt Char"/>
    <w:link w:val="Header"/>
    <w:uiPriority w:val="99"/>
    <w:rsid w:val="00BD5F92"/>
    <w:rPr>
      <w:sz w:val="24"/>
      <w:lang w:eastAsia="ja-JP"/>
    </w:rPr>
  </w:style>
  <w:style w:type="table" w:styleId="TableGrid">
    <w:name w:val="Table Grid"/>
    <w:basedOn w:val="TableNormal"/>
    <w:uiPriority w:val="59"/>
    <w:rsid w:val="00287A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21">
    <w:name w:val="Format21"/>
    <w:basedOn w:val="Normal"/>
    <w:qFormat/>
    <w:rsid w:val="003A5A7D"/>
    <w:pPr>
      <w:tabs>
        <w:tab w:val="left" w:pos="4706"/>
        <w:tab w:val="left" w:pos="5273"/>
        <w:tab w:val="left" w:pos="6464"/>
      </w:tabs>
      <w:overflowPunct/>
      <w:autoSpaceDE/>
      <w:autoSpaceDN/>
      <w:adjustRightInd/>
      <w:textAlignment w:val="auto"/>
    </w:pPr>
    <w:rPr>
      <w:rFonts w:ascii="Arial Narrow" w:eastAsia="宋体" w:hAnsi="Arial Narrow"/>
      <w:b/>
      <w:sz w:val="18"/>
      <w:lang w:val="en-US" w:eastAsia="zh-CN"/>
    </w:rPr>
  </w:style>
  <w:style w:type="character" w:customStyle="1" w:styleId="Heading3Char">
    <w:name w:val="Heading 3 Char"/>
    <w:link w:val="Heading3"/>
    <w:rsid w:val="003A5A7D"/>
    <w:rPr>
      <w:rFonts w:ascii="Arial" w:hAnsi="Arial"/>
      <w:b/>
      <w:sz w:val="26"/>
      <w:lang w:eastAsia="ja-JP"/>
    </w:rPr>
  </w:style>
  <w:style w:type="character" w:customStyle="1" w:styleId="Schrift1">
    <w:name w:val="Schrift1"/>
    <w:qFormat/>
    <w:rsid w:val="00BE7A5D"/>
    <w:rPr>
      <w:rFonts w:ascii="Univers Condensed" w:hAnsi="Univers Condensed"/>
      <w:noProof/>
      <w:color w:val="auto"/>
      <w:sz w:val="18"/>
      <w:u w:val="none"/>
    </w:rPr>
  </w:style>
  <w:style w:type="paragraph" w:customStyle="1" w:styleId="format22">
    <w:name w:val="format22"/>
    <w:basedOn w:val="Normal"/>
    <w:qFormat/>
    <w:rsid w:val="00BE7A5D"/>
    <w:pPr>
      <w:overflowPunct/>
      <w:autoSpaceDE/>
      <w:autoSpaceDN/>
      <w:adjustRightInd/>
      <w:spacing w:line="180" w:lineRule="atLeast"/>
      <w:textAlignment w:val="auto"/>
    </w:pPr>
    <w:rPr>
      <w:rFonts w:ascii="Arial Narrow" w:eastAsia="宋体" w:hAnsi="Arial Narrow" w:cs="宋体"/>
      <w:sz w:val="18"/>
      <w:szCs w:val="18"/>
      <w:lang w:val="en-US"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1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uev\Profile\spali-ar\Desktop\TR_RA_F_04.01.dotm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Q-Documents Document Library TPS-QDoc" ma:contentTypeID="0x010100456D96FF27B04514A83A57FED8EE11AF00DC3DFE76AACF3D479C0002C8C309567A" ma:contentTypeVersion="49" ma:contentTypeDescription="Content Type for Document Library Q-Documents" ma:contentTypeScope="" ma:versionID="6865432032caa327e2c10c77e0b277ed">
  <xsd:schema xmlns:xsd="http://www.w3.org/2001/XMLSchema" xmlns:p="http://schemas.microsoft.com/office/2006/metadata/properties" xmlns:ns1="http://schemas.microsoft.com/sharepoint/v3" xmlns:ns2="e2e5e284-a580-4683-85df-8ce7bece8067" xmlns:ns3="a4d111d7-d939-4dcf-9179-1b666cc7f70f" targetNamespace="http://schemas.microsoft.com/office/2006/metadata/properties" ma:root="true" ma:fieldsID="044a33a70dbc2cde02deaee8b4ea8c7a" ns1:_="" ns2:_="" ns3:_="">
    <xsd:import namespace="http://schemas.microsoft.com/sharepoint/v3"/>
    <xsd:import namespace="e2e5e284-a580-4683-85df-8ce7bece8067"/>
    <xsd:import namespace="a4d111d7-d939-4dcf-9179-1b666cc7f70f"/>
    <xsd:element name="properties">
      <xsd:complexType>
        <xsd:sequence>
          <xsd:element name="documentManagement">
            <xsd:complexType>
              <xsd:all>
                <xsd:element ref="ns1:DocumentID" minOccurs="0"/>
                <xsd:element ref="ns1:Organization" minOccurs="0"/>
                <xsd:element ref="ns1:Check_in_by" minOccurs="0"/>
                <xsd:element ref="ns1:Area" minOccurs="0"/>
                <xsd:element ref="ns1:QDocLocation" minOccurs="0"/>
                <xsd:element ref="ns1:DocType" minOccurs="0"/>
                <xsd:element ref="ns1:TPSEffectiveDate" minOccurs="0"/>
                <xsd:element ref="ns1:QDoc_Language" minOccurs="0"/>
                <xsd:element ref="ns1:SupportUnit" minOccurs="0"/>
                <xsd:element ref="ns1:Auditing" minOccurs="0"/>
                <xsd:element ref="ns1:QD_Author" minOccurs="0"/>
                <xsd:element ref="ns1:PrimaryFile" minOccurs="0"/>
                <xsd:element ref="ns1:LocalAccreditation" minOccurs="0"/>
                <xsd:element ref="ns1:Element" minOccurs="0"/>
                <xsd:element ref="ns1:Scheme" minOccurs="0"/>
                <xsd:element ref="ns1:QDocFriendlyVersionID" minOccurs="0"/>
                <xsd:element ref="ns1:Categories0" minOccurs="0"/>
                <xsd:element ref="ns1:RevisionNumber" minOccurs="0"/>
                <xsd:element ref="ns1:Link" minOccurs="0"/>
                <xsd:element ref="ns1:Description0" minOccurs="0"/>
                <xsd:element ref="ns1:qdoc_originallink" minOccurs="0"/>
                <xsd:element ref="ns1:qdoc_viewgroup" minOccurs="0"/>
                <xsd:element ref="ns1:QDoc_URL" minOccurs="0"/>
                <xsd:element ref="ns2:Target_x0020_Audiences" minOccurs="0"/>
                <xsd:element ref="ns1:qdoc_x0020_viewgroup" minOccurs="0"/>
                <xsd:element ref="ns3:References" minOccurs="0"/>
                <xsd:element ref="ns2:Acceptance_x0020_GBR" minOccurs="0"/>
                <xsd:element ref="ns2:Upload_x0020_Date" minOccurs="0"/>
                <xsd:element ref="ns2:Accepted" minOccurs="0"/>
                <xsd:element ref="ns2:Open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DocumentID" ma:index="8" nillable="true" ma:displayName="DocumentID" ma:internalName="DocumentID">
      <xsd:simpleType>
        <xsd:restriction base="dms:Text"/>
      </xsd:simpleType>
    </xsd:element>
    <xsd:element name="Organization" ma:index="9" nillable="true" ma:displayName="Organization" ma:default="TPS - TÜV SÜD Product Service" ma:format="Dropdown" ma:internalName="Organization">
      <xsd:simpleType>
        <xsd:union memberTypes="dms:Text">
          <xsd:simpleType>
            <xsd:restriction base="dms:Choice">
              <xsd:enumeration value="TPS - TÜV SÜD Product Service"/>
              <xsd:enumeration value="TPS - TÜV SÜD Product Service Ltd."/>
              <xsd:enumeration value="TPS  -TÜV Product Service"/>
              <xsd:enumeration value="TPS ASIA Ltd."/>
              <xsd:enumeration value="TPS JAPAN Ltd."/>
              <xsd:enumeration value="Jiangsu TÜV Product Service Ltd."/>
              <xsd:enumeration value="PSB Management Consulting (Shanghai) Co. Ltd."/>
              <xsd:enumeration value="TPMS - TÜV Product/Management Service"/>
              <xsd:enumeration value="TÜV Italia"/>
              <xsd:enumeration value="TÜV Rail"/>
              <xsd:enumeration value="TUV SUD America Inc."/>
              <xsd:enumeration value="TÜV SÜD Asia Ltd., Taiwan Branch"/>
              <xsd:enumeration value="TÜV SÜD Battery Testing GmbH"/>
              <xsd:enumeration value="TÜV SÜD do Brasil"/>
              <xsd:enumeration value="TÜV SÜD Gruppe"/>
              <xsd:enumeration value="TÜV SÜD France SAS Branche Product Service"/>
              <xsd:enumeration value="TÜV SÜD Hong Kong Ltd."/>
              <xsd:enumeration value="TÜV SÜD Japan Ltd."/>
              <xsd:enumeration value="TÜV SÜD Korea Ltd."/>
              <xsd:enumeration value="TÜV SÜD Product Service Ltd."/>
              <xsd:enumeration value="TÜV SÜD PSB Products Testing (Shanghai) Co. Ltd."/>
              <xsd:enumeration value="TÜV SÜD PSB Pte Ltd."/>
              <xsd:enumeration value="TÜV SÜD South Asia Pvt. Ltd."/>
              <xsd:enumeration value="TÜV SÜD Zacta"/>
            </xsd:restriction>
          </xsd:simpleType>
        </xsd:union>
      </xsd:simpleType>
    </xsd:element>
    <xsd:element name="Check_in_by" ma:index="10" nillable="true" ma:displayName="Check_in_by" ma:internalName="Check_in_by">
      <xsd:simpleType>
        <xsd:restriction base="dms:Text"/>
      </xsd:simpleType>
    </xsd:element>
    <xsd:element name="Area" ma:index="11" nillable="true" ma:displayName="Region" ma:format="Dropdown" ma:internalName="Area">
      <xsd:simpleType>
        <xsd:restriction base="dms:Choice">
          <xsd:enumeration value="-"/>
          <xsd:enumeration value="all"/>
          <xsd:enumeration value="AsiaPacific"/>
          <xsd:enumeration value="Brazil"/>
          <xsd:enumeration value="EUR"/>
          <xsd:enumeration value="France"/>
          <xsd:enumeration value="GCN - Greater_China"/>
          <xsd:enumeration value="GCN-CentralRegion"/>
          <xsd:enumeration value="GCN-NorthRegion"/>
          <xsd:enumeration value="GCN-SouthRegion"/>
          <xsd:enumeration value="GCN–TaiwanRegion"/>
          <xsd:enumeration value="Germany"/>
          <xsd:enumeration value="International"/>
          <xsd:enumeration value="Italy"/>
          <xsd:enumeration value="Japan"/>
          <xsd:enumeration value="Korea"/>
          <xsd:enumeration value="South Asia"/>
          <xsd:enumeration value="Spain"/>
          <xsd:enumeration value="USA"/>
        </xsd:restriction>
      </xsd:simpleType>
    </xsd:element>
    <xsd:element name="QDocLocation" ma:index="12" nillable="true" ma:displayName="Loc." ma:format="Dropdown" ma:internalName="QDocLocation">
      <xsd:simpleType>
        <xsd:restriction base="dms:Choice">
          <xsd:enumeration value="all"/>
          <xsd:enumeration value="BJS"/>
          <xsd:enumeration value="CAN"/>
          <xsd:enumeration value="FIL"/>
          <xsd:enumeration value="FFM"/>
          <xsd:enumeration value="Fuchu"/>
          <xsd:enumeration value="GAR"/>
          <xsd:enumeration value="HAM"/>
          <xsd:enumeration value="HAN"/>
          <xsd:enumeration value="HKG"/>
          <xsd:enumeration value="HMB"/>
          <xsd:enumeration value="Mainland China - PRC"/>
          <xsd:enumeration value="MHM"/>
          <xsd:enumeration value="MUC"/>
          <xsd:enumeration value="SHA"/>
          <xsd:enumeration value="SHZ"/>
          <xsd:enumeration value="SIN"/>
          <xsd:enumeration value="STG"/>
          <xsd:enumeration value="STR"/>
          <xsd:enumeration value="TCH"/>
          <xsd:enumeration value="TPE"/>
          <xsd:enumeration value="TYO"/>
          <xsd:enumeration value="USA"/>
          <xsd:enumeration value="WUX"/>
          <xsd:enumeration value="XIA"/>
          <xsd:enumeration value="Z_GreaterThreeYears"/>
        </xsd:restriction>
      </xsd:simpleType>
    </xsd:element>
    <xsd:element name="DocType" ma:index="13" nillable="true" ma:displayName="DocType" ma:format="Dropdown" ma:internalName="DocType">
      <xsd:simpleType>
        <xsd:restriction base="dms:Choice">
          <xsd:enumeration value="Agreement"/>
          <xsd:enumeration value="ApplicationForms"/>
          <xsd:enumeration value="Attach"/>
          <xsd:enumeration value="Chart"/>
          <xsd:enumeration value="CertificateProformas"/>
          <xsd:enumeration value="Checklists"/>
          <xsd:enumeration value="DataLists"/>
          <xsd:enumeration value="Decisions"/>
          <xsd:enumeration value="Form"/>
          <xsd:enumeration value="GeneralAdministration"/>
          <xsd:enumeration value="GuidanceDocuments"/>
          <xsd:enumeration value="Job Description"/>
          <xsd:enumeration value="Laborstandard"/>
          <xsd:enumeration value="List"/>
          <xsd:enumeration value="Manual"/>
          <xsd:enumeration value="Procedure"/>
          <xsd:enumeration value="Prüfvorschrift"/>
          <xsd:enumeration value="Manual"/>
          <xsd:enumeration value="QualityProcedures"/>
          <xsd:enumeration value="QM"/>
          <xsd:enumeration value="Revision"/>
          <xsd:enumeration value="RevisionWithdrawn"/>
          <xsd:enumeration value="SignPage"/>
          <xsd:enumeration value="TechnicalDocuments"/>
          <xsd:enumeration value="Template"/>
          <xsd:enumeration value="Test"/>
          <xsd:enumeration value="WorkINS"/>
        </xsd:restriction>
      </xsd:simpleType>
    </xsd:element>
    <xsd:element name="TPSEffectiveDate" ma:index="14" nillable="true" ma:displayName="EffectiveDate" ma:format="DateTime" ma:internalName="TPSEffectiveDate">
      <xsd:simpleType>
        <xsd:restriction base="dms:DateTime"/>
      </xsd:simpleType>
    </xsd:element>
    <xsd:element name="QDoc_Language" ma:index="15" nillable="true" ma:displayName="Language" ma:internalName="QDoc_Langua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eutsch"/>
                    <xsd:enumeration value="Chinese"/>
                    <xsd:enumeration value="English"/>
                    <xsd:enumeration value="French"/>
                    <xsd:enumeration value="Italian"/>
                    <xsd:enumeration value="Japanese"/>
                    <xsd:enumeration value="Korean"/>
                    <xsd:enumeration value="Portuguese"/>
                    <xsd:enumeration value="Spanish"/>
                    <xsd:enumeration value="denglisch"/>
                  </xsd:restriction>
                </xsd:simpleType>
              </xsd:element>
            </xsd:sequence>
          </xsd:extension>
        </xsd:complexContent>
      </xsd:complexType>
    </xsd:element>
    <xsd:element name="SupportUnit" ma:index="16" nillable="true" ma:displayName="SupportingUnit" ma:format="Dropdown" ma:internalName="SupportUnit">
      <xsd:simpleType>
        <xsd:restriction base="dms:Choice">
          <xsd:enumeration value="all"/>
          <xsd:enumeration value="ADM - Administration"/>
          <xsd:enumeration value="AM – Automotive"/>
          <xsd:enumeration value="AMP - Aktive Medizinprodukte"/>
          <xsd:enumeration value="CHM – Chemical"/>
          <xsd:enumeration value="COM - Commercial Products"/>
          <xsd:enumeration value="CPS - Consumer Product Services"/>
          <xsd:enumeration value="CPS - Consumer Product Services"/>
          <xsd:enumeration value="CRT2 - Zertifizierung MHS"/>
          <xsd:enumeration value="CRT3-Zertifizierung"/>
          <xsd:enumeration value="CRT4 - Produktbetreuung, Zertifiz. EMC"/>
          <xsd:enumeration value="FCO – Finance and Controlling"/>
          <xsd:enumeration value="FCO1 - Controlling"/>
          <xsd:enumeration value="FCO2 - Accounting"/>
          <xsd:enumeration value="FHB – Food Health Beauty"/>
          <xsd:enumeration value="GBR - Gesamtbetriebsrat"/>
          <xsd:enumeration value="HR – Human Resource"/>
          <xsd:enumeration value="HRS - Personal"/>
          <xsd:enumeration value="HSE – Health Safety Environment"/>
          <xsd:enumeration value="IND - Industrial Products"/>
          <xsd:enumeration value="IS – Industry Service"/>
          <xsd:enumeration value="IT – Information Technology"/>
          <xsd:enumeration value="ITC - Innovation, Test Technology, Certification"/>
          <xsd:enumeration value="ITC-International Services, Technology, Certification"/>
          <xsd:enumeration value="ITC-TT - Test Technology"/>
          <xsd:enumeration value="M - Manufacturers"/>
          <xsd:enumeration value="MEE6 - Medizinische Evaluierung"/>
          <xsd:enumeration value="MHS - Medical and Health Services"/>
          <xsd:enumeration value="MKG – Marketing"/>
          <xsd:enumeration value="MS – Management Service"/>
          <xsd:enumeration value="MSL-MUC - Sport, Leisure"/>
          <xsd:enumeration value="NAM - Non-Active Medical pr."/>
          <xsd:enumeration value="Personal"/>
          <xsd:enumeration value="Procurement"/>
          <xsd:enumeration value="PV – Photovoltaic"/>
          <xsd:enumeration value="QM – Quality Management"/>
          <xsd:enumeration value="RL – Rail"/>
          <xsd:enumeration value="Sales"/>
          <xsd:enumeration value="SWR - Sport, Wellness, Rehabilitation"/>
          <xsd:enumeration value="T - Trade and Retail"/>
          <xsd:enumeration value="TCS - Technical Center Safety"/>
          <xsd:enumeration value="TEC - Trade Services, Electronic Devices, Consumer Products"/>
          <xsd:enumeration value="TECMH - TEC Mannheim"/>
          <xsd:enumeration value="TECSP - Sport und Freizeit"/>
          <xsd:enumeration value="TEL – Telecom"/>
          <xsd:enumeration value="TQC – Test &amp; Quality Center"/>
          <xsd:enumeration value="TXT – Softline"/>
        </xsd:restriction>
      </xsd:simpleType>
    </xsd:element>
    <xsd:element name="Auditing" ma:index="17" nillable="true" ma:displayName="Auditing" ma:default="all" ma:format="Dropdown" ma:internalName="Auditing">
      <xsd:simpleType>
        <xsd:restriction base="dms:Choice">
          <xsd:enumeration value="all"/>
          <xsd:enumeration value="General"/>
          <xsd:enumeration value="Offers"/>
          <xsd:enumeration value="Price"/>
          <xsd:enumeration value="Contracts"/>
          <xsd:enumeration value="Auditors"/>
          <xsd:enumeration value="Resoluts"/>
          <xsd:enumeration value="Basis_9000"/>
          <xsd:enumeration value="VDA_QS_TE_TS"/>
          <xsd:enumeration value="KBA"/>
          <xsd:enumeration value="AS_900"/>
          <xsd:enumeration value="ISO_14001"/>
          <xsd:enumeration value="EMAS"/>
          <xsd:enumeration value="EFB"/>
          <xsd:enumeration value="SCC_OHSAS"/>
          <xsd:enumeration value="4600"/>
          <xsd:enumeration value="Erneuerbare_Energien"/>
          <xsd:enumeration value="HACCP"/>
          <xsd:enumeration value="VW_Verbund"/>
          <xsd:enumeration value="TKV"/>
          <xsd:enumeration value="BEST-CPI"/>
          <xsd:enumeration value="PQsG"/>
          <xsd:enumeration value="BS 7799-2"/>
        </xsd:restriction>
      </xsd:simpleType>
    </xsd:element>
    <xsd:element name="QD_Author" ma:index="18" nillable="true" ma:displayName="QD_Author" ma:internalName="QD_Author">
      <xsd:simpleType>
        <xsd:restriction base="dms:Text"/>
      </xsd:simpleType>
    </xsd:element>
    <xsd:element name="PrimaryFile" ma:index="19" nillable="true" ma:displayName="PrimaryFile" ma:internalName="PrimaryFile">
      <xsd:simpleType>
        <xsd:restriction base="dms:Text"/>
      </xsd:simpleType>
    </xsd:element>
    <xsd:element name="LocalAccreditation" ma:index="20" nillable="true" ma:displayName="LocalAccr." ma:default="Germany" ma:internalName="LocalAccredita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Germany"/>
                    <xsd:enumeration value="Brazil"/>
                    <xsd:enumeration value="IECEE / CB"/>
                    <xsd:enumeration value="China – CNAS"/>
                    <xsd:enumeration value="China – CMA"/>
                    <xsd:enumeration value="Italy"/>
                    <xsd:enumeration value="Japan"/>
                    <xsd:enumeration value="Singapore"/>
                    <xsd:enumeration value="Taiwan – TAF"/>
                    <xsd:enumeration value="USA"/>
                    <xsd:enumeration value="BABT_UK"/>
                  </xsd:restriction>
                </xsd:simpleType>
              </xsd:element>
            </xsd:sequence>
          </xsd:extension>
        </xsd:complexContent>
      </xsd:complexType>
    </xsd:element>
    <xsd:element name="Element" ma:index="21" nillable="true" ma:displayName="Element" ma:format="Dropdown" ma:internalName="Element">
      <xsd:simpleType>
        <xsd:restriction base="dms:Choice">
          <xsd:enumeration value="Chapter 1: Management and organization"/>
          <xsd:enumeration value="Chapter 2: Personnel and Resources"/>
          <xsd:enumeration value="Chapter 3: Managementsystem and planning"/>
          <xsd:enumeration value="Chapter 4: Processes, Chain of Value Generation"/>
          <xsd:enumeration value="Chapter 5: System Review and Development"/>
          <xsd:enumeration value="1"/>
          <xsd:enumeration value="1.0"/>
          <xsd:enumeration value="2"/>
          <xsd:enumeration value="2.0"/>
          <xsd:enumeration value="3"/>
          <xsd:enumeration value="3.0"/>
          <xsd:enumeration value="4"/>
          <xsd:enumeration value="4.0"/>
          <xsd:enumeration value="5"/>
          <xsd:enumeration value="5.0"/>
          <xsd:enumeration value="6"/>
          <xsd:enumeration value="7"/>
          <xsd:enumeration value="8"/>
          <xsd:enumeration value="9"/>
          <xsd:enumeration value="10"/>
          <xsd:enumeration value="11"/>
          <xsd:enumeration value="12"/>
          <xsd:enumeration value="13"/>
          <xsd:enumeration value="14"/>
          <xsd:enumeration value="15"/>
          <xsd:enumeration value="16"/>
          <xsd:enumeration value="17"/>
          <xsd:enumeration value="18"/>
          <xsd:enumeration value="19"/>
          <xsd:enumeration value="20"/>
          <xsd:enumeration value="21"/>
          <xsd:enumeration value="22"/>
          <xsd:enumeration value="01"/>
          <xsd:enumeration value="02"/>
          <xsd:enumeration value="03"/>
          <xsd:enumeration value="04"/>
          <xsd:enumeration value="05"/>
          <xsd:enumeration value="06"/>
          <xsd:enumeration value="07"/>
          <xsd:enumeration value="08"/>
          <xsd:enumeration value="09"/>
        </xsd:restriction>
      </xsd:simpleType>
    </xsd:element>
    <xsd:element name="Scheme" ma:index="22" nillable="true" ma:displayName="Scheme" ma:internalName="Schem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RC"/>
                    <xsd:enumeration value="Canada FCB"/>
                    <xsd:enumeration value="CLE"/>
                    <xsd:enumeration value="CNC"/>
                    <xsd:enumeration value="CPR"/>
                    <xsd:enumeration value="Com-Sup-Sys"/>
                    <xsd:enumeration value="(EMC)"/>
                    <xsd:enumeration value="INMETRO"/>
                    <xsd:enumeration value="MachDirNB"/>
                    <xsd:enumeration value="MachDirAttest"/>
                    <xsd:enumeration value="MCS"/>
                    <xsd:enumeration value="(MarED B+G)"/>
                    <xsd:enumeration value="(MarED D+E)"/>
                    <xsd:enumeration value="(MarED F)"/>
                    <xsd:enumeration value="(MID ModB)"/>
                    <xsd:enumeration value="(MID ModD)"/>
                    <xsd:enumeration value="(MID ModF)"/>
                    <xsd:enumeration value="ISO9001"/>
                    <xsd:enumeration value="Japan CAB"/>
                    <xsd:enumeration value="M+B"/>
                    <xsd:enumeration value="MHS-JPAL"/>
                    <xsd:enumeration value="MHS-CMDCAS"/>
                    <xsd:enumeration value="MHS-MDSAP"/>
                    <xsd:enumeration value="MHS-AIMD-EU"/>
                    <xsd:enumeration value="MHS-MDD-EU"/>
                    <xsd:enumeration value="MHS-IVD-EU"/>
                    <xsd:enumeration value="MHS-ISO13485-GER"/>
                    <xsd:enumeration value="MHS-ISO9001-GER"/>
                    <xsd:enumeration value="MHS-ISO13485-SCC"/>
                    <xsd:enumeration value="MHS-ISO9001-SCC"/>
                    <xsd:enumeration value="PQC"/>
                    <xsd:enumeration value="(RED Anx3/TEC)"/>
                    <xsd:enumeration value="(RED Anx4/FQA)"/>
                    <xsd:enumeration value="(RTTE Anx3+4)"/>
                    <xsd:enumeration value="(RTTE Anx5/FQA)"/>
                    <xsd:enumeration value="RTF"/>
                    <xsd:enumeration value="Safety"/>
                    <xsd:enumeration value="SIN-PLS"/>
                    <xsd:enumeration value="SIN-UN Mark"/>
                    <xsd:enumeration value="SIN-Test Certificate"/>
                    <xsd:enumeration value="SIN-IECEE-CB"/>
                    <xsd:enumeration value="SIN-CPS"/>
                    <xsd:enumeration value="SIN-FCC TCB"/>
                    <xsd:enumeration value="SIN-FCC COC"/>
                    <xsd:enumeration value="SIN-IDA COC"/>
                    <xsd:enumeration value="SIN-IDA MER"/>
                    <xsd:enumeration value="SIN-RMC"/>
                    <xsd:enumeration value="USA QMS + EMS + OHSMS"/>
                    <xsd:enumeration value="USA SQF + Food"/>
                    <xsd:enumeration value="USA Elevators"/>
                    <xsd:enumeration value="USA GHG"/>
                    <xsd:enumeration value="USA Field Evaluation"/>
                    <xsd:enumeration value="USA Toys"/>
                    <xsd:enumeration value="USA EMC"/>
                    <xsd:enumeration value="USA Environ. Test"/>
                    <xsd:enumeration value="USA NRTL + SCC"/>
                    <xsd:enumeration value="US Radio+EMC-TCB"/>
                    <xsd:enumeration value="US TCF"/>
                    <xsd:enumeration value="US Tel-TCB"/>
                  </xsd:restriction>
                </xsd:simpleType>
              </xsd:element>
            </xsd:sequence>
          </xsd:extension>
        </xsd:complexContent>
      </xsd:complexType>
    </xsd:element>
    <xsd:element name="QDocFriendlyVersionID" ma:index="23" nillable="true" ma:displayName="FriendlyVersionID" ma:internalName="QDocFriendlyVersionID">
      <xsd:simpleType>
        <xsd:restriction base="dms:Text"/>
      </xsd:simpleType>
    </xsd:element>
    <xsd:element name="Categories0" ma:index="24" nillable="true" ma:displayName="Categories" ma:internalName="Categories0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:DocTyp"/>
                    <xsd:enumeration value=":DocTyp:Agreement"/>
                    <xsd:enumeration value=":DocTyp:Attach"/>
                    <xsd:enumeration value=":DocTyp:Chart"/>
                    <xsd:enumeration value=":DocTyp:Decisions"/>
                    <xsd:enumeration value=":DocTyp:Form"/>
                    <xsd:enumeration value=":DocTyp:FrameProcess"/>
                    <xsd:enumeration value=":DocTyp:Guide (France)"/>
                    <xsd:enumeration value=":DocTyp:GuidanceDocument"/>
                    <xsd:enumeration value=":DocTyp:List"/>
                    <xsd:enumeration value=":DocTyp:ManagementProcess"/>
                    <xsd:enumeration value=":DocTyp:Procedure"/>
                    <xsd:enumeration value=":DocTyp:Qm"/>
                    <xsd:enumeration value=":DocTyp:Revision"/>
                    <xsd:enumeration value=":DocTyp:SignPage"/>
                    <xsd:enumeration value=":DocTyp:SupportProcess"/>
                    <xsd:enumeration value=":DocTyp:TCR"/>
                    <xsd:enumeration value=":DocTyp:Template"/>
                    <xsd:enumeration value=":DocTyp:Test"/>
                    <xsd:enumeration value=":DocTyp:Withdrawal_Revision"/>
                    <xsd:enumeration value=":DocTyp:WorkIns"/>
                    <xsd:enumeration value=":BABT UK Documents"/>
                    <xsd:enumeration value=":GCN China Documents"/>
                    <xsd:enumeration value=":GCN China Documents:Form"/>
                    <xsd:enumeration value=":GCN China Documents:Revision"/>
                    <xsd:enumeration value=":GCN China Documents: WithdrawalRevision"/>
                    <xsd:enumeration value=":GCN China Documents:Work Instruction"/>
                    <xsd:enumeration value=":JapanDocuments"/>
                    <xsd:enumeration value=":JapanDocuments:Form"/>
                    <xsd:enumeration value=":JapanDocuments:Procedure"/>
                    <xsd:enumeration value=":JapanDocuments:Workinstruction"/>
                    <xsd:enumeration value=":KoreaDocuments"/>
                    <xsd:enumeration value=":KoreaDocuments:Form"/>
                    <xsd:enumeration value=":KoreaDocuments:Signpage"/>
                    <xsd:enumeration value=":KoreaDocuments:Workins"/>
                    <xsd:enumeration value=":MikesDocuments"/>
                    <xsd:enumeration value=":Organization"/>
                    <xsd:enumeration value=":Organization:Other_Organizations"/>
                    <xsd:enumeration value=":Organization:Other_Organizations:FDA"/>
                    <xsd:enumeration value=":Organization:Other_Organizations:UL"/>
                    <xsd:enumeration value=":Organization:TMS_TPS_deutsch"/>
                    <xsd:enumeration value=":Organization:TMS_TPS_deutsch:Germany"/>
                    <xsd:enumeration value=":Organization:TMS_TPS_english"/>
                    <xsd:enumeration value=":Organization:TMS_deutsch"/>
                    <xsd:enumeration value=":Organization:TMS_deutsch:Business"/>
                    <xsd:enumeration value=":Organization:TMS_deutsch:Business:IPC"/>
                    <xsd:enumeration value=":Organization:TMS_deutsch:Business:IPC:PBT"/>
                    <xsd:enumeration value=":Organization:TMS_deutsch:Business:IPC:TTU"/>
                    <xsd:enumeration value=":Organization:TMS_deutsch:Business:IPC:VZG"/>
                    <xsd:enumeration value=":Organization:TMS_english"/>
                    <xsd:enumeration value=":Organization:TMS_english:Business"/>
                    <xsd:enumeration value=":Organization:TMS_english:Business:IPC"/>
                    <xsd:enumeration value=":Organization:TMS_english:Business:IPC:PBT"/>
                    <xsd:enumeration value=":Organization:TMS_english:Business:IPC:TTU"/>
                    <xsd:enumeration value=":Organization:TMS_english:Business:IPC:VZG"/>
                    <xsd:enumeration value=":Organization:TPS_chinese"/>
                    <xsd:enumeration value=":Organization:TPS_chinese:TPS_HKG"/>
                    <xsd:enumeration value=":Organization:TPS_deutsch"/>
                    <xsd:enumeration value=":Organization:TPS_deutsch:Business"/>
                    <xsd:enumeration value=":Organization:TPS_deutsch:Business:FA"/>
                    <xsd:enumeration value=":Organization:TPS_deutsch:Business:FA:ADM"/>
                    <xsd:enumeration value=":Organization:TPS_deutsch:Business:FA:ADM:Frankfurt"/>
                    <xsd:enumeration value=":Organization:TPS_deutsch:Business:FA:ADM:Hamburg"/>
                    <xsd:enumeration value=":Organization:TPS_deutsch:Business:FA:ADM:Hanover"/>
                    <xsd:enumeration value=":Organization:TPS_deutsch:Business:FA:ADM:Mannheim"/>
                    <xsd:enumeration value=":Organization:TPS_deutsch:Business:FA:ADM:Muenchen"/>
                    <xsd:enumeration value=":Organization:TPS_deutsch:Business:FA:ADM:Stuttgart"/>
                    <xsd:enumeration value=":Organization:TPS_deutsch:Business:FA:FCO1"/>
                    <xsd:enumeration value=":Organization:TPS_deutsch:Business:ITC"/>
                    <xsd:enumeration value=":Organization:TPS_deutsch:Business:ITC:CRT3"/>
                    <xsd:enumeration value=":Organization:TPS_deutsch:Business:ITC:ITCTT"/>
                    <xsd:enumeration value=":Organization:TPS_deutsch:Business:MHS"/>
                    <xsd:enumeration value=":Organization:TPS_deutsch:Business:MHS:AMP"/>
                    <xsd:enumeration value=":Organization:TPS_deutsch:Business:MHS:MHS2"/>
                    <xsd:enumeration value=":Organization:TPS_deutsch:Business:MIKES"/>
                    <xsd:enumeration value=":Organization:TPS_deutsch:Business:TEC"/>
                    <xsd:enumeration value=":Organization:TPS_deutsch:Business:TEC:TECSP"/>
                    <xsd:enumeration value=":Organization:TPS_deutsch:Regional"/>
                    <xsd:enumeration value=":Organization:TPS_deutsch:Regional:Frankfurt"/>
                    <xsd:enumeration value=":Organization:TPS_deutsch:Regional:Germany"/>
                    <xsd:enumeration value=":Organization:TPS_deutsch:Regional:MHS"/>
                    <xsd:enumeration value=":Organization:TPS_deutsch:Regional:MHS:Germany"/>
                    <xsd:enumeration value=":Organization:TPS_deutsch:Regional:Mannheim"/>
                    <xsd:enumeration value=":Organization:TPS_deutsch:Regional:Muenchen"/>
                    <xsd:enumeration value=":Organization:TPS_deutsch:Regional:Stuttgart"/>
                    <xsd:enumeration value=":Organization:TPS_deutsch:Regional:TEC"/>
                    <xsd:enumeration value=":Organization:TPS_deutsch:Regional:TEC:TECF"/>
                    <xsd:enumeration value=":Organization:TPS_deutsch:Regional:TEC:TECF:EMSS_Mannheim"/>
                    <xsd:enumeration value=":Organization:TPS_deutsch:Regional:TEC:TECF:TEC_Mannheim"/>
                    <xsd:enumeration value=":Organization:TPS_deutsch:Regional:TEC:TECH"/>
                    <xsd:enumeration value=":Organization:TPS_deutsch:Regional:TEC:TECHH"/>
                    <xsd:enumeration value=":Organization:TPS_deutsch:Regional:TEC:TECM"/>
                    <xsd:enumeration value=":Organization:TPS_deutsch:Regional:TEC:TECM:MIKES"/>
                    <xsd:enumeration value=":Organization:TPS_deutsch:Regional:TEC:TECM:TEC_Munich"/>
                    <xsd:enumeration value=":Organization:TPS_english"/>
                    <xsd:enumeration value=":Organization:TPS_english:Agencies_Abroad"/>
                    <xsd:enumeration value=":Organization:TPS_english:Agencies_Abroad:TUEV_America"/>
                    <xsd:enumeration value=":Organization:TPS_english:Agencies_Abroad:TUEV_China"/>
                    <xsd:enumeration value=":Organization:TPS_english:Agencies_Abroad:TUEV_China:HKG"/>
                    <xsd:enumeration value=":Organization:TPS_english:Agencies_Abroad:TUEV_China:SHA"/>
                    <xsd:enumeration value=":Organization:TPS_english:Agencies_Abroad:TUEV_China:TCH"/>
                    <xsd:enumeration value=":Organization:TPS_english:Agencies_Abroad:TUEV_Italy"/>
                    <xsd:enumeration value=":Organization:TPS_english:Agencies_Abroad:TUEV_Italy:TCS"/>
                    <xsd:enumeration value=":Organization:TPS_english:Agencies_Abroad:TUEV_Japan"/>
                    <xsd:enumeration value=":Organization:TPS_english:Business"/>
                    <xsd:enumeration value=":Organization:TPS_english:Business:ITC"/>
                    <xsd:enumeration value=":Organization:TPS_english:Business:ITC:CRT2"/>
                    <xsd:enumeration value=":Organization:TPS_english:Business:ITC:CRT3"/>
                    <xsd:enumeration value=":Organization:TPS_english:Business:MHS"/>
                    <xsd:enumeration value=":Organization:TPS_english:Business:MHS:AMP"/>
                    <xsd:enumeration value=":Organization:TPS_english:Business:MHS:IMC"/>
                    <xsd:enumeration value=":Organization:TPS_english:Business:MHS:IMC:MEE6"/>
                    <xsd:enumeration value=":Organization:TPS_english:Business:MIKES"/>
                    <xsd:enumeration value=":Organization:TPS_english:Business:TEC"/>
                    <xsd:enumeration value=":Organization:TPS_english:Regional"/>
                    <xsd:enumeration value=":Organization:TPS_english:Regional:Frankfurt"/>
                    <xsd:enumeration value=":Organization:TPS_english:Regional:Germany"/>
                    <xsd:enumeration value=":Organization:TPS_english:Regional:TEC"/>
                    <xsd:enumeration value=":Organization:TPS_english:Regional:TEC:TECM"/>
                    <xsd:enumeration value=":Organization:TPS_english:Regional:TEC:TECM:MIKES"/>
                    <xsd:enumeration value=":Organization:TPS_italian"/>
                    <xsd:enumeration value=":Organization:TPS_italian:TCS"/>
                    <xsd:enumeration value=":Organization:TPS_japanese"/>
                    <xsd:enumeration value=":USADocuments"/>
                    <xsd:enumeration value=":BABT UK Documents:SchemeHyperlinks"/>
                    <xsd:enumeration value=":BABT UK Documents:GuidanceDocuments"/>
                  </xsd:restriction>
                </xsd:simpleType>
              </xsd:element>
            </xsd:sequence>
          </xsd:extension>
        </xsd:complexContent>
      </xsd:complexType>
    </xsd:element>
    <xsd:element name="RevisionNumber" ma:index="25" nillable="true" ma:displayName="Rev_No." ma:internalName="RevisionNumber">
      <xsd:simpleType>
        <xsd:restriction base="dms:Text"/>
      </xsd:simpleType>
    </xsd:element>
    <xsd:element name="Link" ma:index="26" nillable="true" ma:displayName="Link" ma:internalName="Link">
      <xsd:simpleType>
        <xsd:restriction base="dms:Text"/>
      </xsd:simpleType>
    </xsd:element>
    <xsd:element name="Description0" ma:index="27" nillable="true" ma:displayName="Confirmation" ma:format="DateOnly" ma:internalName="Description0">
      <xsd:simpleType>
        <xsd:restriction base="dms:DateTime"/>
      </xsd:simpleType>
    </xsd:element>
    <xsd:element name="qdoc_originallink" ma:index="28" nillable="true" ma:displayName="Original" ma:internalName="qdoc_original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qdoc_viewgroup" ma:index="29" nillable="true" ma:displayName="qdoc_viewgroup" ma:default="public" ma:internalName="qdoc_viewgroup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ublic"/>
                    <xsd:enumeration value="original"/>
                    <xsd:enumeration value="pdf_only"/>
                    <xsd:enumeration value="publication_delayed"/>
                    <xsd:enumeration value="quarantine"/>
                  </xsd:restriction>
                </xsd:simpleType>
              </xsd:element>
            </xsd:sequence>
          </xsd:extension>
        </xsd:complexContent>
      </xsd:complexType>
    </xsd:element>
    <xsd:element name="QDoc_URL" ma:index="30" nillable="true" ma:displayName="URL" ma:internalName="QDoc_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qdoc_x0020_viewgroup" ma:index="38" nillable="true" ma:displayName="qdoc viewgroup" ma:internalName="qdoc_x0020_viewgroup">
      <xsd:simpleType>
        <xsd:restriction base="dms:Text"/>
      </xsd:simpleType>
    </xsd:element>
  </xsd:schema>
  <xsd:schema xmlns:xsd="http://www.w3.org/2001/XMLSchema" xmlns:dms="http://schemas.microsoft.com/office/2006/documentManagement/types" targetNamespace="e2e5e284-a580-4683-85df-8ce7bece8067" elementFormDefault="qualified">
    <xsd:import namespace="http://schemas.microsoft.com/office/2006/documentManagement/types"/>
    <xsd:element name="Target_x0020_Audiences" ma:index="37" nillable="true" ma:displayName="Target Audiences" ma:internalName="Target_x0020_Audiences">
      <xsd:simpleType>
        <xsd:restriction base="dms:Unknown"/>
      </xsd:simpleType>
    </xsd:element>
    <xsd:element name="Acceptance_x0020_GBR" ma:index="40" nillable="true" ma:displayName="Überpr. BR" ma:internalName="Acceptance_x0020_GBR">
      <xsd:simpleType>
        <xsd:restriction base="dms:Text">
          <xsd:maxLength value="255"/>
        </xsd:restriction>
      </xsd:simpleType>
    </xsd:element>
    <xsd:element name="Upload_x0020_Date" ma:index="41" nillable="true" ma:displayName="Upload Date" ma:format="DateOnly" ma:internalName="Upload_x0020_Date">
      <xsd:simpleType>
        <xsd:restriction base="dms:DateTime"/>
      </xsd:simpleType>
    </xsd:element>
    <xsd:element name="Accepted" ma:index="42" nillable="true" ma:displayName="Accepted" ma:format="DateOnly" ma:internalName="Accepted">
      <xsd:simpleType>
        <xsd:restriction base="dms:DateTime"/>
      </xsd:simpleType>
    </xsd:element>
    <xsd:element name="Open" ma:index="43" nillable="true" ma:displayName="Open" ma:internalName="Open">
      <xsd:simpleType>
        <xsd:restriction base="dms:Text">
          <xsd:maxLength value="255"/>
        </xsd:restriction>
      </xsd:simpleType>
    </xsd:element>
    <xsd:element name="Comment" ma:index="44" nillable="true" ma:displayName="Comment" ma:internalName="Comment">
      <xsd:simpleType>
        <xsd:restriction base="dms:Note"/>
      </xsd:simpleType>
    </xsd:element>
  </xsd:schema>
  <xsd:schema xmlns:xsd="http://www.w3.org/2001/XMLSchema" xmlns:dms="http://schemas.microsoft.com/office/2006/documentManagement/types" targetNamespace="a4d111d7-d939-4dcf-9179-1b666cc7f70f" elementFormDefault="qualified">
    <xsd:import namespace="http://schemas.microsoft.com/office/2006/documentManagement/types"/>
    <xsd:element name="References" ma:index="39" nillable="true" ma:displayName="References" ma:internalName="Reference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QD_Author xmlns="http://schemas.microsoft.com/sharepoint/v3">Thomas Kreten</QD_Author>
    <PrimaryFile xmlns="http://schemas.microsoft.com/sharepoint/v3" xsi:nil="true"/>
    <Check_in_by xmlns="http://schemas.microsoft.com/sharepoint/v3">Michael Linscheid</Check_in_by>
    <Scheme xmlns="http://schemas.microsoft.com/sharepoint/v3"/>
    <Description0 xmlns="http://schemas.microsoft.com/sharepoint/v3" xsi:nil="true"/>
    <QDocFriendlyVersionID xmlns="http://schemas.microsoft.com/sharepoint/v3" xsi:nil="true"/>
    <QDocLocation xmlns="http://schemas.microsoft.com/sharepoint/v3">MUC</QDocLocation>
    <Categories0 xmlns="http://schemas.microsoft.com/sharepoint/v3"/>
    <Area xmlns="http://schemas.microsoft.com/sharepoint/v3">Germany</Area>
    <qdoc_viewgroup xmlns="http://schemas.microsoft.com/sharepoint/v3">
      <Value>public</Value>
    </qdoc_viewgroup>
    <RevisionNumber xmlns="http://schemas.microsoft.com/sharepoint/v3">4</RevisionNumber>
    <DocType xmlns="http://schemas.microsoft.com/sharepoint/v3">Form</DocType>
    <LocalAccreditation xmlns="http://schemas.microsoft.com/sharepoint/v3">
      <Value>Germany</Value>
    </LocalAccreditation>
    <TPSEffectiveDate xmlns="http://schemas.microsoft.com/sharepoint/v3">2016-08-09T22:00:00+00:00</TPSEffectiveDate>
    <Organization xmlns="http://schemas.microsoft.com/sharepoint/v3">TÜV Rail</Organization>
    <QDoc_Language xmlns="http://schemas.microsoft.com/sharepoint/v3">
      <Value>English</Value>
    </QDoc_Language>
    <QDoc_URL xmlns="http://schemas.microsoft.com/sharepoint/v3">
      <Url xsi:nil="true"/>
      <Description xsi:nil="true"/>
    </QDoc_URL>
    <qdoc_originallink xmlns="http://schemas.microsoft.com/sharepoint/v3">
      <Url xsi:nil="true"/>
      <Description xsi:nil="true"/>
    </qdoc_originallink>
    <DocumentID xmlns="http://schemas.microsoft.com/sharepoint/v3">TR_RA_F_04.01</DocumentID>
    <Element xmlns="http://schemas.microsoft.com/sharepoint/v3">04</Element>
    <SupportUnit xmlns="http://schemas.microsoft.com/sharepoint/v3" xsi:nil="true"/>
    <Link xmlns="http://schemas.microsoft.com/sharepoint/v3" xsi:nil="true"/>
    <Auditing xmlns="http://schemas.microsoft.com/sharepoint/v3">all</Auditing>
    <Target_x0020_Audiences xmlns="e2e5e284-a580-4683-85df-8ce7bece8067" xsi:nil="true"/>
    <qdoc_x0020_viewgroup xmlns="http://schemas.microsoft.com/sharepoint/v3" xsi:nil="true"/>
    <References xmlns="a4d111d7-d939-4dcf-9179-1b666cc7f70f" xsi:nil="true"/>
    <Acceptance_x0020_GBR xmlns="e2e5e284-a580-4683-85df-8ce7bece8067" xsi:nil="true"/>
    <Upload_x0020_Date xmlns="e2e5e284-a580-4683-85df-8ce7bece8067" xsi:nil="true"/>
    <Open xmlns="e2e5e284-a580-4683-85df-8ce7bece8067" xsi:nil="true"/>
    <Accepted xmlns="e2e5e284-a580-4683-85df-8ce7bece8067" xsi:nil="true"/>
    <Comment xmlns="e2e5e284-a580-4683-85df-8ce7bece806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FAF282-5904-46F0-8A6A-CB09F560B5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e5e284-a580-4683-85df-8ce7bece8067"/>
    <ds:schemaRef ds:uri="a4d111d7-d939-4dcf-9179-1b666cc7f70f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603F84A7-BA53-483A-93DA-8E7ADA40E5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280B74-AAF2-4333-85FE-67D79EB947C2}">
  <ds:schemaRefs>
    <ds:schemaRef ds:uri="http://schemas.microsoft.com/office/2006/metadata/properties"/>
    <ds:schemaRef ds:uri="http://schemas.microsoft.com/sharepoint/v3"/>
    <ds:schemaRef ds:uri="e2e5e284-a580-4683-85df-8ce7bece8067"/>
    <ds:schemaRef ds:uri="a4d111d7-d939-4dcf-9179-1b666cc7f70f"/>
  </ds:schemaRefs>
</ds:datastoreItem>
</file>

<file path=customXml/itemProps4.xml><?xml version="1.0" encoding="utf-8"?>
<ds:datastoreItem xmlns:ds="http://schemas.openxmlformats.org/officeDocument/2006/customXml" ds:itemID="{7E6E8674-163F-43F7-BE74-38EB0259E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TR_RA_F_04.01.dotm</Template>
  <TotalTime>4</TotalTime>
  <Pages>21</Pages>
  <Words>5906</Words>
  <Characters>18227</Characters>
  <Application>Microsoft Office Word</Application>
  <DocSecurity>0</DocSecurity>
  <Lines>151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Test report Fault Insertion Tests</vt:lpstr>
      <vt:lpstr>Test report Fault Insertion Tests</vt:lpstr>
    </vt:vector>
  </TitlesOfParts>
  <Company>TÜV SÜD Rail GmbH</Company>
  <LinksUpToDate>false</LinksUpToDate>
  <CharactersWithSpaces>24085</CharactersWithSpaces>
  <SharedDoc>false</SharedDoc>
  <HLinks>
    <vt:vector size="42" baseType="variant">
      <vt:variant>
        <vt:i4>1114161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_Toc155606535</vt:lpwstr>
      </vt:variant>
      <vt:variant>
        <vt:i4>1114161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_Toc155606534</vt:lpwstr>
      </vt:variant>
      <vt:variant>
        <vt:i4>1114161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_Toc155606533</vt:lpwstr>
      </vt:variant>
      <vt:variant>
        <vt:i4>1114161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_Toc155606532</vt:lpwstr>
      </vt:variant>
      <vt:variant>
        <vt:i4>1114161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_Toc155606531</vt:lpwstr>
      </vt:variant>
      <vt:variant>
        <vt:i4>1114161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_Toc155606530</vt:lpwstr>
      </vt:variant>
      <vt:variant>
        <vt:i4>1048625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_Toc155606529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 Fault Insertion Tests</dc:title>
  <dc:creator>spali-ar</dc:creator>
  <cp:lastModifiedBy>Lian, Joyce</cp:lastModifiedBy>
  <cp:revision>4</cp:revision>
  <cp:lastPrinted>2020-09-08T01:42:00Z</cp:lastPrinted>
  <dcterms:created xsi:type="dcterms:W3CDTF">2023-08-08T05:51:00Z</dcterms:created>
  <dcterms:modified xsi:type="dcterms:W3CDTF">2023-08-08T05:54:00Z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0x010100456D96FF27B04514A83A57FED8EE11AF00DC3DFE76AACF3D479C0002C8C309567A</vt:lpwstr>
  </property>
  <property fmtid="{D5CDD505-2E9C-101B-9397-08002B2CF9AE}" pid="3" name="SecurityGroup">
    <vt:lpwstr>Public</vt:lpwstr>
  </property>
  <property fmtid="{D5CDD505-2E9C-101B-9397-08002B2CF9AE}" pid="4" name="_2015_ms_pID_725343">
    <vt:lpwstr>(2)rdXQ6FYkt16TnfrkC4lAGl9zpj/4PpJgsEz+moccl1k9cXn1PiU0ux4ChGIJ7Wrx/zS4G40c
ryVAaW7R32dLLDxknpR13BSAq0FBnkA819LLUfLFVeJg+0nui2oUtFEWL9tnALEK4e7mMCIT
GFrCSIKdgoPoXt6gmCf74M1LHWKFzfBrtxwlUvW7ipSMxM0Q5ZqyVyPRTaA5T3SVP3JKAlR5
0sMApeuB+Ulo9ywc/Y</vt:lpwstr>
  </property>
  <property fmtid="{D5CDD505-2E9C-101B-9397-08002B2CF9AE}" pid="5" name="_2015_ms_pID_7253431">
    <vt:lpwstr>001hpivUTLIh8EyofKRaTYXagBFdY5I6H5q5uDynz7CGU61CMZomI+
L//XP0CQf2W7mM0CK6MLd+6rgueTb0t+buJpm6azp3IPRiTrX1jdg7+Zm0xPfWQfGuwCbHyn
Fg6qCFQi4uTtuz1fwKlD4JxnqbpB8YkvJUpGI+JxXegShs3Zrz5PuahHIosPf6EJDh7LmlDL
1R4IS7fFP1uZGw8F</vt:lpwstr>
  </property>
</Properties>
</file>