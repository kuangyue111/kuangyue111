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58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351"/>
        <w:gridCol w:w="2184"/>
        <w:gridCol w:w="3066"/>
      </w:tblGrid>
      <w:tr w:rsidR="00331366" w14:paraId="58AE59A6" w14:textId="77777777" w:rsidTr="000D553C">
        <w:trPr>
          <w:trHeight w:val="320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9934" w14:textId="2B0AC9F0" w:rsidR="008C2B5B" w:rsidRDefault="00331366" w:rsidP="000D553C">
            <w:pPr>
              <w:tabs>
                <w:tab w:val="left" w:pos="1886"/>
              </w:tabs>
              <w:spacing w:line="240" w:lineRule="atLeast"/>
              <w:rPr>
                <w:rFonts w:ascii="Arial" w:hAnsi="Arial" w:cs="Arial"/>
                <w:sz w:val="20"/>
              </w:rPr>
            </w:pPr>
            <w:r w:rsidRPr="007A409D">
              <w:rPr>
                <w:sz w:val="20"/>
              </w:rPr>
              <w:br w:type="page"/>
            </w:r>
            <w:r w:rsidRPr="00331366">
              <w:rPr>
                <w:rFonts w:ascii="Arial" w:hAnsi="Arial" w:cs="Arial"/>
                <w:sz w:val="20"/>
              </w:rPr>
              <w:t xml:space="preserve">Standard: </w:t>
            </w:r>
            <w:r w:rsidR="005A6CD0">
              <w:rPr>
                <w:rFonts w:ascii="Arial" w:hAnsi="Arial" w:cs="Arial"/>
                <w:sz w:val="20"/>
              </w:rPr>
              <w:t xml:space="preserve"> </w:t>
            </w:r>
            <w:r w:rsidR="003847C2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847C2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0"/>
              </w:rPr>
            </w:r>
            <w:r w:rsidR="00384498">
              <w:rPr>
                <w:rFonts w:ascii="Arial" w:hAnsi="Arial" w:cs="Arial"/>
                <w:sz w:val="20"/>
              </w:rPr>
              <w:fldChar w:fldCharType="separate"/>
            </w:r>
            <w:r w:rsidR="003847C2">
              <w:rPr>
                <w:rFonts w:ascii="Arial" w:hAnsi="Arial" w:cs="Arial"/>
                <w:sz w:val="20"/>
              </w:rPr>
              <w:fldChar w:fldCharType="end"/>
            </w:r>
            <w:r w:rsidRPr="00331366">
              <w:rPr>
                <w:rFonts w:ascii="Arial" w:hAnsi="Arial" w:cs="Arial"/>
                <w:sz w:val="20"/>
              </w:rPr>
              <w:t xml:space="preserve"> </w:t>
            </w:r>
            <w:r w:rsidR="008C2B5B">
              <w:rPr>
                <w:rFonts w:ascii="Arial" w:hAnsi="Arial" w:cs="Arial"/>
                <w:sz w:val="20"/>
              </w:rPr>
              <w:t xml:space="preserve"> </w:t>
            </w:r>
            <w:r w:rsidR="00D722FC">
              <w:rPr>
                <w:rFonts w:ascii="Arial" w:hAnsi="Arial" w:cs="Arial"/>
                <w:sz w:val="20"/>
              </w:rPr>
              <w:t>I</w:t>
            </w:r>
            <w:r w:rsidR="00D332D8">
              <w:rPr>
                <w:rFonts w:ascii="Arial" w:hAnsi="Arial" w:cs="Arial"/>
                <w:sz w:val="20"/>
              </w:rPr>
              <w:t>EC</w:t>
            </w:r>
            <w:r w:rsidR="00D722FC">
              <w:rPr>
                <w:rFonts w:ascii="Arial" w:hAnsi="Arial" w:cs="Arial"/>
                <w:sz w:val="20"/>
              </w:rPr>
              <w:t xml:space="preserve"> </w:t>
            </w:r>
            <w:r w:rsidR="00D332D8">
              <w:rPr>
                <w:rFonts w:ascii="Arial" w:hAnsi="Arial" w:cs="Arial"/>
                <w:sz w:val="20"/>
              </w:rPr>
              <w:t xml:space="preserve">60730-1: </w:t>
            </w:r>
            <w:r w:rsidR="00D722FC">
              <w:rPr>
                <w:rFonts w:ascii="Arial" w:hAnsi="Arial" w:cs="Arial"/>
                <w:sz w:val="20"/>
              </w:rPr>
              <w:t>201</w:t>
            </w:r>
            <w:r w:rsidR="00D332D8">
              <w:rPr>
                <w:rFonts w:ascii="Arial" w:hAnsi="Arial" w:cs="Arial"/>
                <w:sz w:val="20"/>
              </w:rPr>
              <w:t>3+A1+A2</w:t>
            </w:r>
            <w:r w:rsidR="005A6CD0" w:rsidRPr="005A6CD0">
              <w:rPr>
                <w:rFonts w:ascii="Arial" w:hAnsi="Arial" w:cs="Arial"/>
                <w:sz w:val="20"/>
              </w:rPr>
              <w:t>;</w:t>
            </w:r>
            <w:r w:rsidR="005A6CD0">
              <w:rPr>
                <w:rFonts w:ascii="Arial" w:hAnsi="Arial" w:cs="Arial"/>
                <w:sz w:val="20"/>
              </w:rPr>
              <w:t xml:space="preserve"> </w:t>
            </w:r>
          </w:p>
          <w:p w14:paraId="66620032" w14:textId="7F1D69A2" w:rsidR="00331366" w:rsidRPr="00331366" w:rsidRDefault="00331366" w:rsidP="000D0BF9">
            <w:pPr>
              <w:tabs>
                <w:tab w:val="left" w:pos="1886"/>
              </w:tabs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331366" w14:paraId="49DBE9DF" w14:textId="77777777" w:rsidTr="000D553C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2D31" w14:textId="04A9F633" w:rsidR="00331366" w:rsidRPr="00737320" w:rsidRDefault="00747326" w:rsidP="000D553C">
            <w:pPr>
              <w:spacing w:line="240" w:lineRule="atLeast"/>
              <w:rPr>
                <w:rFonts w:ascii="Arial" w:hAnsi="Arial" w:cs="Arial"/>
                <w:color w:val="000000" w:themeColor="text1"/>
                <w:sz w:val="20"/>
              </w:rPr>
            </w:pPr>
            <w:r w:rsidRPr="007A409D">
              <w:rPr>
                <w:rFonts w:ascii="Arial" w:hAnsi="Arial" w:cs="Arial"/>
                <w:sz w:val="20"/>
              </w:rPr>
              <w:t>Client: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7C41" w14:textId="53EA704D" w:rsidR="00331366" w:rsidRPr="000E5345" w:rsidRDefault="001C6DE5" w:rsidP="000D553C">
            <w:pPr>
              <w:rPr>
                <w:rFonts w:ascii="Arial" w:hAnsi="Arial" w:cs="Arial"/>
                <w:bCs/>
                <w:color w:val="000000" w:themeColor="text1"/>
                <w:sz w:val="2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lang w:val="en-US" w:eastAsia="zh-CN"/>
              </w:rPr>
              <w:t>INFY POWER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A015" w14:textId="15477A48" w:rsidR="00331366" w:rsidRPr="009947D4" w:rsidRDefault="00747326" w:rsidP="000D553C">
            <w:pPr>
              <w:spacing w:line="240" w:lineRule="atLeast"/>
              <w:rPr>
                <w:rFonts w:ascii="Arial" w:hAnsi="Arial" w:cs="Arial"/>
                <w:sz w:val="20"/>
                <w:lang w:val="en-US" w:eastAsia="zh-CN"/>
              </w:rPr>
            </w:pPr>
            <w:r w:rsidRPr="007A409D">
              <w:rPr>
                <w:rFonts w:ascii="Arial" w:hAnsi="Arial" w:cs="Arial"/>
                <w:sz w:val="20"/>
              </w:rPr>
              <w:t>Product: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10A2" w14:textId="02D4213C" w:rsidR="00331366" w:rsidRPr="003847C2" w:rsidRDefault="003847C2" w:rsidP="000D553C">
            <w:pPr>
              <w:spacing w:line="240" w:lineRule="atLeast"/>
              <w:rPr>
                <w:rFonts w:ascii="Arial" w:hAnsi="Arial" w:cs="Arial"/>
                <w:bCs/>
                <w:sz w:val="20"/>
              </w:rPr>
            </w:pPr>
            <w:r w:rsidRPr="003847C2">
              <w:rPr>
                <w:rFonts w:ascii="Arial" w:hAnsi="Arial" w:cs="Arial"/>
                <w:bCs/>
                <w:sz w:val="20"/>
              </w:rPr>
              <w:t>Rechargeable Li</w:t>
            </w:r>
            <w:r w:rsidRPr="003847C2">
              <w:rPr>
                <w:rFonts w:ascii="Arial" w:hAnsi="Arial" w:cs="Arial" w:hint="eastAsia"/>
                <w:bCs/>
                <w:sz w:val="20"/>
              </w:rPr>
              <w:t>-i</w:t>
            </w:r>
            <w:r w:rsidRPr="003847C2">
              <w:rPr>
                <w:rFonts w:ascii="Arial" w:hAnsi="Arial" w:cs="Arial"/>
                <w:bCs/>
                <w:sz w:val="20"/>
              </w:rPr>
              <w:t>on B</w:t>
            </w:r>
            <w:r w:rsidRPr="003847C2">
              <w:rPr>
                <w:rFonts w:ascii="Arial" w:hAnsi="Arial" w:cs="Arial" w:hint="eastAsia"/>
                <w:bCs/>
                <w:sz w:val="20"/>
                <w:lang w:eastAsia="zh-CN"/>
              </w:rPr>
              <w:t>att</w:t>
            </w:r>
            <w:r w:rsidRPr="003847C2">
              <w:rPr>
                <w:rFonts w:ascii="Arial" w:hAnsi="Arial" w:cs="Arial"/>
                <w:bCs/>
                <w:sz w:val="20"/>
              </w:rPr>
              <w:t>ery</w:t>
            </w:r>
            <w:r w:rsidR="00D332D8">
              <w:rPr>
                <w:rFonts w:ascii="Arial" w:hAnsi="Arial" w:cs="Arial"/>
                <w:bCs/>
                <w:sz w:val="20"/>
              </w:rPr>
              <w:t xml:space="preserve"> S</w:t>
            </w:r>
            <w:r w:rsidR="00D332D8">
              <w:rPr>
                <w:rFonts w:ascii="Arial" w:hAnsi="Arial" w:cs="Arial" w:hint="eastAsia"/>
                <w:bCs/>
                <w:sz w:val="20"/>
                <w:lang w:eastAsia="zh-CN"/>
              </w:rPr>
              <w:t>ystem</w:t>
            </w:r>
          </w:p>
        </w:tc>
      </w:tr>
      <w:tr w:rsidR="00747326" w14:paraId="0FAFFC63" w14:textId="77777777" w:rsidTr="000D553C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7F3BF" w14:textId="31530FBA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</w:rPr>
              <w:t xml:space="preserve">Test by: 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90CD" w14:textId="77777777" w:rsidR="00747326" w:rsidRPr="00747326" w:rsidRDefault="00747326" w:rsidP="0074732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B49C" w14:textId="7EF82FE8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  <w:lang w:val="en-GB"/>
              </w:rPr>
              <w:t>Review by: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77A0" w14:textId="77777777" w:rsidR="00747326" w:rsidRPr="007A409D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747326" w14:paraId="5C6ECCC4" w14:textId="77777777" w:rsidTr="00747326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0B79" w14:textId="303F0BBC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  <w:lang w:val="en-GB"/>
              </w:rPr>
              <w:t>Test Date: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F12EC" w14:textId="6E064C28" w:rsidR="00747326" w:rsidRPr="00747326" w:rsidRDefault="008C2B5B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</w:t>
            </w:r>
            <w:r w:rsidR="00AA17E0"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 w:hint="eastAsia"/>
                <w:sz w:val="20"/>
                <w:lang w:eastAsia="zh-CN"/>
              </w:rPr>
              <w:t>-</w:t>
            </w:r>
            <w:r w:rsidR="00AA17E0">
              <w:rPr>
                <w:rFonts w:ascii="Arial" w:hAnsi="Arial" w:cs="Arial"/>
                <w:sz w:val="20"/>
                <w:lang w:eastAsia="zh-CN"/>
              </w:rPr>
              <w:t>0</w:t>
            </w:r>
            <w:r w:rsidR="001C6DE5">
              <w:rPr>
                <w:rFonts w:ascii="Arial" w:hAnsi="Arial" w:cs="Arial"/>
                <w:sz w:val="20"/>
                <w:lang w:eastAsia="zh-CN"/>
              </w:rPr>
              <w:t>8</w:t>
            </w:r>
            <w:r>
              <w:rPr>
                <w:rFonts w:ascii="Arial" w:hAnsi="Arial" w:cs="Arial" w:hint="eastAsia"/>
                <w:sz w:val="20"/>
                <w:lang w:eastAsia="zh-CN"/>
              </w:rPr>
              <w:t>-</w:t>
            </w:r>
            <w:r w:rsidR="001C6DE5">
              <w:rPr>
                <w:rFonts w:ascii="Arial" w:hAnsi="Arial" w:cs="Arial"/>
                <w:sz w:val="20"/>
                <w:lang w:eastAsia="zh-CN"/>
              </w:rPr>
              <w:t>08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CC36" w14:textId="0C1F2475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  <w:lang w:val="en-GB"/>
              </w:rPr>
              <w:t>Review Date: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3B5" w14:textId="77777777" w:rsidR="00747326" w:rsidRPr="007A409D" w:rsidRDefault="00747326" w:rsidP="00747326">
            <w:pPr>
              <w:tabs>
                <w:tab w:val="left" w:pos="2715"/>
              </w:tabs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331366" w14:paraId="7A994A18" w14:textId="77777777" w:rsidTr="000D553C">
        <w:trPr>
          <w:trHeight w:val="385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0151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A409D">
              <w:rPr>
                <w:rFonts w:ascii="Arial" w:hAnsi="Arial" w:cs="Arial"/>
                <w:sz w:val="20"/>
              </w:rPr>
              <w:t>Full-test: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4CB3" w14:textId="378614A8" w:rsidR="00331366" w:rsidRPr="007A409D" w:rsidRDefault="008C2B5B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0"/>
              </w:rPr>
            </w:r>
            <w:r w:rsidR="0038449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0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6BC8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C222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331366" w14:paraId="7774E1EF" w14:textId="77777777" w:rsidTr="000D553C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BA1F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A409D">
              <w:rPr>
                <w:rFonts w:ascii="Arial" w:hAnsi="Arial" w:cs="Arial"/>
                <w:sz w:val="20"/>
              </w:rPr>
              <w:t>Re-test: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1753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0"/>
              </w:rPr>
            </w:r>
            <w:r w:rsidR="0038449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7962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8136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</w:tbl>
    <w:p w14:paraId="500B8E61" w14:textId="5374C3AA" w:rsidR="00331366" w:rsidRDefault="00331366">
      <w:pPr>
        <w:pStyle w:val="Title"/>
        <w:rPr>
          <w:rFonts w:ascii="Arial" w:hAnsi="Arial" w:cs="Arial"/>
          <w:b/>
        </w:rPr>
      </w:pPr>
    </w:p>
    <w:p w14:paraId="4183305E" w14:textId="77777777" w:rsidR="00F72839" w:rsidRDefault="00F72839">
      <w:pPr>
        <w:pStyle w:val="Title"/>
        <w:rPr>
          <w:rFonts w:ascii="Arial" w:hAnsi="Arial" w:cs="Arial"/>
          <w:b/>
        </w:rPr>
      </w:pPr>
    </w:p>
    <w:p w14:paraId="30F467D0" w14:textId="26A89023" w:rsidR="00E66BD5" w:rsidRDefault="00AF5405">
      <w:pPr>
        <w:pStyle w:val="Title"/>
        <w:rPr>
          <w:rFonts w:ascii="Arial" w:hAnsi="Arial" w:cs="Arial"/>
          <w:b/>
        </w:rPr>
      </w:pPr>
      <w:r w:rsidRPr="00A61BAC">
        <w:rPr>
          <w:rFonts w:ascii="Arial" w:hAnsi="Arial" w:cs="Arial"/>
          <w:b/>
        </w:rPr>
        <w:t>Fault Insertion Tests</w:t>
      </w:r>
    </w:p>
    <w:p w14:paraId="2BAE634F" w14:textId="77777777" w:rsidR="006E1C83" w:rsidRDefault="006E1C83">
      <w:pPr>
        <w:pStyle w:val="Title"/>
        <w:rPr>
          <w:rFonts w:ascii="Arial" w:hAnsi="Arial" w:cs="Arial"/>
          <w:b/>
        </w:rPr>
      </w:pPr>
    </w:p>
    <w:tbl>
      <w:tblPr>
        <w:tblW w:w="946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170"/>
        <w:gridCol w:w="6390"/>
      </w:tblGrid>
      <w:tr w:rsidR="003A6827" w14:paraId="7F1892A4" w14:textId="77777777" w:rsidTr="006E2C05">
        <w:tc>
          <w:tcPr>
            <w:tcW w:w="1905" w:type="dxa"/>
          </w:tcPr>
          <w:p w14:paraId="0499DE76" w14:textId="77777777" w:rsidR="003A6827" w:rsidRPr="007A409D" w:rsidRDefault="003A6827" w:rsidP="000D553C">
            <w:pPr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7A409D">
              <w:rPr>
                <w:rFonts w:ascii="Arial" w:hAnsi="Arial" w:cs="Arial"/>
                <w:bCs/>
                <w:sz w:val="20"/>
              </w:rPr>
              <w:t>Result</w:t>
            </w:r>
            <w:r w:rsidRPr="007A409D">
              <w:rPr>
                <w:rFonts w:ascii="Arial" w:hAnsi="Arial" w:cs="Arial"/>
                <w:sz w:val="20"/>
              </w:rPr>
              <w:t xml:space="preserve"> </w:t>
            </w:r>
            <w:r w:rsidRPr="007A409D">
              <w:rPr>
                <w:rFonts w:ascii="Arial" w:hAnsi="Arial" w:cs="Arial"/>
                <w:b/>
                <w:sz w:val="20"/>
              </w:rPr>
              <w:t>F</w:t>
            </w:r>
            <w:r w:rsidRPr="007A409D">
              <w:rPr>
                <w:rFonts w:ascii="Arial" w:hAnsi="Arial" w:cs="Arial"/>
                <w:sz w:val="20"/>
              </w:rPr>
              <w:t>ail</w:t>
            </w:r>
            <w:r w:rsidRPr="007A409D">
              <w:rPr>
                <w:rFonts w:ascii="Arial" w:hAnsi="Arial" w:cs="Arial"/>
                <w:b/>
                <w:sz w:val="20"/>
              </w:rPr>
              <w:t xml:space="preserve"> </w:t>
            </w:r>
            <w:r w:rsidRPr="007A409D">
              <w:rPr>
                <w:rFonts w:ascii="Arial" w:hAnsi="Arial" w:cs="Arial"/>
                <w:sz w:val="20"/>
              </w:rPr>
              <w:t xml:space="preserve">or </w:t>
            </w:r>
            <w:r w:rsidRPr="007A409D">
              <w:rPr>
                <w:rFonts w:ascii="Arial" w:hAnsi="Arial" w:cs="Arial"/>
                <w:b/>
                <w:sz w:val="20"/>
              </w:rPr>
              <w:t>P</w:t>
            </w:r>
            <w:r w:rsidRPr="007A409D">
              <w:rPr>
                <w:rFonts w:ascii="Arial" w:hAnsi="Arial" w:cs="Arial"/>
                <w:sz w:val="20"/>
              </w:rPr>
              <w:t>ass</w:t>
            </w:r>
          </w:p>
        </w:tc>
        <w:tc>
          <w:tcPr>
            <w:tcW w:w="1170" w:type="dxa"/>
          </w:tcPr>
          <w:p w14:paraId="1DF7FB88" w14:textId="77777777" w:rsidR="003A6827" w:rsidRPr="007A409D" w:rsidRDefault="003A6827" w:rsidP="000D553C">
            <w:pPr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7A409D">
              <w:rPr>
                <w:rFonts w:ascii="Arial" w:hAnsi="Arial" w:cs="Arial"/>
                <w:b/>
                <w:bCs/>
                <w:sz w:val="20"/>
                <w:u w:val="single"/>
              </w:rPr>
              <w:t>Clause(s)</w:t>
            </w:r>
          </w:p>
        </w:tc>
        <w:tc>
          <w:tcPr>
            <w:tcW w:w="6390" w:type="dxa"/>
          </w:tcPr>
          <w:p w14:paraId="4D795FC1" w14:textId="77777777" w:rsidR="003A6827" w:rsidRPr="007A409D" w:rsidRDefault="003A6827" w:rsidP="000D553C">
            <w:pPr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7A409D">
              <w:rPr>
                <w:rFonts w:ascii="Arial" w:hAnsi="Arial" w:cs="Arial"/>
                <w:b/>
                <w:bCs/>
                <w:sz w:val="20"/>
                <w:u w:val="single"/>
              </w:rPr>
              <w:t>Test(s)</w:t>
            </w:r>
            <w:r w:rsidRPr="007A409D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6827" w14:paraId="44E32E3B" w14:textId="77777777" w:rsidTr="0044441E">
        <w:trPr>
          <w:trHeight w:hRule="exact" w:val="568"/>
        </w:trPr>
        <w:tc>
          <w:tcPr>
            <w:tcW w:w="1905" w:type="dxa"/>
            <w:vAlign w:val="center"/>
          </w:tcPr>
          <w:p w14:paraId="6CBEAA71" w14:textId="77777777" w:rsidR="003A6827" w:rsidRPr="0044441E" w:rsidRDefault="003A6827" w:rsidP="0044441E">
            <w:pPr>
              <w:tabs>
                <w:tab w:val="left" w:pos="743"/>
                <w:tab w:val="left" w:pos="1593"/>
                <w:tab w:val="left" w:pos="2302"/>
              </w:tabs>
              <w:ind w:left="-19" w:rightChars="-54" w:right="-130"/>
              <w:rPr>
                <w:rFonts w:ascii="Arial" w:hAnsi="Arial" w:cs="Arial"/>
                <w:sz w:val="20"/>
              </w:rPr>
            </w:pPr>
            <w:r w:rsidRPr="0044441E">
              <w:rPr>
                <w:rFonts w:ascii="Arial" w:hAnsi="Arial" w:cs="Arial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441E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0"/>
              </w:rPr>
            </w:r>
            <w:r w:rsidR="00384498">
              <w:rPr>
                <w:rFonts w:ascii="Arial" w:hAnsi="Arial" w:cs="Arial"/>
                <w:sz w:val="20"/>
              </w:rPr>
              <w:fldChar w:fldCharType="separate"/>
            </w:r>
            <w:r w:rsidRPr="0044441E">
              <w:rPr>
                <w:rFonts w:ascii="Arial" w:hAnsi="Arial" w:cs="Arial"/>
                <w:sz w:val="20"/>
              </w:rPr>
              <w:fldChar w:fldCharType="end"/>
            </w:r>
            <w:r w:rsidRPr="0044441E">
              <w:rPr>
                <w:rFonts w:ascii="Arial" w:hAnsi="Arial" w:cs="Arial"/>
                <w:sz w:val="20"/>
              </w:rPr>
              <w:t>F</w:t>
            </w:r>
            <w:r w:rsidRPr="0044441E">
              <w:rPr>
                <w:rFonts w:ascii="Arial" w:hAnsi="Arial" w:cs="Arial"/>
                <w:sz w:val="20"/>
              </w:rPr>
              <w:tab/>
            </w:r>
            <w:r w:rsidRPr="0044441E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441E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0"/>
              </w:rPr>
            </w:r>
            <w:r w:rsidR="00384498">
              <w:rPr>
                <w:rFonts w:ascii="Arial" w:hAnsi="Arial" w:cs="Arial"/>
                <w:sz w:val="20"/>
              </w:rPr>
              <w:fldChar w:fldCharType="separate"/>
            </w:r>
            <w:r w:rsidRPr="0044441E">
              <w:rPr>
                <w:rFonts w:ascii="Arial" w:hAnsi="Arial" w:cs="Arial"/>
                <w:sz w:val="20"/>
              </w:rPr>
              <w:fldChar w:fldCharType="end"/>
            </w:r>
            <w:r w:rsidRPr="0044441E">
              <w:rPr>
                <w:rFonts w:ascii="Arial" w:hAnsi="Arial" w:cs="Arial"/>
                <w:sz w:val="20"/>
              </w:rPr>
              <w:t>P</w:t>
            </w:r>
          </w:p>
        </w:tc>
        <w:tc>
          <w:tcPr>
            <w:tcW w:w="1170" w:type="dxa"/>
            <w:vAlign w:val="center"/>
          </w:tcPr>
          <w:p w14:paraId="699D9D78" w14:textId="7CDA1993" w:rsidR="003A6827" w:rsidRPr="0044441E" w:rsidRDefault="003847C2" w:rsidP="0044441E">
            <w:pPr>
              <w:widowControl w:val="0"/>
              <w:spacing w:before="40"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0"/>
              </w:rPr>
            </w:r>
            <w:r w:rsidR="0038449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 w:rsidR="006E1C83" w:rsidRPr="0044441E">
              <w:rPr>
                <w:rFonts w:ascii="Arial" w:hAnsi="Arial" w:cs="Arial"/>
                <w:sz w:val="20"/>
              </w:rPr>
              <w:t xml:space="preserve"> 3</w:t>
            </w:r>
            <w:r w:rsidR="006E2C05" w:rsidRPr="0044441E">
              <w:rPr>
                <w:rFonts w:ascii="Arial" w:hAnsi="Arial" w:cs="Arial"/>
                <w:sz w:val="20"/>
              </w:rPr>
              <w:t xml:space="preserve">.1 </w:t>
            </w:r>
          </w:p>
        </w:tc>
        <w:tc>
          <w:tcPr>
            <w:tcW w:w="6390" w:type="dxa"/>
            <w:vAlign w:val="center"/>
          </w:tcPr>
          <w:p w14:paraId="0777A984" w14:textId="2E685393" w:rsidR="006E1C83" w:rsidRPr="0044441E" w:rsidRDefault="006E1C83" w:rsidP="0044441E">
            <w:pPr>
              <w:pStyle w:val="Heading2"/>
              <w:numPr>
                <w:ilvl w:val="0"/>
                <w:numId w:val="0"/>
              </w:numPr>
              <w:rPr>
                <w:rFonts w:cs="Arial"/>
                <w:b w:val="0"/>
                <w:sz w:val="20"/>
                <w:lang w:val="en-US"/>
              </w:rPr>
            </w:pPr>
            <w:r w:rsidRPr="0044441E">
              <w:rPr>
                <w:rFonts w:cs="Arial"/>
                <w:b w:val="0"/>
                <w:sz w:val="20"/>
                <w:lang w:val="en-GB"/>
              </w:rPr>
              <w:t>Hardware single-fault test</w:t>
            </w:r>
          </w:p>
          <w:p w14:paraId="5EAEFE80" w14:textId="3AB68777" w:rsidR="003A6827" w:rsidRPr="0044441E" w:rsidRDefault="003A6827" w:rsidP="0044441E">
            <w:pPr>
              <w:widowControl w:val="0"/>
              <w:spacing w:before="40" w:line="240" w:lineRule="atLeast"/>
              <w:rPr>
                <w:rFonts w:ascii="Arial" w:hAnsi="Arial" w:cs="Arial"/>
                <w:sz w:val="20"/>
                <w:lang w:val="en-US"/>
              </w:rPr>
            </w:pPr>
          </w:p>
        </w:tc>
      </w:tr>
    </w:tbl>
    <w:p w14:paraId="05A77756" w14:textId="77777777" w:rsidR="003A6827" w:rsidRPr="003A6827" w:rsidRDefault="003A6827">
      <w:pPr>
        <w:pStyle w:val="Title"/>
        <w:rPr>
          <w:rFonts w:ascii="Arial" w:hAnsi="Arial" w:cs="Arial"/>
          <w:b/>
          <w:lang w:val="de-DE"/>
        </w:rPr>
      </w:pPr>
    </w:p>
    <w:p w14:paraId="7EB027E4" w14:textId="77777777" w:rsidR="00F03F28" w:rsidRPr="00A61BAC" w:rsidRDefault="00F03F28">
      <w:pPr>
        <w:rPr>
          <w:rFonts w:ascii="Arial" w:hAnsi="Arial" w:cs="Arial"/>
          <w:lang w:val="en-GB"/>
        </w:rPr>
      </w:pPr>
    </w:p>
    <w:p w14:paraId="46F741A6" w14:textId="77777777" w:rsidR="00E66BD5" w:rsidRPr="00A61BAC" w:rsidRDefault="00E66BD5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br w:type="page"/>
      </w:r>
    </w:p>
    <w:p w14:paraId="3CFBED14" w14:textId="77777777" w:rsidR="00F851E3" w:rsidRPr="00A61BAC" w:rsidRDefault="00F851E3" w:rsidP="00F03F28">
      <w:pPr>
        <w:pageBreakBefore/>
        <w:spacing w:before="120" w:after="240"/>
        <w:rPr>
          <w:rFonts w:ascii="Arial" w:hAnsi="Arial" w:cs="Arial"/>
          <w:b/>
          <w:sz w:val="36"/>
        </w:rPr>
      </w:pPr>
      <w:r w:rsidRPr="00A61BAC">
        <w:rPr>
          <w:rFonts w:ascii="Arial" w:hAnsi="Arial" w:cs="Arial"/>
          <w:b/>
          <w:sz w:val="36"/>
        </w:rPr>
        <w:lastRenderedPageBreak/>
        <w:t>General</w:t>
      </w:r>
    </w:p>
    <w:p w14:paraId="27C2FA6C" w14:textId="2E2FC0CE" w:rsidR="00F851E3" w:rsidRPr="00A61BAC" w:rsidRDefault="00F851E3" w:rsidP="00F851E3">
      <w:pPr>
        <w:rPr>
          <w:rFonts w:ascii="Arial" w:hAnsi="Arial" w:cs="Arial"/>
          <w:lang w:val="en-GB" w:eastAsia="zh-CN"/>
        </w:rPr>
      </w:pPr>
      <w:r w:rsidRPr="00A61BAC">
        <w:rPr>
          <w:rFonts w:ascii="Arial" w:hAnsi="Arial" w:cs="Arial"/>
          <w:lang w:val="en-GB"/>
        </w:rPr>
        <w:t xml:space="preserve">The </w:t>
      </w:r>
      <w:r w:rsidR="007E04BC" w:rsidRPr="00A61BAC">
        <w:rPr>
          <w:rFonts w:ascii="Arial" w:hAnsi="Arial" w:cs="Arial"/>
          <w:lang w:val="en-GB"/>
        </w:rPr>
        <w:t>Equipment under Test (</w:t>
      </w:r>
      <w:proofErr w:type="spellStart"/>
      <w:r w:rsidR="007E04BC" w:rsidRPr="00A61BAC">
        <w:rPr>
          <w:rFonts w:ascii="Arial" w:hAnsi="Arial" w:cs="Arial"/>
          <w:lang w:val="en-GB"/>
        </w:rPr>
        <w:t>Eu</w:t>
      </w:r>
      <w:r w:rsidR="003045EE" w:rsidRPr="00A61BAC">
        <w:rPr>
          <w:rFonts w:ascii="Arial" w:hAnsi="Arial" w:cs="Arial"/>
          <w:lang w:val="en-GB"/>
        </w:rPr>
        <w:t>T</w:t>
      </w:r>
      <w:proofErr w:type="spellEnd"/>
      <w:r w:rsidR="003045EE" w:rsidRPr="00A61BAC">
        <w:rPr>
          <w:rFonts w:ascii="Arial" w:hAnsi="Arial" w:cs="Arial"/>
          <w:lang w:val="en-GB"/>
        </w:rPr>
        <w:t>) is a</w:t>
      </w:r>
      <w:r w:rsidR="00D51211" w:rsidRPr="00A61BAC">
        <w:rPr>
          <w:rFonts w:ascii="Arial" w:hAnsi="Arial" w:cs="Arial"/>
          <w:lang w:val="en-GB"/>
        </w:rPr>
        <w:t xml:space="preserve"> </w:t>
      </w:r>
      <w:r w:rsidR="00CC19E1" w:rsidRPr="00A61BAC">
        <w:rPr>
          <w:rFonts w:ascii="Arial" w:hAnsi="Arial" w:cs="Arial"/>
          <w:lang w:val="en-GB"/>
        </w:rPr>
        <w:t xml:space="preserve">battery with </w:t>
      </w:r>
      <w:r w:rsidR="00827ED6" w:rsidRPr="00A61BAC">
        <w:rPr>
          <w:rFonts w:ascii="Arial" w:hAnsi="Arial" w:cs="Arial"/>
          <w:lang w:val="en-GB" w:eastAsia="zh-CN"/>
        </w:rPr>
        <w:t>BMS</w:t>
      </w:r>
      <w:r w:rsidR="00CC19E1" w:rsidRPr="00A61BAC">
        <w:rPr>
          <w:rFonts w:ascii="Arial" w:hAnsi="Arial" w:cs="Arial"/>
          <w:lang w:val="en-GB" w:eastAsia="zh-CN"/>
        </w:rPr>
        <w:t xml:space="preserve"> built-in</w:t>
      </w:r>
      <w:r w:rsidR="006567B9" w:rsidRPr="00A61BAC">
        <w:rPr>
          <w:rFonts w:ascii="Arial" w:hAnsi="Arial" w:cs="Arial"/>
          <w:lang w:val="en-GB" w:eastAsia="zh-CN"/>
        </w:rPr>
        <w:t>.</w:t>
      </w:r>
      <w:r w:rsidR="00DD1797" w:rsidRPr="00A61BAC">
        <w:rPr>
          <w:rFonts w:ascii="Arial" w:hAnsi="Arial" w:cs="Arial"/>
          <w:lang w:val="en-GB" w:eastAsia="zh-CN"/>
        </w:rPr>
        <w:t xml:space="preserve"> </w:t>
      </w:r>
      <w:r w:rsidR="00DD1797" w:rsidRPr="00A61BAC">
        <w:rPr>
          <w:rFonts w:ascii="Arial" w:hAnsi="Arial" w:cs="Arial"/>
          <w:highlight w:val="yellow"/>
          <w:lang w:val="en-GB" w:eastAsia="zh-CN"/>
        </w:rPr>
        <w:t>(</w:t>
      </w:r>
      <w:r w:rsidR="00DD1797" w:rsidRPr="00A61BAC">
        <w:rPr>
          <w:rFonts w:ascii="Arial" w:hAnsi="Arial" w:cs="Arial"/>
          <w:highlight w:val="yellow"/>
          <w:lang w:val="en-GB" w:eastAsia="zh-CN"/>
        </w:rPr>
        <w:t>带着电池做测试！注意安全！</w:t>
      </w:r>
      <w:r w:rsidR="00DD1797" w:rsidRPr="00A61BAC">
        <w:rPr>
          <w:rFonts w:ascii="Arial" w:hAnsi="Arial" w:cs="Arial"/>
          <w:highlight w:val="yellow"/>
          <w:lang w:val="en-GB" w:eastAsia="zh-CN"/>
        </w:rPr>
        <w:t>)</w:t>
      </w:r>
    </w:p>
    <w:p w14:paraId="2F6B9123" w14:textId="77777777" w:rsidR="00F822C2" w:rsidRPr="00A61BAC" w:rsidRDefault="00F822C2" w:rsidP="00A767F1">
      <w:pPr>
        <w:pStyle w:val="Heading1"/>
        <w:rPr>
          <w:rFonts w:cs="Arial"/>
          <w:lang w:val="en-GB"/>
        </w:rPr>
      </w:pPr>
      <w:bookmarkStart w:id="1" w:name="_Toc51487072"/>
      <w:r w:rsidRPr="00A61BAC">
        <w:rPr>
          <w:rFonts w:cs="Arial"/>
          <w:lang w:val="en-GB"/>
        </w:rPr>
        <w:t>Test equipment</w:t>
      </w:r>
      <w:bookmarkEnd w:id="1"/>
    </w:p>
    <w:p w14:paraId="4CABAD6D" w14:textId="11209ED3" w:rsidR="008E4983" w:rsidRPr="00A61BAC" w:rsidRDefault="008E4983" w:rsidP="00A767F1">
      <w:pPr>
        <w:pStyle w:val="Heading2"/>
        <w:rPr>
          <w:rFonts w:cs="Arial"/>
          <w:lang w:val="en-GB"/>
        </w:rPr>
      </w:pPr>
      <w:bookmarkStart w:id="2" w:name="_Toc51487073"/>
      <w:r w:rsidRPr="00A61BAC">
        <w:rPr>
          <w:rFonts w:cs="Arial"/>
          <w:lang w:val="en-GB"/>
        </w:rPr>
        <w:t xml:space="preserve">Test </w:t>
      </w:r>
      <w:r w:rsidRPr="00A61BAC">
        <w:rPr>
          <w:rFonts w:cs="Arial"/>
        </w:rPr>
        <w:t>equipment</w:t>
      </w:r>
      <w:r w:rsidRPr="00A61BAC">
        <w:rPr>
          <w:rFonts w:cs="Arial"/>
          <w:lang w:val="en-GB"/>
        </w:rPr>
        <w:t xml:space="preserve"> Client</w:t>
      </w:r>
      <w:bookmarkEnd w:id="2"/>
      <w:r w:rsidR="00847BA2" w:rsidRPr="00A61BAC">
        <w:rPr>
          <w:rFonts w:cs="Arial"/>
          <w:lang w:val="en-GB"/>
        </w:rPr>
        <w:t xml:space="preserve"> </w:t>
      </w:r>
      <w:r w:rsidR="00847BA2" w:rsidRPr="00A61BAC">
        <w:rPr>
          <w:rFonts w:cs="Arial"/>
          <w:lang w:val="en-GB" w:eastAsia="zh-CN"/>
        </w:rPr>
        <w:t>测试用设备信息</w:t>
      </w:r>
    </w:p>
    <w:p w14:paraId="712913E6" w14:textId="77777777" w:rsidR="00292EBB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b/>
          <w:lang w:val="en-GB"/>
        </w:rPr>
        <w:t>Attention:</w:t>
      </w:r>
      <w:r w:rsidRPr="00A61BAC">
        <w:rPr>
          <w:rFonts w:ascii="Arial" w:hAnsi="Arial" w:cs="Arial"/>
          <w:lang w:val="en-GB"/>
        </w:rPr>
        <w:t xml:space="preserve"> </w:t>
      </w:r>
      <w:r w:rsidR="00F53EFC" w:rsidRPr="00A61BAC">
        <w:rPr>
          <w:rFonts w:ascii="Arial" w:hAnsi="Arial" w:cs="Arial"/>
          <w:u w:val="single"/>
          <w:lang w:val="en-GB"/>
        </w:rPr>
        <w:t xml:space="preserve"> </w:t>
      </w:r>
    </w:p>
    <w:p w14:paraId="4FED4E92" w14:textId="77777777" w:rsidR="00292EBB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>Check that</w:t>
      </w:r>
    </w:p>
    <w:p w14:paraId="5DEC2628" w14:textId="77777777" w:rsidR="00F53EFC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>- the calibration/verification records of test and measuring equipment indicate that calibration is traceable to national/international standards of measurement.</w:t>
      </w:r>
    </w:p>
    <w:p w14:paraId="4780B4AE" w14:textId="77777777" w:rsidR="00292EBB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 xml:space="preserve">- the records for calibration/verification of test and measuring equipment </w:t>
      </w:r>
      <w:r w:rsidR="00074874" w:rsidRPr="00A61BAC">
        <w:rPr>
          <w:rFonts w:ascii="Arial" w:hAnsi="Arial" w:cs="Arial"/>
          <w:lang w:val="en-GB"/>
        </w:rPr>
        <w:t xml:space="preserve">are </w:t>
      </w:r>
      <w:r w:rsidRPr="00A61BAC">
        <w:rPr>
          <w:rFonts w:ascii="Arial" w:hAnsi="Arial" w:cs="Arial"/>
          <w:lang w:val="en-GB"/>
        </w:rPr>
        <w:t>maintained and satisfactory.</w:t>
      </w:r>
    </w:p>
    <w:p w14:paraId="2FA0637C" w14:textId="77777777" w:rsidR="009F1B3F" w:rsidRPr="00A61BAC" w:rsidRDefault="009F1B3F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 xml:space="preserve">- the calibration record shall be issued by a </w:t>
      </w:r>
      <w:r w:rsidR="00827ED6" w:rsidRPr="00A61BAC">
        <w:rPr>
          <w:rFonts w:ascii="Arial" w:hAnsi="Arial" w:cs="Arial"/>
          <w:lang w:val="en-GB"/>
        </w:rPr>
        <w:t>CNAS</w:t>
      </w:r>
      <w:r w:rsidRPr="00A61BAC">
        <w:rPr>
          <w:rFonts w:ascii="Arial" w:hAnsi="Arial" w:cs="Arial"/>
          <w:lang w:val="en-GB"/>
        </w:rPr>
        <w:t xml:space="preserve"> (national) or an ILAC (international) accredited laboratory</w:t>
      </w:r>
    </w:p>
    <w:p w14:paraId="3D4F0384" w14:textId="77777777" w:rsidR="00FA106F" w:rsidRDefault="00FA106F" w:rsidP="00F53EFC">
      <w:pPr>
        <w:rPr>
          <w:rFonts w:ascii="Arial" w:hAnsi="Arial" w:cs="Arial"/>
          <w:lang w:val="en-GB" w:eastAsia="zh-CN"/>
        </w:rPr>
      </w:pPr>
    </w:p>
    <w:p w14:paraId="37155195" w14:textId="1DFE3BF6" w:rsidR="00292EBB" w:rsidRPr="00FA106F" w:rsidRDefault="00FA106F" w:rsidP="00F53EFC">
      <w:pPr>
        <w:rPr>
          <w:rFonts w:ascii="Arial" w:hAnsi="Arial" w:cs="Arial"/>
          <w:lang w:val="en-GB" w:eastAsia="zh-CN"/>
        </w:rPr>
      </w:pPr>
      <w:r w:rsidRPr="00FA106F">
        <w:rPr>
          <w:rFonts w:ascii="Arial" w:hAnsi="Arial" w:cs="Arial" w:hint="eastAsia"/>
          <w:highlight w:val="yellow"/>
          <w:lang w:val="en-GB" w:eastAsia="zh-CN"/>
        </w:rPr>
        <w:t>请详细列出所用的设备！</w:t>
      </w:r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3123"/>
        <w:gridCol w:w="3681"/>
        <w:gridCol w:w="2410"/>
      </w:tblGrid>
      <w:tr w:rsidR="00F822C2" w:rsidRPr="00A61BAC" w14:paraId="52072883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7E78A2F" w14:textId="77777777" w:rsidR="00F822C2" w:rsidRPr="00A61BAC" w:rsidRDefault="00F822C2" w:rsidP="00FA23E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No.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8AD0ABD" w14:textId="53514C16" w:rsidR="00F822C2" w:rsidRPr="00A61BAC" w:rsidRDefault="00F822C2" w:rsidP="00FA23E1">
            <w:pPr>
              <w:pStyle w:val="Tabellentitel"/>
              <w:keepNext w:val="0"/>
              <w:rPr>
                <w:rFonts w:eastAsia="MS Mincho"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Name</w:t>
            </w:r>
            <w:r w:rsidR="00847BA2" w:rsidRPr="00A61BAC">
              <w:rPr>
                <w:rFonts w:cs="Arial"/>
                <w:lang w:val="en-GB" w:eastAsia="zh-CN"/>
              </w:rPr>
              <w:t>设备名称及</w:t>
            </w:r>
            <w:r w:rsidR="00847BA2" w:rsidRPr="00A61BAC">
              <w:rPr>
                <w:rFonts w:cs="Arial"/>
                <w:lang w:val="en-GB" w:eastAsia="zh-CN"/>
              </w:rPr>
              <w:t>ID</w:t>
            </w:r>
          </w:p>
        </w:tc>
        <w:tc>
          <w:tcPr>
            <w:tcW w:w="3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181AA16" w14:textId="1B36A347" w:rsidR="00F822C2" w:rsidRPr="00A61BAC" w:rsidRDefault="00F822C2" w:rsidP="00FA23E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Identifier</w:t>
            </w:r>
            <w:r w:rsidR="00847BA2" w:rsidRPr="00A61BAC">
              <w:rPr>
                <w:rFonts w:cs="Arial"/>
                <w:lang w:val="en-GB" w:eastAsia="zh-CN"/>
              </w:rPr>
              <w:t>设备参数范围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666D507" w14:textId="762F78A0" w:rsidR="00F822C2" w:rsidRPr="00A61BAC" w:rsidRDefault="00F822C2" w:rsidP="00FA23E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Calibration</w:t>
            </w:r>
            <w:r w:rsidR="00847BA2" w:rsidRPr="00A61BAC">
              <w:rPr>
                <w:rFonts w:cs="Arial"/>
                <w:lang w:val="en-GB" w:eastAsia="zh-CN"/>
              </w:rPr>
              <w:t>校准到期日</w:t>
            </w:r>
          </w:p>
        </w:tc>
      </w:tr>
      <w:tr w:rsidR="00C53D6A" w:rsidRPr="00A61BAC" w14:paraId="76D3BF2A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A018D" w14:textId="77777777" w:rsidR="00C53D6A" w:rsidRPr="00A61BAC" w:rsidRDefault="00C53D6A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bookmarkStart w:id="3" w:name="_Ref457462242"/>
          </w:p>
        </w:tc>
        <w:bookmarkEnd w:id="3"/>
        <w:tc>
          <w:tcPr>
            <w:tcW w:w="31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0A87DE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eastAsia="MS Mincho" w:cs="Arial"/>
                <w:lang w:val="en-GB"/>
              </w:rPr>
            </w:pPr>
          </w:p>
        </w:tc>
        <w:tc>
          <w:tcPr>
            <w:tcW w:w="36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0B1D0D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6478D" w14:textId="77777777" w:rsidR="00C53D6A" w:rsidRPr="00A61BAC" w:rsidRDefault="00C53D6A" w:rsidP="00C53D6A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C53D6A" w:rsidRPr="00A61BAC" w14:paraId="159C66A6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9B162" w14:textId="77777777" w:rsidR="00C53D6A" w:rsidRPr="00A61BAC" w:rsidRDefault="00C53D6A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bookmarkStart w:id="4" w:name="_Ref457462244"/>
          </w:p>
        </w:tc>
        <w:bookmarkEnd w:id="4"/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FF6D1A4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AD586FF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8DFBF" w14:textId="77777777" w:rsidR="00C53D6A" w:rsidRPr="00A61BAC" w:rsidRDefault="00C53D6A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847BA2" w:rsidRPr="00A61BAC" w14:paraId="5E1423C3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07E6A" w14:textId="77777777" w:rsidR="00847BA2" w:rsidRPr="00A61BAC" w:rsidRDefault="00847BA2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11E85A6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AF9DC51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5CCF2" w14:textId="77777777" w:rsidR="00847BA2" w:rsidRPr="00A61BAC" w:rsidRDefault="00847BA2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847BA2" w:rsidRPr="00A61BAC" w14:paraId="6E5FE8C9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59BBE" w14:textId="77777777" w:rsidR="00847BA2" w:rsidRPr="00A61BAC" w:rsidRDefault="00847BA2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F049A71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EA5D9C2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FD94A" w14:textId="77777777" w:rsidR="00847BA2" w:rsidRPr="00A61BAC" w:rsidRDefault="00847BA2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847BA2" w:rsidRPr="00A61BAC" w14:paraId="30C5DAA3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840E5" w14:textId="77777777" w:rsidR="00847BA2" w:rsidRPr="00A61BAC" w:rsidRDefault="00847BA2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F0E94CE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D6F6B97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F6802" w14:textId="77777777" w:rsidR="00847BA2" w:rsidRPr="00A61BAC" w:rsidRDefault="00847BA2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</w:tbl>
    <w:p w14:paraId="41229C35" w14:textId="66DF9027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5" w:name="_Toc517703390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1</w:t>
      </w:r>
      <w:r w:rsidRPr="00A61BAC">
        <w:rPr>
          <w:rFonts w:cs="Arial"/>
          <w:lang w:val="en-US"/>
        </w:rPr>
        <w:t>: Test equipment</w:t>
      </w:r>
      <w:r w:rsidR="008E4983" w:rsidRPr="00A61BAC">
        <w:rPr>
          <w:rFonts w:cs="Arial"/>
          <w:lang w:val="en-US"/>
        </w:rPr>
        <w:t xml:space="preserve"> Client</w:t>
      </w:r>
      <w:bookmarkEnd w:id="5"/>
    </w:p>
    <w:p w14:paraId="78311FD0" w14:textId="0FD81269" w:rsidR="00AF19C1" w:rsidRPr="00A61BAC" w:rsidRDefault="00E83961" w:rsidP="00040316">
      <w:pPr>
        <w:spacing w:before="120" w:after="240"/>
        <w:rPr>
          <w:rFonts w:ascii="Arial" w:hAnsi="Arial" w:cs="Arial"/>
          <w:b/>
          <w:vanish/>
          <w:sz w:val="28"/>
          <w:szCs w:val="28"/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  <w:t>2</w:t>
      </w:r>
      <w:r w:rsidR="00AF19C1" w:rsidRPr="00A61BAC">
        <w:rPr>
          <w:rFonts w:ascii="Arial" w:hAnsi="Arial" w:cs="Arial"/>
          <w:b/>
          <w:vanish/>
          <w:sz w:val="28"/>
          <w:szCs w:val="28"/>
          <w:lang w:val="en-GB"/>
        </w:rPr>
        <w:t xml:space="preserve">Remark: The used equipment has to be identified within the tables of chapter </w:t>
      </w:r>
      <w:r w:rsidR="00C81E33" w:rsidRPr="00A61BAC">
        <w:rPr>
          <w:rFonts w:ascii="Arial" w:hAnsi="Arial" w:cs="Arial"/>
          <w:b/>
          <w:sz w:val="28"/>
          <w:szCs w:val="28"/>
        </w:rPr>
        <w:t xml:space="preserve"> </w:t>
      </w:r>
      <w:r w:rsidR="00AF19C1" w:rsidRPr="00A61BAC">
        <w:rPr>
          <w:rFonts w:ascii="Arial" w:hAnsi="Arial" w:cs="Arial"/>
          <w:b/>
          <w:vanish/>
          <w:sz w:val="28"/>
          <w:szCs w:val="28"/>
          <w:lang w:val="en-GB"/>
        </w:rPr>
        <w:t>.</w:t>
      </w:r>
    </w:p>
    <w:p w14:paraId="0F9E7417" w14:textId="77777777" w:rsidR="00753BE6" w:rsidRPr="00A61BAC" w:rsidRDefault="00753BE6" w:rsidP="00A767F1">
      <w:pPr>
        <w:pStyle w:val="Heading1"/>
        <w:rPr>
          <w:rFonts w:cs="Arial"/>
          <w:sz w:val="28"/>
          <w:szCs w:val="28"/>
          <w:lang w:val="en-GB"/>
        </w:rPr>
      </w:pPr>
      <w:bookmarkStart w:id="6" w:name="_Toc51487075"/>
      <w:r w:rsidRPr="00A61BAC">
        <w:rPr>
          <w:rFonts w:cs="Arial"/>
          <w:sz w:val="28"/>
          <w:szCs w:val="28"/>
          <w:lang w:val="en-GB"/>
        </w:rPr>
        <w:t>Test sample(s)</w:t>
      </w:r>
      <w:bookmarkEnd w:id="6"/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4395"/>
        <w:gridCol w:w="4819"/>
      </w:tblGrid>
      <w:tr w:rsidR="00753BE6" w:rsidRPr="00A61BAC" w14:paraId="16F1F452" w14:textId="77777777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CD83DD8" w14:textId="77777777" w:rsidR="00753BE6" w:rsidRPr="00A61BAC" w:rsidRDefault="00753BE6" w:rsidP="00C91C16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No.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EC956BF" w14:textId="77777777" w:rsidR="00753BE6" w:rsidRPr="00A61BAC" w:rsidRDefault="00753BE6" w:rsidP="00C91C16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Name</w:t>
            </w:r>
          </w:p>
        </w:tc>
        <w:tc>
          <w:tcPr>
            <w:tcW w:w="4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D11979C" w14:textId="77777777" w:rsidR="00753BE6" w:rsidRPr="00A61BAC" w:rsidRDefault="00753BE6" w:rsidP="00C91C16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Serial No.</w:t>
            </w:r>
            <w:r w:rsidR="00F53EFC" w:rsidRPr="00A61BAC">
              <w:rPr>
                <w:rFonts w:cs="Arial"/>
                <w:lang w:val="en-GB"/>
              </w:rPr>
              <w:t>/Identifier</w:t>
            </w:r>
          </w:p>
        </w:tc>
      </w:tr>
      <w:tr w:rsidR="00753BE6" w:rsidRPr="00A61BAC" w14:paraId="042AE330" w14:textId="77777777" w:rsidTr="00D541FE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AD8D" w14:textId="77777777" w:rsidR="00753BE6" w:rsidRPr="00A61BAC" w:rsidRDefault="00753BE6" w:rsidP="008565BC">
            <w:pPr>
              <w:pStyle w:val="Tabellenrumpf"/>
              <w:keepNext w:val="0"/>
              <w:numPr>
                <w:ilvl w:val="0"/>
                <w:numId w:val="18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bookmarkStart w:id="7" w:name="_Ref300652387"/>
          </w:p>
        </w:tc>
        <w:bookmarkEnd w:id="7"/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BACEA2A" w14:textId="77777777" w:rsidR="00753BE6" w:rsidRPr="00A61BAC" w:rsidRDefault="00753BE6" w:rsidP="005F66A8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48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3A03556" w14:textId="77777777" w:rsidR="00753BE6" w:rsidRPr="00A61BAC" w:rsidRDefault="00753BE6" w:rsidP="00C91C16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</w:tr>
      <w:tr w:rsidR="00856CC5" w:rsidRPr="00A61BAC" w14:paraId="4D3FEB1D" w14:textId="77777777" w:rsidTr="00D541FE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A4BBA" w14:textId="77777777" w:rsidR="00856CC5" w:rsidRPr="00A61BAC" w:rsidRDefault="00856CC5" w:rsidP="00856CC5">
            <w:pPr>
              <w:pStyle w:val="Tabellenrumpf"/>
              <w:keepNext w:val="0"/>
              <w:numPr>
                <w:ilvl w:val="0"/>
                <w:numId w:val="18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F180D9E" w14:textId="77777777" w:rsidR="00856CC5" w:rsidRPr="00A61BAC" w:rsidRDefault="00856CC5" w:rsidP="005F66A8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48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8CF215E" w14:textId="77777777" w:rsidR="00856CC5" w:rsidRPr="00A61BAC" w:rsidRDefault="00856CC5" w:rsidP="00856CC5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</w:tr>
    </w:tbl>
    <w:p w14:paraId="1C9C4B92" w14:textId="7BB40608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8" w:name="_Toc517703392"/>
      <w:bookmarkStart w:id="9" w:name="_Toc113766705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2</w:t>
      </w:r>
      <w:r w:rsidRPr="00A61BAC">
        <w:rPr>
          <w:rFonts w:cs="Arial"/>
          <w:lang w:val="en-US"/>
        </w:rPr>
        <w:t>: Test samples</w:t>
      </w:r>
      <w:bookmarkEnd w:id="8"/>
    </w:p>
    <w:p w14:paraId="1B862CA7" w14:textId="29A24F5D" w:rsidR="00AF6E69" w:rsidRPr="00EC36BF" w:rsidRDefault="00AF6E69" w:rsidP="00EC36BF">
      <w:pPr>
        <w:pStyle w:val="Heading2"/>
        <w:rPr>
          <w:rFonts w:cs="Arial"/>
          <w:lang w:val="en-GB"/>
        </w:rPr>
      </w:pPr>
      <w:bookmarkStart w:id="10" w:name="_Toc51487076"/>
      <w:r w:rsidRPr="00A61BAC">
        <w:rPr>
          <w:rFonts w:cs="Arial"/>
          <w:lang w:val="en-GB"/>
        </w:rPr>
        <w:t>Test sample HW revision</w:t>
      </w:r>
      <w:bookmarkEnd w:id="9"/>
      <w:bookmarkEnd w:id="10"/>
      <w:r w:rsidR="000E61B8" w:rsidRPr="00A61BAC">
        <w:rPr>
          <w:rFonts w:cs="Arial"/>
          <w:lang w:val="en-GB"/>
        </w:rPr>
        <w:t xml:space="preserve">: </w:t>
      </w:r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627"/>
        <w:gridCol w:w="1296"/>
      </w:tblGrid>
      <w:tr w:rsidR="00392A3B" w:rsidRPr="00A61BAC" w14:paraId="4BBEE715" w14:textId="77777777" w:rsidTr="00A731B0">
        <w:trPr>
          <w:cantSplit/>
        </w:trPr>
        <w:tc>
          <w:tcPr>
            <w:tcW w:w="8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1A49914" w14:textId="5FCF2213" w:rsidR="00392A3B" w:rsidRPr="00A61BAC" w:rsidRDefault="00392A3B" w:rsidP="000B75F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 xml:space="preserve">Schematics </w:t>
            </w:r>
            <w:r w:rsidRPr="00F20F8D">
              <w:rPr>
                <w:rFonts w:cs="Arial"/>
                <w:color w:val="000000" w:themeColor="text1"/>
                <w:highlight w:val="yellow"/>
                <w:lang w:val="en-GB" w:eastAsia="zh-CN"/>
              </w:rPr>
              <w:t>硬件板</w:t>
            </w:r>
            <w:r>
              <w:rPr>
                <w:rFonts w:cs="Arial" w:hint="eastAsia"/>
                <w:color w:val="000000" w:themeColor="text1"/>
                <w:lang w:val="en-GB" w:eastAsia="zh-CN"/>
              </w:rPr>
              <w:t xml:space="preserve"> </w:t>
            </w:r>
            <w:r>
              <w:rPr>
                <w:rFonts w:cs="Arial"/>
                <w:color w:val="000000" w:themeColor="text1"/>
                <w:lang w:val="en-GB" w:eastAsia="zh-CN"/>
              </w:rPr>
              <w:t>&amp;</w:t>
            </w:r>
            <w:r w:rsidRPr="00A61BAC">
              <w:rPr>
                <w:rFonts w:cs="Arial"/>
                <w:lang w:val="en-GB"/>
              </w:rPr>
              <w:t xml:space="preserve"> Version</w:t>
            </w:r>
            <w:r>
              <w:rPr>
                <w:rFonts w:cs="Arial" w:hint="eastAsia"/>
                <w:lang w:val="en-GB" w:eastAsia="zh-CN"/>
              </w:rPr>
              <w:t>版本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2915035" w14:textId="77777777" w:rsidR="00392A3B" w:rsidRPr="00A61BAC" w:rsidRDefault="00392A3B" w:rsidP="000B75F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Date</w:t>
            </w:r>
          </w:p>
        </w:tc>
      </w:tr>
      <w:tr w:rsidR="00392A3B" w:rsidRPr="00A61BAC" w14:paraId="18248047" w14:textId="77777777" w:rsidTr="00181521">
        <w:trPr>
          <w:cantSplit/>
        </w:trPr>
        <w:tc>
          <w:tcPr>
            <w:tcW w:w="8627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89E7FD" w14:textId="5BD6D09C" w:rsidR="00392A3B" w:rsidRPr="008628F3" w:rsidRDefault="00B20BDF" w:rsidP="00392A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val="en-US" w:eastAsia="zh-CN"/>
              </w:rPr>
              <w:lastRenderedPageBreak/>
              <w:t>样品</w:t>
            </w:r>
            <w:r w:rsidRPr="008628F3">
              <w:rPr>
                <w:rFonts w:ascii="Arial" w:hAnsi="Arial" w:cs="Arial" w:hint="eastAsia"/>
                <w:lang w:eastAsia="zh-CN"/>
              </w:rPr>
              <w:t>1</w:t>
            </w:r>
            <w:r w:rsidRPr="008628F3">
              <w:rPr>
                <w:rFonts w:ascii="Arial" w:hAnsi="Arial" w:cs="Arial" w:hint="eastAsia"/>
                <w:lang w:eastAsia="zh-CN"/>
              </w:rPr>
              <w:t>：</w:t>
            </w:r>
            <w:r w:rsidRPr="008628F3">
              <w:rPr>
                <w:rFonts w:ascii="Arial" w:hAnsi="Arial" w:cs="Arial" w:hint="eastAsia"/>
                <w:lang w:eastAsia="zh-CN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BSU02S2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A00)</w:t>
            </w:r>
            <w:r w:rsidR="00392A3B" w:rsidRPr="00392A3B">
              <w:rPr>
                <w:rFonts w:ascii="Arial" w:hAnsi="Arial" w:cs="Arial"/>
              </w:rPr>
              <w:t>+</w:t>
            </w:r>
            <w:r w:rsidR="00392A3B" w:rsidRPr="008628F3">
              <w:rPr>
                <w:rFonts w:ascii="Arial" w:hAnsi="Arial" w:cs="Arial"/>
              </w:rPr>
              <w:t xml:space="preserve"> BSU02U1 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: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A03</w:t>
            </w:r>
            <w:r w:rsidR="00392A3B" w:rsidRPr="008628F3">
              <w:rPr>
                <w:rFonts w:ascii="Arial" w:hAnsi="Arial" w:cs="Arial"/>
              </w:rPr>
              <w:t>) +</w:t>
            </w:r>
            <w:r w:rsidR="00392A3B" w:rsidRPr="00392A3B">
              <w:rPr>
                <w:rFonts w:ascii="Arial" w:hAnsi="Arial" w:cs="Arial" w:hint="eastAsia"/>
              </w:rPr>
              <w:t xml:space="preserve"> BMU01U1Z</w:t>
            </w:r>
            <w:r w:rsidR="00392A3B" w:rsidRPr="00392A3B">
              <w:rPr>
                <w:rFonts w:ascii="Arial" w:hAnsi="Arial" w:cs="Arial"/>
              </w:rPr>
              <w:t xml:space="preserve"> (A03)</w:t>
            </w:r>
          </w:p>
          <w:p w14:paraId="7795BC75" w14:textId="1509A40D" w:rsidR="00392A3B" w:rsidRPr="008628F3" w:rsidRDefault="00B20BDF" w:rsidP="00392A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val="en-US" w:eastAsia="zh-CN"/>
              </w:rPr>
              <w:t>样品</w:t>
            </w:r>
            <w:r w:rsidRPr="008628F3">
              <w:rPr>
                <w:rFonts w:ascii="Arial" w:hAnsi="Arial" w:cs="Arial" w:hint="eastAsia"/>
                <w:lang w:eastAsia="zh-CN"/>
              </w:rPr>
              <w:t>2</w:t>
            </w:r>
            <w:r w:rsidRPr="008628F3">
              <w:rPr>
                <w:rFonts w:ascii="Arial" w:hAnsi="Arial" w:cs="Arial" w:hint="eastAsia"/>
                <w:lang w:eastAsia="zh-CN"/>
              </w:rPr>
              <w:t>：</w:t>
            </w:r>
            <w:r w:rsidRPr="008628F3">
              <w:rPr>
                <w:rFonts w:ascii="Arial" w:hAnsi="Arial" w:cs="Arial" w:hint="eastAsia"/>
                <w:lang w:eastAsia="zh-CN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BSU02S3Z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A01)</w:t>
            </w:r>
            <w:r w:rsidR="00392A3B" w:rsidRPr="008628F3">
              <w:rPr>
                <w:rFonts w:ascii="Arial" w:hAnsi="Arial" w:cs="Arial"/>
              </w:rPr>
              <w:t xml:space="preserve"> BSU02U1 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: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A03</w:t>
            </w:r>
            <w:r w:rsidR="00392A3B" w:rsidRPr="008628F3">
              <w:rPr>
                <w:rFonts w:ascii="Arial" w:hAnsi="Arial" w:cs="Arial"/>
              </w:rPr>
              <w:t>)+</w:t>
            </w:r>
            <w:r w:rsidR="00392A3B" w:rsidRPr="00392A3B">
              <w:rPr>
                <w:rFonts w:ascii="Arial" w:hAnsi="Arial" w:cs="Arial" w:hint="eastAsia"/>
              </w:rPr>
              <w:t xml:space="preserve"> BMU01U1Z</w:t>
            </w:r>
            <w:r w:rsidR="00392A3B" w:rsidRPr="00392A3B">
              <w:rPr>
                <w:rFonts w:ascii="Arial" w:hAnsi="Arial" w:cs="Arial"/>
              </w:rPr>
              <w:t xml:space="preserve"> (A03)</w:t>
            </w:r>
          </w:p>
          <w:p w14:paraId="115C5919" w14:textId="39F5A179" w:rsidR="00392A3B" w:rsidRPr="008628F3" w:rsidRDefault="00392A3B" w:rsidP="00392A3B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sz w:val="20"/>
                <w:lang w:eastAsia="zh-CN"/>
              </w:rPr>
            </w:pPr>
          </w:p>
        </w:tc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D2CD8E" w14:textId="181957C4" w:rsidR="00392A3B" w:rsidRPr="008628F3" w:rsidRDefault="00392A3B" w:rsidP="008C2B5B">
            <w:pPr>
              <w:pStyle w:val="Tabellenrumpf"/>
              <w:jc w:val="left"/>
              <w:rPr>
                <w:rFonts w:cs="Arial"/>
                <w:lang w:eastAsia="zh-CN"/>
              </w:rPr>
            </w:pPr>
          </w:p>
        </w:tc>
      </w:tr>
    </w:tbl>
    <w:p w14:paraId="0853C192" w14:textId="0C0B5283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11" w:name="_Toc517703393"/>
      <w:bookmarkStart w:id="12" w:name="_Toc113766706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3</w:t>
      </w:r>
      <w:r w:rsidRPr="00A61BAC">
        <w:rPr>
          <w:rFonts w:cs="Arial"/>
          <w:lang w:val="en-US"/>
        </w:rPr>
        <w:t>: HW revision</w:t>
      </w:r>
      <w:bookmarkEnd w:id="11"/>
    </w:p>
    <w:p w14:paraId="1035B6FD" w14:textId="77777777" w:rsidR="00AF6E69" w:rsidRPr="00A61BAC" w:rsidRDefault="00AF6E69" w:rsidP="00A767F1">
      <w:pPr>
        <w:pStyle w:val="Heading2"/>
        <w:rPr>
          <w:rFonts w:cs="Arial"/>
          <w:lang w:val="en-GB"/>
        </w:rPr>
      </w:pPr>
      <w:bookmarkStart w:id="13" w:name="_Toc51487077"/>
      <w:r w:rsidRPr="00A61BAC">
        <w:rPr>
          <w:rFonts w:cs="Arial"/>
          <w:lang w:val="en-GB"/>
        </w:rPr>
        <w:t>Test sample SW revision</w:t>
      </w:r>
      <w:bookmarkEnd w:id="12"/>
      <w:bookmarkEnd w:id="13"/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627"/>
        <w:gridCol w:w="1296"/>
      </w:tblGrid>
      <w:tr w:rsidR="00392A3B" w:rsidRPr="00A61BAC" w14:paraId="2CF98125" w14:textId="77777777" w:rsidTr="00392A3B">
        <w:trPr>
          <w:cantSplit/>
          <w:trHeight w:val="471"/>
        </w:trPr>
        <w:tc>
          <w:tcPr>
            <w:tcW w:w="8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B9B9389" w14:textId="39F9B102" w:rsidR="00392A3B" w:rsidRPr="00A61BAC" w:rsidRDefault="00392A3B" w:rsidP="00392A3B">
            <w:pPr>
              <w:pStyle w:val="Tabellentitel"/>
              <w:keepNext w:val="0"/>
              <w:spacing w:before="120" w:after="12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 xml:space="preserve">Firm-/Software </w:t>
            </w:r>
            <w:r w:rsidRPr="00F20F8D">
              <w:rPr>
                <w:rFonts w:cs="Arial"/>
                <w:color w:val="000000" w:themeColor="text1"/>
                <w:highlight w:val="yellow"/>
                <w:lang w:val="en-GB" w:eastAsia="zh-CN"/>
              </w:rPr>
              <w:t>软件版</w:t>
            </w:r>
            <w:r>
              <w:rPr>
                <w:rFonts w:cs="Arial" w:hint="eastAsia"/>
                <w:color w:val="000000" w:themeColor="text1"/>
                <w:lang w:val="en-GB" w:eastAsia="zh-CN"/>
              </w:rPr>
              <w:t xml:space="preserve"> </w:t>
            </w:r>
            <w:r>
              <w:rPr>
                <w:rFonts w:cs="Arial"/>
                <w:color w:val="000000" w:themeColor="text1"/>
                <w:lang w:val="en-GB" w:eastAsia="zh-CN"/>
              </w:rPr>
              <w:t xml:space="preserve">&amp; </w:t>
            </w:r>
            <w:r w:rsidRPr="00A61BAC">
              <w:rPr>
                <w:rFonts w:cs="Arial"/>
                <w:lang w:val="en-GB"/>
              </w:rPr>
              <w:t>Version</w:t>
            </w:r>
            <w:r>
              <w:rPr>
                <w:rFonts w:cs="Arial" w:hint="eastAsia"/>
                <w:lang w:val="en-GB" w:eastAsia="zh-CN"/>
              </w:rPr>
              <w:t>版本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A77B222" w14:textId="77777777" w:rsidR="00392A3B" w:rsidRPr="00A61BAC" w:rsidRDefault="00392A3B" w:rsidP="00392A3B">
            <w:pPr>
              <w:pStyle w:val="Tabellentitel"/>
              <w:keepNext w:val="0"/>
              <w:spacing w:before="120" w:after="12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Date</w:t>
            </w:r>
          </w:p>
        </w:tc>
      </w:tr>
      <w:tr w:rsidR="00392A3B" w:rsidRPr="00A61BAC" w14:paraId="23C4D57F" w14:textId="77777777" w:rsidTr="00392A3B">
        <w:trPr>
          <w:cantSplit/>
          <w:trHeight w:val="471"/>
        </w:trPr>
        <w:tc>
          <w:tcPr>
            <w:tcW w:w="8627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6409D1" w14:textId="302D7080" w:rsidR="00392A3B" w:rsidRPr="00A61BAC" w:rsidRDefault="00392A3B" w:rsidP="000E61B8">
            <w:pPr>
              <w:pStyle w:val="Tabellenrumpf"/>
              <w:keepNext w:val="0"/>
              <w:tabs>
                <w:tab w:val="left" w:pos="357"/>
              </w:tabs>
              <w:spacing w:before="60" w:after="60"/>
              <w:jc w:val="left"/>
              <w:rPr>
                <w:rFonts w:cs="Arial"/>
                <w:sz w:val="20"/>
                <w:lang w:val="en-GB" w:eastAsia="zh-CN"/>
              </w:rPr>
            </w:pPr>
            <w:r>
              <w:rPr>
                <w:rFonts w:cs="Arial" w:hint="eastAsia"/>
                <w:sz w:val="20"/>
                <w:lang w:val="en-GB" w:eastAsia="zh-CN"/>
              </w:rPr>
              <w:t>B</w:t>
            </w:r>
            <w:r>
              <w:rPr>
                <w:rFonts w:cs="Arial"/>
                <w:sz w:val="20"/>
                <w:lang w:val="en-GB" w:eastAsia="zh-CN"/>
              </w:rPr>
              <w:t>SU: V1.13 + BMU: V100.05</w:t>
            </w:r>
          </w:p>
        </w:tc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D9775C" w14:textId="0F3BB4FB" w:rsidR="00392A3B" w:rsidRPr="00A61BAC" w:rsidRDefault="00392A3B" w:rsidP="000E61B8">
            <w:pPr>
              <w:pStyle w:val="Tabellenrumpf"/>
              <w:jc w:val="left"/>
              <w:rPr>
                <w:rFonts w:cs="Arial"/>
                <w:sz w:val="20"/>
                <w:lang w:val="en-GB" w:eastAsia="zh-CN"/>
              </w:rPr>
            </w:pPr>
          </w:p>
        </w:tc>
      </w:tr>
    </w:tbl>
    <w:p w14:paraId="513F3124" w14:textId="3F94CF76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14" w:name="_Toc517703394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4</w:t>
      </w:r>
      <w:r w:rsidRPr="00A61BAC">
        <w:rPr>
          <w:rFonts w:cs="Arial"/>
          <w:lang w:val="en-US"/>
        </w:rPr>
        <w:t>: SW revision</w:t>
      </w:r>
      <w:bookmarkEnd w:id="14"/>
    </w:p>
    <w:p w14:paraId="004D2147" w14:textId="77777777" w:rsidR="00F836B7" w:rsidRPr="00A61BAC" w:rsidRDefault="00F836B7" w:rsidP="00A767F1">
      <w:pPr>
        <w:pStyle w:val="Heading2"/>
        <w:rPr>
          <w:rFonts w:cs="Arial"/>
          <w:lang w:val="en-GB"/>
        </w:rPr>
      </w:pPr>
      <w:bookmarkStart w:id="15" w:name="_Toc51487078"/>
      <w:r w:rsidRPr="00A61BAC">
        <w:rPr>
          <w:rFonts w:cs="Arial"/>
          <w:lang w:val="en-GB"/>
        </w:rPr>
        <w:t>Definition of the safe state</w:t>
      </w:r>
      <w:bookmarkEnd w:id="15"/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8"/>
        <w:gridCol w:w="8505"/>
      </w:tblGrid>
      <w:tr w:rsidR="00F836B7" w:rsidRPr="00A61BAC" w14:paraId="0BA4675E" w14:textId="77777777" w:rsidTr="00D541FE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A024330" w14:textId="77777777" w:rsidR="00F836B7" w:rsidRPr="00A61BAC" w:rsidRDefault="00D541FE" w:rsidP="00F836B7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Test sample</w:t>
            </w:r>
          </w:p>
        </w:tc>
        <w:tc>
          <w:tcPr>
            <w:tcW w:w="8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33D84A3A" w14:textId="77777777" w:rsidR="00F836B7" w:rsidRPr="00A61BAC" w:rsidRDefault="00F836B7" w:rsidP="00F836B7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Safe State</w:t>
            </w:r>
          </w:p>
        </w:tc>
      </w:tr>
      <w:tr w:rsidR="00CB64F5" w:rsidRPr="00A61BAC" w14:paraId="41753525" w14:textId="77777777" w:rsidTr="00D541FE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E41E3" w14:textId="77777777" w:rsidR="00F836B7" w:rsidRPr="00A61BAC" w:rsidRDefault="008F40BF" w:rsidP="00F836B7">
            <w:pPr>
              <w:pStyle w:val="Tabellenrumpf"/>
              <w:keepNext w:val="0"/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fldChar w:fldCharType="begin"/>
            </w:r>
            <w:r w:rsidR="00D541FE" w:rsidRPr="00A61BAC">
              <w:rPr>
                <w:rFonts w:cs="Arial"/>
                <w:lang w:val="en-GB"/>
              </w:rPr>
              <w:instrText xml:space="preserve"> REF _Ref300652387 \r \h </w:instrText>
            </w:r>
            <w:r w:rsidR="0030711D" w:rsidRPr="00A61BAC">
              <w:rPr>
                <w:rFonts w:cs="Arial"/>
                <w:lang w:val="en-GB"/>
              </w:rPr>
              <w:instrText xml:space="preserve"> \* MERGEFORMAT </w:instrText>
            </w:r>
            <w:r w:rsidRPr="00A61BAC">
              <w:rPr>
                <w:rFonts w:cs="Arial"/>
                <w:lang w:val="en-GB"/>
              </w:rPr>
            </w:r>
            <w:r w:rsidRPr="00A61BAC">
              <w:rPr>
                <w:rFonts w:cs="Arial"/>
                <w:lang w:val="en-GB"/>
              </w:rPr>
              <w:fldChar w:fldCharType="separate"/>
            </w:r>
            <w:r w:rsidR="00806726" w:rsidRPr="00A61BAC">
              <w:rPr>
                <w:rFonts w:cs="Arial"/>
                <w:lang w:val="en-GB"/>
              </w:rPr>
              <w:t>/S1/</w:t>
            </w:r>
            <w:r w:rsidRPr="00A61BAC">
              <w:rPr>
                <w:rFonts w:cs="Arial"/>
                <w:lang w:val="en-GB"/>
              </w:rPr>
              <w:fldChar w:fldCharType="end"/>
            </w:r>
          </w:p>
        </w:tc>
        <w:tc>
          <w:tcPr>
            <w:tcW w:w="8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B4AE8" w14:textId="652988B1" w:rsidR="00216EBD" w:rsidRDefault="00302413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eastAsia="zh-CN"/>
              </w:rPr>
            </w:pPr>
            <w:r w:rsidRPr="005350CA">
              <w:rPr>
                <w:rFonts w:cs="Arial"/>
              </w:rPr>
              <w:t xml:space="preserve">Safety state: </w:t>
            </w:r>
            <w:r w:rsidR="000D0BF9">
              <w:rPr>
                <w:rFonts w:cs="Arial"/>
              </w:rPr>
              <w:t>relat</w:t>
            </w:r>
            <w:r w:rsidRPr="00B872F8">
              <w:rPr>
                <w:rFonts w:cs="Arial"/>
              </w:rPr>
              <w:t xml:space="preserve"> off</w:t>
            </w:r>
            <w:r>
              <w:rPr>
                <w:rFonts w:cs="Arial"/>
              </w:rPr>
              <w:t xml:space="preserve"> (1st)</w:t>
            </w:r>
            <w:r w:rsidRPr="00B872F8">
              <w:rPr>
                <w:rFonts w:cs="Arial"/>
              </w:rPr>
              <w:t xml:space="preserve"> </w:t>
            </w:r>
            <w:r w:rsidRPr="00B872F8">
              <w:rPr>
                <w:rFonts w:cs="Arial" w:hint="eastAsia"/>
                <w:lang w:eastAsia="zh-CN"/>
              </w:rPr>
              <w:t>o</w:t>
            </w:r>
            <w:r w:rsidRPr="00B872F8">
              <w:rPr>
                <w:rFonts w:cs="Arial"/>
                <w:lang w:eastAsia="zh-CN"/>
              </w:rPr>
              <w:t xml:space="preserve">r </w:t>
            </w:r>
            <w:r w:rsidR="000D0BF9">
              <w:rPr>
                <w:rFonts w:cs="Arial"/>
                <w:lang w:eastAsia="zh-CN"/>
              </w:rPr>
              <w:t>relay</w:t>
            </w:r>
            <w:r w:rsidRPr="00B872F8">
              <w:rPr>
                <w:rFonts w:cs="Arial"/>
                <w:lang w:eastAsia="zh-CN"/>
              </w:rPr>
              <w:t xml:space="preserve"> off</w:t>
            </w:r>
            <w:r>
              <w:rPr>
                <w:rFonts w:cs="Arial"/>
                <w:lang w:eastAsia="zh-CN"/>
              </w:rPr>
              <w:t xml:space="preserve"> (2nd)</w:t>
            </w:r>
          </w:p>
          <w:p w14:paraId="30E46A5B" w14:textId="77777777" w:rsidR="00B0715F" w:rsidRDefault="00B0715F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Safety functions:</w:t>
            </w:r>
          </w:p>
          <w:p w14:paraId="45D0F0E3" w14:textId="0362FE33" w:rsidR="00B0715F" w:rsidRPr="00A61BAC" w:rsidRDefault="00B0715F" w:rsidP="00B0715F">
            <w:pPr>
              <w:spacing w:line="400" w:lineRule="exact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US" w:eastAsia="zh-CN"/>
              </w:rPr>
              <w:t>1.</w:t>
            </w:r>
            <w:r w:rsidRPr="00A61BAC">
              <w:rPr>
                <w:rFonts w:ascii="Arial" w:hAnsi="Arial" w:cs="Arial"/>
                <w:lang w:val="en-US" w:eastAsia="zh-CN"/>
              </w:rPr>
              <w:t>电芯单体电压保护功能</w:t>
            </w:r>
            <w:r>
              <w:rPr>
                <w:rFonts w:ascii="Arial" w:hAnsi="Arial" w:cs="Arial" w:hint="eastAsia"/>
                <w:lang w:val="en-US" w:eastAsia="zh-CN"/>
              </w:rPr>
              <w:t>:</w:t>
            </w:r>
            <w:r>
              <w:rPr>
                <w:rFonts w:ascii="Arial" w:hAnsi="Arial" w:cs="Arial"/>
                <w:lang w:val="en-US" w:eastAsia="zh-CN"/>
              </w:rPr>
              <w:t xml:space="preserve"> </w:t>
            </w:r>
            <w:r w:rsidRPr="00A61BAC">
              <w:rPr>
                <w:rFonts w:ascii="Arial" w:hAnsi="Arial" w:cs="Arial"/>
                <w:lang w:val="en-US" w:eastAsia="zh-CN"/>
              </w:rPr>
              <w:t>用于保证电芯电芯电压工作在安全范围内</w:t>
            </w:r>
            <w:r>
              <w:rPr>
                <w:rFonts w:ascii="Arial" w:hAnsi="Arial" w:cs="Arial" w:hint="eastAsia"/>
                <w:lang w:val="en-US" w:eastAsia="zh-CN"/>
              </w:rPr>
              <w:t>;</w:t>
            </w:r>
          </w:p>
          <w:p w14:paraId="7BB60768" w14:textId="34229C2B" w:rsidR="00B0715F" w:rsidRPr="00A61BAC" w:rsidRDefault="00B0715F" w:rsidP="00B0715F">
            <w:pPr>
              <w:spacing w:line="400" w:lineRule="exact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US" w:eastAsia="zh-CN"/>
              </w:rPr>
              <w:t>2.</w:t>
            </w:r>
            <w:r>
              <w:rPr>
                <w:rFonts w:ascii="Arial" w:hAnsi="Arial" w:cs="Arial" w:hint="eastAsia"/>
                <w:lang w:val="en-US" w:eastAsia="zh-CN"/>
              </w:rPr>
              <w:t>电芯</w:t>
            </w:r>
            <w:r w:rsidRPr="00A61BAC">
              <w:rPr>
                <w:rFonts w:ascii="Arial" w:hAnsi="Arial" w:cs="Arial"/>
                <w:lang w:val="en-US" w:eastAsia="zh-CN"/>
              </w:rPr>
              <w:t>电流保护功能</w:t>
            </w:r>
            <w:r>
              <w:rPr>
                <w:rFonts w:ascii="Arial" w:hAnsi="Arial" w:cs="Arial" w:hint="eastAsia"/>
                <w:lang w:val="en-US" w:eastAsia="zh-CN"/>
              </w:rPr>
              <w:t>:</w:t>
            </w:r>
            <w:r>
              <w:rPr>
                <w:rFonts w:ascii="Arial" w:hAnsi="Arial" w:cs="Arial"/>
                <w:lang w:val="en-US" w:eastAsia="zh-CN"/>
              </w:rPr>
              <w:t xml:space="preserve"> </w:t>
            </w:r>
            <w:r w:rsidRPr="00A61BAC">
              <w:rPr>
                <w:rFonts w:ascii="Arial" w:hAnsi="Arial" w:cs="Arial"/>
                <w:lang w:val="en-US" w:eastAsia="zh-CN"/>
              </w:rPr>
              <w:t>用于</w:t>
            </w:r>
            <w:r>
              <w:rPr>
                <w:rFonts w:ascii="Arial" w:hAnsi="Arial" w:cs="Arial" w:hint="eastAsia"/>
                <w:lang w:val="en-US" w:eastAsia="zh-CN"/>
              </w:rPr>
              <w:t>保证电芯</w:t>
            </w:r>
            <w:r w:rsidRPr="00A61BAC">
              <w:rPr>
                <w:rFonts w:ascii="Arial" w:hAnsi="Arial" w:cs="Arial"/>
                <w:lang w:val="en-US" w:eastAsia="zh-CN"/>
              </w:rPr>
              <w:t>电流工作在安全范围内</w:t>
            </w:r>
            <w:r>
              <w:rPr>
                <w:rFonts w:ascii="Arial" w:hAnsi="Arial" w:cs="Arial" w:hint="eastAsia"/>
                <w:lang w:val="en-US" w:eastAsia="zh-CN"/>
              </w:rPr>
              <w:t>;</w:t>
            </w:r>
          </w:p>
          <w:p w14:paraId="114723E9" w14:textId="2ECDF823" w:rsidR="00B0715F" w:rsidRPr="00A61BAC" w:rsidRDefault="00B0715F" w:rsidP="00B0715F">
            <w:pPr>
              <w:spacing w:line="400" w:lineRule="exact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US" w:eastAsia="zh-CN"/>
              </w:rPr>
              <w:t>3.</w:t>
            </w:r>
            <w:r>
              <w:rPr>
                <w:rFonts w:ascii="Arial" w:hAnsi="Arial" w:cs="Arial" w:hint="eastAsia"/>
                <w:lang w:val="en-US" w:eastAsia="zh-CN"/>
              </w:rPr>
              <w:t>电芯</w:t>
            </w:r>
            <w:r w:rsidRPr="00A61BAC">
              <w:rPr>
                <w:rFonts w:ascii="Arial" w:hAnsi="Arial" w:cs="Arial"/>
                <w:lang w:val="en-US" w:eastAsia="zh-CN"/>
              </w:rPr>
              <w:t>温度保护功能</w:t>
            </w:r>
            <w:r>
              <w:rPr>
                <w:rFonts w:ascii="Arial" w:hAnsi="Arial" w:cs="Arial" w:hint="eastAsia"/>
                <w:lang w:val="en-US" w:eastAsia="zh-CN"/>
              </w:rPr>
              <w:t>:</w:t>
            </w:r>
            <w:r w:rsidRPr="00A61BAC">
              <w:rPr>
                <w:rFonts w:ascii="Arial" w:hAnsi="Arial" w:cs="Arial"/>
                <w:lang w:val="en-US" w:eastAsia="zh-CN"/>
              </w:rPr>
              <w:t>用于</w:t>
            </w:r>
            <w:r>
              <w:rPr>
                <w:rFonts w:ascii="Arial" w:hAnsi="Arial" w:cs="Arial" w:hint="eastAsia"/>
                <w:lang w:val="en-US" w:eastAsia="zh-CN"/>
              </w:rPr>
              <w:t>保证电芯</w:t>
            </w:r>
            <w:r w:rsidRPr="00A61BAC">
              <w:rPr>
                <w:rFonts w:ascii="Arial" w:hAnsi="Arial" w:cs="Arial"/>
                <w:lang w:val="en-US" w:eastAsia="zh-CN"/>
              </w:rPr>
              <w:t>温度工作在安全范围内</w:t>
            </w:r>
          </w:p>
          <w:p w14:paraId="2D634817" w14:textId="77777777" w:rsidR="00B0715F" w:rsidRDefault="00B0715F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US" w:eastAsia="zh-CN"/>
              </w:rPr>
            </w:pPr>
          </w:p>
          <w:p w14:paraId="4CD278E8" w14:textId="3788613B" w:rsidR="007A519B" w:rsidRPr="00A61BAC" w:rsidRDefault="007A519B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US" w:eastAsia="zh-CN"/>
              </w:rPr>
            </w:pPr>
            <w:r w:rsidRPr="007A519B">
              <w:rPr>
                <w:rFonts w:cs="Arial" w:hint="eastAsia"/>
                <w:highlight w:val="yellow"/>
                <w:lang w:val="en-US" w:eastAsia="zh-CN"/>
              </w:rPr>
              <w:t>无论是硬件故障，还是软件故障，产品在发现故障后，首先要进入安全状态，就是首先要切断</w:t>
            </w:r>
            <w:r w:rsidR="00BF5D1E">
              <w:rPr>
                <w:rFonts w:cs="Arial" w:hint="eastAsia"/>
                <w:highlight w:val="yellow"/>
                <w:lang w:val="en-US" w:eastAsia="zh-CN"/>
              </w:rPr>
              <w:t>继电器</w:t>
            </w:r>
            <w:r w:rsidRPr="007A519B">
              <w:rPr>
                <w:rFonts w:cs="Arial" w:hint="eastAsia"/>
                <w:highlight w:val="yellow"/>
                <w:lang w:val="en-US" w:eastAsia="zh-CN"/>
              </w:rPr>
              <w:t>！！</w:t>
            </w:r>
            <w:r>
              <w:rPr>
                <w:rFonts w:cs="Arial" w:hint="eastAsia"/>
                <w:highlight w:val="yellow"/>
                <w:lang w:val="en-US" w:eastAsia="zh-CN"/>
              </w:rPr>
              <w:t>！</w:t>
            </w:r>
          </w:p>
        </w:tc>
      </w:tr>
    </w:tbl>
    <w:p w14:paraId="265E8DA3" w14:textId="1908B3B4" w:rsidR="00E14D1A" w:rsidRDefault="00F836B7" w:rsidP="00AF16EE">
      <w:pPr>
        <w:pStyle w:val="Caption"/>
        <w:spacing w:before="0"/>
        <w:rPr>
          <w:rFonts w:cs="Arial"/>
          <w:lang w:val="en-US"/>
        </w:rPr>
      </w:pPr>
      <w:bookmarkStart w:id="16" w:name="_Toc517703395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5</w:t>
      </w:r>
      <w:r w:rsidRPr="00A61BAC">
        <w:rPr>
          <w:rFonts w:cs="Arial"/>
          <w:lang w:val="en-US"/>
        </w:rPr>
        <w:t>: Definition Safe State</w:t>
      </w:r>
      <w:bookmarkEnd w:id="16"/>
    </w:p>
    <w:p w14:paraId="7DE2C133" w14:textId="7F1AC64C" w:rsidR="006B10BA" w:rsidRDefault="006B10BA" w:rsidP="006B10BA">
      <w:pPr>
        <w:rPr>
          <w:lang w:val="en-US"/>
        </w:rPr>
      </w:pPr>
    </w:p>
    <w:p w14:paraId="41364CB8" w14:textId="0606EEBA" w:rsidR="006B10BA" w:rsidRPr="006B10BA" w:rsidRDefault="006B10BA" w:rsidP="006B10BA">
      <w:pPr>
        <w:rPr>
          <w:lang w:val="en-US"/>
        </w:rPr>
      </w:pPr>
    </w:p>
    <w:p w14:paraId="7C8B7DA2" w14:textId="0E5FAE1C" w:rsidR="00AA17E0" w:rsidRDefault="00AA17E0" w:rsidP="00AA17E0">
      <w:pPr>
        <w:rPr>
          <w:lang w:val="en-US"/>
        </w:rPr>
      </w:pPr>
    </w:p>
    <w:p w14:paraId="07A71E33" w14:textId="77777777" w:rsidR="00AA17E0" w:rsidRPr="00AA17E0" w:rsidRDefault="00AA17E0" w:rsidP="00AA17E0">
      <w:pPr>
        <w:rPr>
          <w:lang w:val="en-US"/>
        </w:rPr>
      </w:pPr>
    </w:p>
    <w:p w14:paraId="5BEF11A9" w14:textId="7D855582" w:rsidR="00AF16EE" w:rsidRDefault="00AF16EE" w:rsidP="00AF16EE">
      <w:pPr>
        <w:rPr>
          <w:lang w:val="en-US"/>
        </w:rPr>
      </w:pPr>
    </w:p>
    <w:p w14:paraId="279F4D68" w14:textId="4B0B5B0E" w:rsidR="00781792" w:rsidRDefault="00DF50D0" w:rsidP="00005180">
      <w:pPr>
        <w:pStyle w:val="Heading1"/>
        <w:pageBreakBefore/>
        <w:rPr>
          <w:rFonts w:cs="Arial"/>
          <w:lang w:val="en-GB"/>
        </w:rPr>
      </w:pPr>
      <w:bookmarkStart w:id="17" w:name="_Ref457462173"/>
      <w:bookmarkStart w:id="18" w:name="_Toc51487079"/>
      <w:r w:rsidRPr="00A61BAC">
        <w:rPr>
          <w:rFonts w:cs="Arial"/>
          <w:lang w:val="en-GB"/>
        </w:rPr>
        <w:lastRenderedPageBreak/>
        <w:t>F</w:t>
      </w:r>
      <w:r w:rsidR="00574507" w:rsidRPr="00A61BAC">
        <w:rPr>
          <w:rFonts w:cs="Arial"/>
          <w:lang w:val="en-GB"/>
        </w:rPr>
        <w:t>ault insertion testing (FIT)</w:t>
      </w:r>
      <w:bookmarkEnd w:id="17"/>
      <w:bookmarkEnd w:id="18"/>
    </w:p>
    <w:p w14:paraId="5CD4398D" w14:textId="77777777" w:rsidR="00E0532D" w:rsidRPr="00C17FB3" w:rsidRDefault="00E0532D" w:rsidP="00E0532D">
      <w:pPr>
        <w:rPr>
          <w:highlight w:val="yellow"/>
          <w:lang w:val="en-GB" w:eastAsia="zh-CN"/>
        </w:rPr>
      </w:pPr>
      <w:r w:rsidRPr="00C17FB3">
        <w:rPr>
          <w:rFonts w:hint="eastAsia"/>
          <w:highlight w:val="yellow"/>
          <w:lang w:val="en-GB" w:eastAsia="zh-CN"/>
        </w:rPr>
        <w:t>测试结果要包括：</w:t>
      </w:r>
    </w:p>
    <w:p w14:paraId="54B0B1A2" w14:textId="77777777" w:rsidR="00E0532D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故障在硬件上的搭建和实现，以及对应电路图上的故障点拍照或者视频；</w:t>
      </w:r>
    </w:p>
    <w:p w14:paraId="199B84C5" w14:textId="683D869E" w:rsidR="00E0532D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样品和测试设备的设置</w:t>
      </w:r>
      <w:r w:rsidR="005D5314">
        <w:rPr>
          <w:rFonts w:hint="eastAsia"/>
          <w:highlight w:val="yellow"/>
          <w:lang w:val="en-GB" w:eastAsia="zh-CN"/>
        </w:rPr>
        <w:t>拍照</w:t>
      </w:r>
      <w:r>
        <w:rPr>
          <w:rFonts w:hint="eastAsia"/>
          <w:highlight w:val="yellow"/>
          <w:lang w:val="en-GB" w:eastAsia="zh-CN"/>
        </w:rPr>
        <w:t>；</w:t>
      </w:r>
    </w:p>
    <w:p w14:paraId="7E414923" w14:textId="77777777" w:rsidR="00E0532D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测试后样品，</w:t>
      </w:r>
      <w:r>
        <w:rPr>
          <w:rFonts w:hint="eastAsia"/>
          <w:highlight w:val="yellow"/>
          <w:lang w:val="en-GB" w:eastAsia="zh-CN"/>
        </w:rPr>
        <w:t>P</w:t>
      </w:r>
      <w:r>
        <w:rPr>
          <w:highlight w:val="yellow"/>
          <w:lang w:val="en-GB" w:eastAsia="zh-CN"/>
        </w:rPr>
        <w:t>ACK</w:t>
      </w:r>
      <w:r>
        <w:rPr>
          <w:rFonts w:hint="eastAsia"/>
          <w:highlight w:val="yellow"/>
          <w:lang w:val="en-GB" w:eastAsia="zh-CN"/>
        </w:rPr>
        <w:t>面板的显示，上位机的截图，</w:t>
      </w:r>
      <w:r>
        <w:rPr>
          <w:rFonts w:hint="eastAsia"/>
          <w:highlight w:val="yellow"/>
          <w:lang w:val="en-GB" w:eastAsia="zh-CN"/>
        </w:rPr>
        <w:t>P</w:t>
      </w:r>
      <w:r>
        <w:rPr>
          <w:highlight w:val="yellow"/>
          <w:lang w:val="en-GB" w:eastAsia="zh-CN"/>
        </w:rPr>
        <w:t>CB</w:t>
      </w:r>
      <w:r>
        <w:rPr>
          <w:rFonts w:hint="eastAsia"/>
          <w:highlight w:val="yellow"/>
          <w:lang w:val="en-GB" w:eastAsia="zh-CN"/>
        </w:rPr>
        <w:t>板上的故障点的情况；</w:t>
      </w:r>
    </w:p>
    <w:p w14:paraId="299FC02C" w14:textId="77777777" w:rsidR="00E0532D" w:rsidRPr="00C17FB3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故障去除后，样品能否复位，进行正常的充电放电；</w:t>
      </w:r>
    </w:p>
    <w:p w14:paraId="780DE172" w14:textId="59CD647E" w:rsidR="000A714F" w:rsidRDefault="006E1C83" w:rsidP="003B54E6">
      <w:pPr>
        <w:pStyle w:val="Heading2"/>
        <w:rPr>
          <w:rFonts w:cs="Arial"/>
          <w:lang w:val="en-GB"/>
        </w:rPr>
      </w:pPr>
      <w:bookmarkStart w:id="19" w:name="_Toc51487080"/>
      <w:bookmarkStart w:id="20" w:name="_Toc51487146"/>
      <w:r>
        <w:rPr>
          <w:rFonts w:cs="Arial"/>
          <w:lang w:val="en-GB"/>
        </w:rPr>
        <w:t xml:space="preserve">BMS function and </w:t>
      </w:r>
      <w:r w:rsidR="00A61BAC" w:rsidRPr="00A61BAC">
        <w:rPr>
          <w:rFonts w:cs="Arial"/>
          <w:lang w:val="en-GB"/>
        </w:rPr>
        <w:t>Hardware</w:t>
      </w:r>
      <w:bookmarkEnd w:id="19"/>
      <w:r>
        <w:rPr>
          <w:rFonts w:cs="Arial"/>
          <w:lang w:val="en-GB"/>
        </w:rPr>
        <w:t xml:space="preserve"> single-fault test</w:t>
      </w:r>
    </w:p>
    <w:p w14:paraId="37952066" w14:textId="0B49AA4A" w:rsidR="005C1023" w:rsidRPr="005C1023" w:rsidRDefault="005C1023" w:rsidP="005C1023">
      <w:pPr>
        <w:rPr>
          <w:lang w:val="en-GB"/>
        </w:rPr>
      </w:pP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（</w:t>
      </w:r>
      <w:r>
        <w:rPr>
          <w:rFonts w:cs="Arial" w:hint="eastAsia"/>
          <w:sz w:val="22"/>
          <w:szCs w:val="22"/>
          <w:highlight w:val="magenta"/>
          <w:lang w:val="en-US" w:eastAsia="zh-CN"/>
        </w:rPr>
        <w:t>下面所有的测试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拍视频，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B</w:t>
      </w:r>
      <w:r w:rsidRPr="003B628B">
        <w:rPr>
          <w:rFonts w:cs="Arial"/>
          <w:sz w:val="22"/>
          <w:szCs w:val="22"/>
          <w:highlight w:val="magenta"/>
          <w:lang w:val="en-US" w:eastAsia="zh-CN"/>
        </w:rPr>
        <w:t>MS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动作前后上位机的显示界面，和报警界面信息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-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显示是什么元件动作断开！）</w:t>
      </w:r>
    </w:p>
    <w:p w14:paraId="732AF12E" w14:textId="259E2AC6" w:rsidR="003A7308" w:rsidRDefault="003A7308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5824BF" w:rsidRPr="008C57FB" w14:paraId="2DC17B02" w14:textId="77777777" w:rsidTr="009F33A9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A8AE6B5" w14:textId="46DF1226" w:rsidR="005824BF" w:rsidRPr="003375FD" w:rsidRDefault="005824BF" w:rsidP="009F33A9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o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ne cell </w:t>
            </w:r>
            <w:r>
              <w:rPr>
                <w:rFonts w:cs="Arial"/>
                <w:szCs w:val="24"/>
                <w:lang w:val="en-US" w:eastAsia="de-DE"/>
              </w:rPr>
              <w:t>short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circuit</w:t>
            </w:r>
            <w:r w:rsidR="00C07318">
              <w:rPr>
                <w:rFonts w:cs="Arial"/>
                <w:szCs w:val="24"/>
                <w:lang w:val="en-US" w:eastAsia="de-DE"/>
              </w:rPr>
              <w:t xml:space="preserve"> </w:t>
            </w:r>
            <w:r w:rsidR="00F870EE" w:rsidRPr="001B1E5F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="00DF29A8"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DF29A8">
              <w:rPr>
                <w:rFonts w:cs="Arial"/>
                <w:color w:val="FF0000"/>
                <w:szCs w:val="26"/>
                <w:highlight w:val="yellow"/>
                <w:lang w:eastAsia="zh-CN"/>
              </w:rPr>
              <w:t>1</w:t>
            </w:r>
            <w:r w:rsidR="00DF29A8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DF29A8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 w:rsidR="00DF29A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DF29A8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DF29A8">
              <w:rPr>
                <w:rFonts w:cs="Arial"/>
                <w:color w:val="FF0000"/>
                <w:highlight w:val="yellow"/>
              </w:rPr>
              <w:t>2</w:t>
            </w:r>
            <w:r w:rsidR="00DF29A8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DF29A8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F870EE" w:rsidRPr="001B1E5F">
              <w:rPr>
                <w:rFonts w:cs="Arial"/>
                <w:sz w:val="20"/>
                <w:highlight w:val="yellow"/>
                <w:lang w:val="en-US" w:eastAsia="zh-CN"/>
              </w:rPr>
              <w:t>）</w:t>
            </w:r>
          </w:p>
        </w:tc>
      </w:tr>
      <w:tr w:rsidR="005824BF" w:rsidRPr="008C57FB" w14:paraId="318AFC6B" w14:textId="77777777" w:rsidTr="009F33A9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57B3AB" w14:textId="77777777" w:rsidR="005824BF" w:rsidRPr="008C57FB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92273F6" w14:textId="662D66A6" w:rsidR="00B3338B" w:rsidRPr="00054A4C" w:rsidRDefault="005824BF" w:rsidP="009F33A9">
            <w:pPr>
              <w:rPr>
                <w:rFonts w:ascii="Arial" w:hAnsi="Arial" w:cs="Arial"/>
                <w:lang w:val="en-GB" w:eastAsia="zh-CN"/>
              </w:rPr>
            </w:pPr>
            <w:r w:rsidRPr="00054A4C">
              <w:rPr>
                <w:rFonts w:ascii="Arial" w:hAnsi="Arial" w:cs="Arial"/>
                <w:lang w:val="en-GB" w:eastAsia="zh-CN"/>
              </w:rPr>
              <w:t>One cell short circuit</w:t>
            </w:r>
            <w:r w:rsidR="00C33F48" w:rsidRPr="00054A4C"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05949E56" w14:textId="07F93DF7" w:rsidR="005824BF" w:rsidRPr="008C57FB" w:rsidRDefault="00B3338B" w:rsidP="009F33A9">
            <w:pPr>
              <w:rPr>
                <w:rFonts w:ascii="Arial" w:hAnsi="Arial" w:cs="Arial"/>
                <w:lang w:val="en-GB" w:eastAsia="zh-CN"/>
              </w:rPr>
            </w:pPr>
            <w:r w:rsidRPr="00054A4C">
              <w:rPr>
                <w:rFonts w:ascii="Arial" w:hAnsi="Arial" w:cs="Arial" w:hint="eastAsia"/>
                <w:lang w:val="en-GB" w:eastAsia="zh-CN"/>
              </w:rPr>
              <w:t>短路</w:t>
            </w:r>
            <w:r w:rsidRPr="00054A4C">
              <w:rPr>
                <w:rFonts w:ascii="Arial" w:hAnsi="Arial" w:cs="Arial" w:hint="eastAsia"/>
                <w:lang w:val="en-GB" w:eastAsia="zh-CN"/>
              </w:rPr>
              <w:t>1</w:t>
            </w:r>
            <w:r w:rsidRPr="00054A4C">
              <w:rPr>
                <w:rFonts w:ascii="Arial" w:hAnsi="Arial" w:cs="Arial" w:hint="eastAsia"/>
                <w:lang w:val="en-GB" w:eastAsia="zh-CN"/>
              </w:rPr>
              <w:t>颗电芯</w:t>
            </w:r>
            <w:r w:rsidR="00B65C3A" w:rsidRPr="00054A4C">
              <w:rPr>
                <w:rFonts w:ascii="Arial" w:hAnsi="Arial" w:cs="Arial" w:hint="eastAsia"/>
                <w:lang w:val="en-GB" w:eastAsia="zh-CN"/>
              </w:rPr>
              <w:t xml:space="preserve"> </w:t>
            </w:r>
            <w:r w:rsidR="00B65C3A" w:rsidRPr="00054A4C">
              <w:rPr>
                <w:rFonts w:ascii="Arial" w:hAnsi="Arial" w:cs="Arial"/>
                <w:lang w:val="en-GB" w:eastAsia="zh-CN"/>
              </w:rPr>
              <w:t xml:space="preserve"> </w:t>
            </w:r>
            <w:r w:rsidR="00B65C3A" w:rsidRPr="00054A4C">
              <w:rPr>
                <w:rFonts w:ascii="Arial" w:hAnsi="Arial" w:cs="Arial" w:hint="eastAsia"/>
                <w:lang w:val="en-GB" w:eastAsia="zh-CN"/>
              </w:rPr>
              <w:t>（模拟一颗电芯的电压为</w:t>
            </w:r>
            <w:r w:rsidR="00B65C3A" w:rsidRPr="00054A4C">
              <w:rPr>
                <w:rFonts w:ascii="Arial" w:hAnsi="Arial" w:cs="Arial" w:hint="eastAsia"/>
                <w:lang w:val="en-GB" w:eastAsia="zh-CN"/>
              </w:rPr>
              <w:t>0</w:t>
            </w:r>
            <w:r w:rsidR="00B65C3A" w:rsidRPr="00054A4C">
              <w:rPr>
                <w:rFonts w:ascii="Arial" w:hAnsi="Arial" w:cs="Arial" w:hint="eastAsia"/>
                <w:lang w:val="en-GB" w:eastAsia="zh-CN"/>
              </w:rPr>
              <w:t>）</w:t>
            </w:r>
          </w:p>
        </w:tc>
      </w:tr>
      <w:tr w:rsidR="005824BF" w:rsidRPr="008C57FB" w14:paraId="16F74B72" w14:textId="77777777" w:rsidTr="009F33A9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C027109" w14:textId="77777777" w:rsidR="005824BF" w:rsidRPr="008C57FB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B729C8" w14:textId="6B31263F" w:rsidR="005824BF" w:rsidRPr="00434CA6" w:rsidRDefault="005824BF" w:rsidP="009F33A9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</w:t>
            </w:r>
            <w:r w:rsidR="00AE7E85">
              <w:rPr>
                <w:rFonts w:hint="eastAsia"/>
                <w:lang w:eastAsia="zh-CN"/>
              </w:rPr>
              <w:t>充电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CAAA62" w14:textId="4B1725A7" w:rsidR="005824BF" w:rsidRPr="00434CA6" w:rsidRDefault="005824BF" w:rsidP="009F33A9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</w:t>
            </w:r>
            <w:r w:rsidR="00AE7E85">
              <w:rPr>
                <w:rFonts w:ascii="Arial" w:hAnsi="Arial" w:cs="Arial" w:hint="eastAsia"/>
                <w:lang w:val="en-GB" w:eastAsia="zh-CN"/>
              </w:rPr>
              <w:t>正常充电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5824BF" w:rsidRPr="008C57FB" w14:paraId="1E335CF4" w14:textId="77777777" w:rsidTr="009F33A9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15FFB9" w14:textId="77777777" w:rsidR="005824BF" w:rsidRPr="008C57FB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003598" w14:textId="77777777" w:rsidR="005824BF" w:rsidRPr="008C57FB" w:rsidRDefault="005824BF" w:rsidP="009F33A9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14FCCE" w14:textId="77777777" w:rsidR="005824BF" w:rsidRPr="008C57FB" w:rsidRDefault="005824BF" w:rsidP="009F33A9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5824BF" w:rsidRPr="008C57FB" w14:paraId="73CDDEB1" w14:textId="77777777" w:rsidTr="009F33A9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81C8B2" w14:textId="77777777" w:rsidR="005824BF" w:rsidRPr="008C57FB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4FD1628" w14:textId="77777777" w:rsidR="005824BF" w:rsidRPr="008C57FB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C47A691" w14:textId="77777777" w:rsidR="005824BF" w:rsidRPr="008C57FB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  <w:tr w:rsidR="005824BF" w:rsidRPr="008C57FB" w14:paraId="2CC4ADB6" w14:textId="77777777" w:rsidTr="00AE7E85">
        <w:trPr>
          <w:cantSplit/>
          <w:trHeight w:val="705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254336" w14:textId="77777777" w:rsidR="00AE7E85" w:rsidRDefault="005824BF" w:rsidP="009F33A9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  <w:p w14:paraId="3BE51A39" w14:textId="62B6C15F" w:rsidR="005824BF" w:rsidRPr="008C57FB" w:rsidRDefault="00AE7E85" w:rsidP="009F33A9">
            <w:pPr>
              <w:rPr>
                <w:rFonts w:ascii="Arial" w:hAnsi="Arial" w:cs="Arial"/>
                <w:lang w:val="en-GB"/>
              </w:rPr>
            </w:pPr>
            <w:r w:rsidRPr="00AE7E85">
              <w:rPr>
                <w:rFonts w:ascii="Arial" w:hAnsi="Arial" w:cs="Arial" w:hint="eastAsia"/>
                <w:highlight w:val="yellow"/>
                <w:lang w:val="en-GB" w:eastAsia="zh-CN"/>
              </w:rPr>
              <w:t>测试所用设备：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2BC22A" w14:textId="77777777" w:rsidR="005824BF" w:rsidRPr="008C57FB" w:rsidRDefault="005824BF" w:rsidP="009F33A9">
            <w:pPr>
              <w:rPr>
                <w:rFonts w:ascii="Arial" w:hAnsi="Arial" w:cs="Arial"/>
                <w:sz w:val="22"/>
              </w:rPr>
            </w:pPr>
          </w:p>
        </w:tc>
      </w:tr>
    </w:tbl>
    <w:p w14:paraId="37E21F96" w14:textId="47D2CD0C" w:rsidR="005E1406" w:rsidRDefault="005E1406" w:rsidP="00135DE4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814142" w:rsidRPr="008C57FB" w14:paraId="024D8213" w14:textId="77777777" w:rsidTr="00206C3F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3C18665" w14:textId="76C80827" w:rsidR="00814142" w:rsidRPr="00DF29A8" w:rsidRDefault="00814142" w:rsidP="00206C3F">
            <w:pPr>
              <w:pStyle w:val="Heading3"/>
              <w:rPr>
                <w:rFonts w:cs="Arial"/>
              </w:rPr>
            </w:pPr>
            <w:r w:rsidRPr="00DF29A8">
              <w:rPr>
                <w:rFonts w:cs="Arial"/>
              </w:rPr>
              <w:t>_</w:t>
            </w:r>
            <w:r w:rsidRPr="00DF29A8">
              <w:rPr>
                <w:rFonts w:cs="Arial"/>
                <w:szCs w:val="24"/>
                <w:lang w:eastAsia="de-DE"/>
              </w:rPr>
              <w:t xml:space="preserve"> Cell t</w:t>
            </w:r>
            <w:r w:rsidRPr="00DF29A8">
              <w:rPr>
                <w:rFonts w:cs="Arial" w:hint="eastAsia"/>
                <w:szCs w:val="24"/>
                <w:lang w:eastAsia="zh-CN"/>
              </w:rPr>
              <w:t>e</w:t>
            </w:r>
            <w:r w:rsidRPr="00DF29A8">
              <w:rPr>
                <w:rFonts w:cs="Arial"/>
                <w:szCs w:val="24"/>
                <w:lang w:eastAsia="de-DE"/>
              </w:rPr>
              <w:t xml:space="preserve">mperature sampling circuit fault  </w:t>
            </w:r>
            <w:r>
              <w:rPr>
                <w:rFonts w:cs="Arial" w:hint="eastAsia"/>
                <w:szCs w:val="24"/>
                <w:lang w:val="en-US" w:eastAsia="zh-CN"/>
              </w:rPr>
              <w:t>电芯表面温度采样电路故障</w:t>
            </w:r>
            <w:r w:rsidRPr="00DF29A8">
              <w:rPr>
                <w:rFonts w:cs="Arial" w:hint="eastAsia"/>
                <w:szCs w:val="24"/>
                <w:lang w:eastAsia="zh-CN"/>
              </w:rPr>
              <w:t xml:space="preserve"> </w:t>
            </w:r>
            <w:r w:rsidR="00DF29A8" w:rsidRPr="00DF29A8">
              <w:rPr>
                <w:rFonts w:cs="Arial"/>
                <w:sz w:val="20"/>
                <w:highlight w:val="yellow"/>
                <w:lang w:eastAsia="zh-CN"/>
              </w:rPr>
              <w:t>（</w:t>
            </w:r>
            <w:r w:rsidR="00DF29A8"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DF29A8">
              <w:rPr>
                <w:rFonts w:cs="Arial"/>
                <w:color w:val="FF0000"/>
                <w:szCs w:val="26"/>
                <w:highlight w:val="yellow"/>
                <w:lang w:eastAsia="zh-CN"/>
              </w:rPr>
              <w:t>1</w:t>
            </w:r>
            <w:r w:rsidR="00DF29A8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DF29A8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 w:rsidR="00DF29A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DF29A8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DF29A8">
              <w:rPr>
                <w:rFonts w:cs="Arial"/>
                <w:color w:val="FF0000"/>
                <w:highlight w:val="yellow"/>
              </w:rPr>
              <w:t>2</w:t>
            </w:r>
            <w:r w:rsidR="00DF29A8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DF29A8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DF29A8" w:rsidRPr="00DF29A8">
              <w:rPr>
                <w:rFonts w:cs="Arial"/>
                <w:sz w:val="20"/>
                <w:highlight w:val="yellow"/>
                <w:lang w:eastAsia="zh-CN"/>
              </w:rPr>
              <w:t>）</w:t>
            </w:r>
          </w:p>
        </w:tc>
      </w:tr>
      <w:tr w:rsidR="00814142" w:rsidRPr="008C57FB" w14:paraId="080AB9C5" w14:textId="77777777" w:rsidTr="00206C3F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283BAE9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A67CB3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Over</w:t>
            </w:r>
            <w:r>
              <w:rPr>
                <w:rFonts w:ascii="Arial" w:hAnsi="Arial" w:cs="Arial" w:hint="eastAsia"/>
                <w:lang w:val="en-GB" w:eastAsia="zh-CN"/>
              </w:rPr>
              <w:t>/</w:t>
            </w:r>
            <w:r>
              <w:rPr>
                <w:rFonts w:ascii="Arial" w:hAnsi="Arial" w:cs="Arial"/>
                <w:lang w:val="en-GB" w:eastAsia="zh-CN"/>
              </w:rPr>
              <w:t xml:space="preserve">under temperature </w:t>
            </w:r>
            <w:r w:rsidRPr="008C57FB">
              <w:rPr>
                <w:rFonts w:ascii="Arial" w:hAnsi="Arial" w:cs="Arial"/>
                <w:lang w:val="en-GB" w:eastAsia="zh-CN"/>
              </w:rPr>
              <w:t>protection</w:t>
            </w:r>
          </w:p>
        </w:tc>
      </w:tr>
      <w:tr w:rsidR="00814142" w:rsidRPr="008C57FB" w14:paraId="5399F4B1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856CC5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AA8FDD" w14:textId="6C9B29E5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="0022015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</w:t>
            </w:r>
            <w:r>
              <w:rPr>
                <w:rFonts w:ascii="Arial" w:hAnsi="Arial" w:cs="Arial"/>
                <w:lang w:val="en-GB" w:eastAsia="zh-CN"/>
              </w:rPr>
              <w:t xml:space="preserve">NTC1 open circuit  </w:t>
            </w:r>
            <w:r w:rsidR="00384498">
              <w:rPr>
                <w:rFonts w:ascii="Arial" w:hAnsi="Arial" w:cs="Arial"/>
                <w:lang w:val="en-GB" w:eastAsia="zh-CN"/>
              </w:rPr>
              <w:t>1</w:t>
            </w:r>
            <w:r w:rsidR="00384498">
              <w:rPr>
                <w:rFonts w:ascii="Arial" w:hAnsi="Arial" w:cs="Arial" w:hint="eastAsia"/>
                <w:lang w:val="en-GB" w:eastAsia="zh-CN"/>
              </w:rPr>
              <w:t>个</w:t>
            </w:r>
            <w:r w:rsidR="00384498">
              <w:rPr>
                <w:rFonts w:ascii="Arial" w:hAnsi="Arial" w:cs="Arial" w:hint="eastAsia"/>
                <w:lang w:val="en-GB" w:eastAsia="zh-CN"/>
              </w:rPr>
              <w:t>N</w:t>
            </w:r>
            <w:r w:rsidR="00384498">
              <w:rPr>
                <w:rFonts w:ascii="Arial" w:hAnsi="Arial" w:cs="Arial"/>
                <w:lang w:val="en-GB" w:eastAsia="zh-CN"/>
              </w:rPr>
              <w:t>TC</w:t>
            </w:r>
            <w:r>
              <w:rPr>
                <w:rFonts w:ascii="Arial" w:hAnsi="Arial" w:cs="Arial" w:hint="eastAsia"/>
                <w:lang w:val="en-GB" w:eastAsia="zh-CN"/>
              </w:rPr>
              <w:t>开路</w:t>
            </w:r>
          </w:p>
          <w:p w14:paraId="4D5E0A5E" w14:textId="6332A039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 w:rsidR="0022015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</w:t>
            </w:r>
            <w:r>
              <w:rPr>
                <w:rFonts w:ascii="Arial" w:hAnsi="Arial" w:cs="Arial"/>
                <w:lang w:val="en-GB" w:eastAsia="zh-CN"/>
              </w:rPr>
              <w:t xml:space="preserve">NTC1 short circuit   </w:t>
            </w:r>
            <w:r w:rsidR="00384498">
              <w:rPr>
                <w:rFonts w:ascii="Arial" w:hAnsi="Arial" w:cs="Arial"/>
                <w:lang w:val="en-GB" w:eastAsia="zh-CN"/>
              </w:rPr>
              <w:t>1</w:t>
            </w:r>
            <w:r w:rsidR="00384498">
              <w:rPr>
                <w:rFonts w:ascii="Arial" w:hAnsi="Arial" w:cs="Arial" w:hint="eastAsia"/>
                <w:lang w:val="en-GB" w:eastAsia="zh-CN"/>
              </w:rPr>
              <w:t>个</w:t>
            </w:r>
            <w:r w:rsidR="00384498">
              <w:rPr>
                <w:rFonts w:ascii="Arial" w:hAnsi="Arial" w:cs="Arial" w:hint="eastAsia"/>
                <w:lang w:val="en-GB" w:eastAsia="zh-CN"/>
              </w:rPr>
              <w:t>N</w:t>
            </w:r>
            <w:r w:rsidR="00384498">
              <w:rPr>
                <w:rFonts w:ascii="Arial" w:hAnsi="Arial" w:cs="Arial"/>
                <w:lang w:val="en-GB" w:eastAsia="zh-CN"/>
              </w:rPr>
              <w:t>TC</w:t>
            </w:r>
            <w:r>
              <w:rPr>
                <w:rFonts w:ascii="Arial" w:hAnsi="Arial" w:cs="Arial" w:hint="eastAsia"/>
                <w:lang w:val="en-GB" w:eastAsia="zh-CN"/>
              </w:rPr>
              <w:t>短路</w:t>
            </w:r>
          </w:p>
          <w:p w14:paraId="2BC0A65F" w14:textId="0BB649D1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 w:rsidR="000D0DD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电芯的</w:t>
            </w:r>
            <w:r w:rsidR="000D0DD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2</w:t>
            </w:r>
            <w:r w:rsidR="000D0DD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个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NTC </w:t>
            </w:r>
            <w:r w:rsidRPr="009B257C">
              <w:rPr>
                <w:rFonts w:ascii="Arial" w:hAnsi="Arial" w:cs="Arial"/>
                <w:lang w:val="en-GB" w:eastAsia="zh-CN"/>
              </w:rPr>
              <w:t xml:space="preserve">discrepancy with other </w:t>
            </w:r>
            <w:r w:rsidRPr="00220159">
              <w:rPr>
                <w:rFonts w:ascii="Arial" w:hAnsi="Arial" w:cs="Arial"/>
                <w:sz w:val="20"/>
                <w:lang w:val="en-GB" w:eastAsia="zh-CN"/>
              </w:rPr>
              <w:t xml:space="preserve">NTCs over </w:t>
            </w:r>
            <w:r w:rsidR="00C028D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3</w:t>
            </w:r>
            <w:r w:rsidRPr="00220159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0</w:t>
            </w:r>
            <w:r w:rsidR="00220159" w:rsidRPr="00220159">
              <w:rPr>
                <w:rFonts w:ascii="Arial" w:eastAsia="等线" w:hAnsi="Arial" w:cs="Arial"/>
                <w:bCs/>
                <w:sz w:val="20"/>
                <w:highlight w:val="yellow"/>
              </w:rPr>
              <w:t>°C</w:t>
            </w:r>
            <w:r w:rsidRPr="00220159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 xml:space="preserve"> (</w:t>
            </w:r>
            <w:r>
              <w:rPr>
                <w:rFonts w:ascii="Arial" w:hAnsi="Arial" w:cs="Arial" w:hint="eastAsia"/>
                <w:lang w:val="en-GB" w:eastAsia="zh-CN"/>
              </w:rPr>
              <w:t>温差</w:t>
            </w:r>
            <w:r w:rsidR="00220159">
              <w:rPr>
                <w:rFonts w:ascii="Arial" w:hAnsi="Arial" w:cs="Arial" w:hint="eastAsia"/>
                <w:lang w:val="en-GB" w:eastAsia="zh-CN"/>
              </w:rPr>
              <w:t>&gt;</w:t>
            </w:r>
            <w:r w:rsidR="00C028D3">
              <w:rPr>
                <w:rFonts w:ascii="Arial" w:eastAsia="等线" w:hAnsi="Arial" w:cs="Arial"/>
                <w:bCs/>
                <w:sz w:val="20"/>
              </w:rPr>
              <w:t>3</w:t>
            </w:r>
            <w:r w:rsidR="00220159" w:rsidRPr="00E370A5">
              <w:rPr>
                <w:rFonts w:ascii="Arial" w:eastAsia="等线" w:hAnsi="Arial" w:cs="Arial"/>
                <w:bCs/>
                <w:sz w:val="20"/>
              </w:rPr>
              <w:t>0°C</w:t>
            </w:r>
            <w:r w:rsidR="00220159">
              <w:rPr>
                <w:rFonts w:ascii="Arial" w:eastAsia="等线" w:hAnsi="Arial" w:cs="Arial" w:hint="eastAsia"/>
                <w:bCs/>
                <w:sz w:val="20"/>
                <w:lang w:eastAsia="zh-CN"/>
              </w:rPr>
              <w:t>，</w:t>
            </w:r>
            <w:r>
              <w:rPr>
                <w:rFonts w:ascii="Arial" w:hAnsi="Arial" w:cs="Arial" w:hint="eastAsia"/>
                <w:lang w:val="en-GB" w:eastAsia="zh-CN"/>
              </w:rPr>
              <w:t>保护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  <w:p w14:paraId="636277C7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814142" w:rsidRPr="008C57FB" w14:paraId="21F0F53F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44D1D9D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75FEC8" w14:textId="71BCCAB4" w:rsidR="00814142" w:rsidRPr="00434CA6" w:rsidRDefault="00814142" w:rsidP="00206C3F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</w:t>
            </w:r>
            <w:r w:rsidR="000D0DD9">
              <w:rPr>
                <w:rFonts w:hint="eastAsia"/>
                <w:lang w:eastAsia="zh-CN"/>
              </w:rPr>
              <w:t>充电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2BC03F8" w14:textId="4918E947" w:rsidR="00814142" w:rsidRPr="00434CA6" w:rsidRDefault="00814142" w:rsidP="00206C3F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</w:t>
            </w:r>
            <w:r w:rsidR="000D0DD9">
              <w:rPr>
                <w:rFonts w:ascii="Arial" w:hAnsi="Arial" w:cs="Arial" w:hint="eastAsia"/>
                <w:lang w:val="en-GB" w:eastAsia="zh-CN"/>
              </w:rPr>
              <w:t>充电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814142" w:rsidRPr="008C57FB" w14:paraId="3AC64E83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FD358C" w14:textId="77777777" w:rsidR="00814142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13FC1687" w14:textId="77777777" w:rsidR="00814142" w:rsidRPr="001964AF" w:rsidRDefault="00814142" w:rsidP="00206C3F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F8E447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0F5A4A38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15DDF254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7EA64BE4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CBA5FB1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24F5D881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067F801E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6462BBAA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814142" w:rsidRPr="008C57FB" w14:paraId="34BDBD20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BEC4B0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lastRenderedPageBreak/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58C909F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C94E0D3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6820046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45186EC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6B1F18F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38CF576" w14:textId="77777777" w:rsidR="00814142" w:rsidRPr="003F01F7" w:rsidRDefault="00814142" w:rsidP="00206C3F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B162BE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D25F9AD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4E835FD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B6C2A71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FA4EA85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4C5D65F" w14:textId="77777777" w:rsidR="00814142" w:rsidRPr="003F01F7" w:rsidRDefault="00814142" w:rsidP="00206C3F">
            <w:pPr>
              <w:rPr>
                <w:rFonts w:ascii="Arial" w:hAnsi="Arial" w:cs="Arial"/>
              </w:rPr>
            </w:pPr>
          </w:p>
        </w:tc>
      </w:tr>
    </w:tbl>
    <w:p w14:paraId="313CF5A8" w14:textId="77777777" w:rsidR="00814142" w:rsidRDefault="00814142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814142" w:rsidRPr="008C57FB" w14:paraId="15C902DC" w14:textId="77777777" w:rsidTr="00206C3F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DFEDF4A" w14:textId="28398BF7" w:rsidR="00814142" w:rsidRPr="003375FD" w:rsidRDefault="00814142" w:rsidP="00206C3F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AFE fault  </w:t>
            </w:r>
            <w:r w:rsidR="00C028D3" w:rsidRPr="001B1E5F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="00C028D3"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C028D3">
              <w:rPr>
                <w:rFonts w:cs="Arial"/>
                <w:color w:val="FF0000"/>
                <w:szCs w:val="26"/>
                <w:highlight w:val="yellow"/>
                <w:lang w:eastAsia="zh-CN"/>
              </w:rPr>
              <w:t>1</w:t>
            </w:r>
            <w:r w:rsidR="00C028D3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C028D3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 w:rsidR="00C028D3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C028D3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C028D3">
              <w:rPr>
                <w:rFonts w:cs="Arial"/>
                <w:color w:val="FF0000"/>
                <w:highlight w:val="yellow"/>
              </w:rPr>
              <w:t>2</w:t>
            </w:r>
            <w:r w:rsidR="00C028D3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C028D3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C028D3" w:rsidRPr="001B1E5F">
              <w:rPr>
                <w:rFonts w:cs="Arial"/>
                <w:sz w:val="20"/>
                <w:highlight w:val="yellow"/>
                <w:lang w:val="en-US" w:eastAsia="zh-CN"/>
              </w:rPr>
              <w:t>）</w:t>
            </w:r>
          </w:p>
        </w:tc>
      </w:tr>
      <w:tr w:rsidR="00814142" w:rsidRPr="008C57FB" w14:paraId="6934CF2C" w14:textId="77777777" w:rsidTr="00206C3F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B7F77C1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220C0B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814142" w:rsidRPr="008C57FB" w14:paraId="7FC8E04F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FCA846" w14:textId="77777777" w:rsidR="00814142" w:rsidRPr="001B7A1F" w:rsidRDefault="00814142" w:rsidP="00206C3F">
            <w:pPr>
              <w:rPr>
                <w:rFonts w:ascii="Arial" w:hAnsi="Arial" w:cs="Arial"/>
                <w:lang w:val="en-US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D03E60" w14:textId="07F10A38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E87E3A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– </w:t>
            </w:r>
            <w:proofErr w:type="spellStart"/>
            <w:r w:rsidR="0099764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iso</w:t>
            </w:r>
            <w:r w:rsidR="000B4362"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proofErr w:type="spell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</w:t>
            </w:r>
            <w:r w:rsidR="000B4362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地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 w:rsidR="000B4362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</w:t>
            </w:r>
            <w:r w:rsidR="000B4362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3BF5C483" w14:textId="4521AF08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0B4362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-- </w:t>
            </w:r>
            <w:proofErr w:type="spellStart"/>
            <w:r w:rsidR="0099764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iso</w:t>
            </w:r>
            <w:r w:rsidR="000B4362"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proofErr w:type="spell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</w:t>
            </w:r>
            <w:r w:rsidR="000B4362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电源信号</w:t>
            </w:r>
            <w:r w:rsidR="00E87E3A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 w:rsidR="00E87E3A"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 w:rsidR="000B4362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 </w:t>
            </w:r>
            <w:r w:rsidR="000B4362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5E80B50C" w14:textId="38449196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E1112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--</w:t>
            </w:r>
            <w:r w:rsidR="00E11125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 w:rsidR="0099764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iso</w:t>
            </w:r>
            <w:r w:rsidR="00E11125"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proofErr w:type="spell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通讯的信号线开路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open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 w:rsidR="00E11125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  <w:r w:rsidR="00B05E36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;</w:t>
            </w:r>
          </w:p>
          <w:p w14:paraId="0E30B2AF" w14:textId="77777777" w:rsidR="00B05E36" w:rsidRDefault="00B05E36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6215860A" w14:textId="68212BA9" w:rsidR="00814142" w:rsidRPr="00734D7F" w:rsidRDefault="00B05E36" w:rsidP="00206C3F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4: </w:t>
            </w:r>
            <w:r w:rsidR="00814142"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AFE reference voltage shift (AFE</w:t>
            </w:r>
            <w:r w:rsidR="00814142" w:rsidRPr="00734D7F"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基准电压漂移</w:t>
            </w:r>
            <w:r w:rsidR="00E87E3A"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，</w:t>
            </w:r>
            <w:r w:rsidR="00E87E3A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P</w:t>
            </w:r>
            <w:r w:rsidR="00E87E3A"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in</w:t>
            </w:r>
            <w:r w:rsidR="00E87E3A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 xml:space="preserve"> </w:t>
            </w:r>
            <w:r w:rsidR="00E11125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??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，验证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D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转换的基准！</w:t>
            </w:r>
            <w:r w:rsidR="00814142"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)</w:t>
            </w:r>
          </w:p>
          <w:p w14:paraId="6EC417F4" w14:textId="77777777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73D7E22D" w14:textId="2D4C131D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</w:t>
            </w:r>
            <w:r w:rsidR="00B05E36">
              <w:rPr>
                <w:rFonts w:ascii="Arial" w:hAnsi="Arial" w:cs="Arial"/>
                <w:sz w:val="22"/>
                <w:szCs w:val="22"/>
                <w:lang w:val="en-GB" w:eastAsia="zh-CN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: AFE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供电过压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 w:rsidR="00E87E3A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pin</w:t>
            </w:r>
            <w:r w:rsidR="00E87E3A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="00E11125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?? </w:t>
            </w:r>
            <w:r w:rsidR="00E87E3A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供电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至少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&gt;</w:t>
            </w:r>
            <w:r w:rsidR="00E87E3A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100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V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3C0CBFF9" w14:textId="1E7F14DE" w:rsidR="00814142" w:rsidRDefault="00814142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</w:t>
            </w:r>
            <w:r w:rsidR="00B05E36">
              <w:rPr>
                <w:rFonts w:ascii="Arial" w:hAnsi="Arial" w:cs="Arial"/>
                <w:sz w:val="22"/>
                <w:szCs w:val="22"/>
                <w:lang w:val="en-GB" w:eastAsia="zh-CN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: AFE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供电欠压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从最低电压</w:t>
            </w:r>
            <w:r w:rsidRPr="006D0931">
              <w:rPr>
                <w:rFonts w:ascii="Arial" w:hAnsi="Arial" w:cs="Arial" w:hint="eastAsia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Pr="006D0931"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="00E87E3A">
              <w:rPr>
                <w:rFonts w:ascii="Arial" w:hAnsi="Arial" w:cs="Arial" w:hint="eastAsia"/>
                <w:sz w:val="22"/>
                <w:szCs w:val="22"/>
                <w:highlight w:val="yellow"/>
                <w:u w:val="single"/>
                <w:lang w:val="en-GB" w:eastAsia="zh-CN"/>
              </w:rPr>
              <w:t>？？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   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V 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开始降到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0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502D9563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814142" w:rsidRPr="008C57FB" w14:paraId="5A5E3826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85245BC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4A340E" w14:textId="77777777" w:rsidR="00814142" w:rsidRPr="00434CA6" w:rsidRDefault="00814142" w:rsidP="00206C3F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BBF978" w14:textId="77777777" w:rsidR="00814142" w:rsidRPr="00434CA6" w:rsidRDefault="00814142" w:rsidP="00206C3F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814142" w:rsidRPr="008C57FB" w14:paraId="25E36585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9CF58D" w14:textId="77777777" w:rsidR="00814142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7F8503B3" w14:textId="77777777" w:rsidR="00814142" w:rsidRPr="001964AF" w:rsidRDefault="00814142" w:rsidP="00206C3F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EBF65F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7357563A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7893E65A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5CF9117D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5A20DFEB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5:</w:t>
            </w:r>
          </w:p>
          <w:p w14:paraId="3A3B2FB6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6:</w:t>
            </w:r>
          </w:p>
          <w:p w14:paraId="75FED1B0" w14:textId="01C914D1" w:rsidR="00B05E36" w:rsidRDefault="00B05E36" w:rsidP="00B05E36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7:</w:t>
            </w:r>
          </w:p>
          <w:p w14:paraId="0BA21DD4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55F1725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0C07CB13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22064935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66333DA9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56D15A34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5:</w:t>
            </w:r>
          </w:p>
          <w:p w14:paraId="387E669D" w14:textId="77777777" w:rsidR="00814142" w:rsidRDefault="00814142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6:</w:t>
            </w:r>
          </w:p>
          <w:p w14:paraId="1A304548" w14:textId="21A790C3" w:rsidR="00B05E36" w:rsidRDefault="00B05E36" w:rsidP="00B05E36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7:</w:t>
            </w:r>
          </w:p>
          <w:p w14:paraId="64337A30" w14:textId="77777777" w:rsidR="00814142" w:rsidRPr="008C57FB" w:rsidRDefault="00814142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814142" w:rsidRPr="008C57FB" w14:paraId="4E9A0593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BA703E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70B498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4CCFC4A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6F79140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28C3371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79E652C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29C0AD8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6: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98B63ED" w14:textId="1687C537" w:rsidR="00B05E36" w:rsidRDefault="00B05E36" w:rsidP="00B05E3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7: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758F3B6" w14:textId="77777777" w:rsidR="00814142" w:rsidRPr="003F01F7" w:rsidRDefault="00814142" w:rsidP="00206C3F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8A4E87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6F380D6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6A26BE2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0118449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B0CAD6E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065FE53" w14:textId="77777777" w:rsidR="00814142" w:rsidRDefault="00814142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6: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3855BC2" w14:textId="4B51115C" w:rsidR="00B05E36" w:rsidRDefault="00B05E36" w:rsidP="00B05E3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7: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3DA73D1" w14:textId="77777777" w:rsidR="00814142" w:rsidRPr="003F01F7" w:rsidRDefault="00814142" w:rsidP="00206C3F">
            <w:pPr>
              <w:rPr>
                <w:rFonts w:ascii="Arial" w:hAnsi="Arial" w:cs="Arial"/>
              </w:rPr>
            </w:pPr>
          </w:p>
        </w:tc>
      </w:tr>
      <w:tr w:rsidR="00814142" w:rsidRPr="008C57FB" w14:paraId="5D062754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D4A8CE" w14:textId="77777777" w:rsidR="00814142" w:rsidRPr="008C57FB" w:rsidRDefault="00814142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5C967D" w14:textId="77777777" w:rsidR="00814142" w:rsidRPr="008C57FB" w:rsidRDefault="00814142" w:rsidP="00206C3F">
            <w:pPr>
              <w:rPr>
                <w:rFonts w:ascii="Arial" w:hAnsi="Arial" w:cs="Arial"/>
                <w:sz w:val="22"/>
              </w:rPr>
            </w:pPr>
          </w:p>
        </w:tc>
      </w:tr>
    </w:tbl>
    <w:p w14:paraId="501FAD43" w14:textId="061CFF66" w:rsidR="00814142" w:rsidRDefault="00814142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217E9F88" w14:textId="11BAF615" w:rsidR="00997649" w:rsidRDefault="00997649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997649" w:rsidRPr="008C57FB" w14:paraId="5FE444BA" w14:textId="77777777" w:rsidTr="00F6294E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7609942" w14:textId="42BB53BA" w:rsidR="00997649" w:rsidRPr="003375FD" w:rsidRDefault="00997649" w:rsidP="00F6294E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MCU fault   </w:t>
            </w:r>
            <w:r w:rsidR="00660741" w:rsidRPr="001B1E5F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="00660741" w:rsidRPr="00660741">
              <w:rPr>
                <w:rFonts w:cs="Arial" w:hint="eastAsia"/>
                <w:color w:val="FF0000"/>
                <w:szCs w:val="26"/>
                <w:highlight w:val="yellow"/>
                <w:lang w:val="en-US" w:eastAsia="zh-CN"/>
              </w:rPr>
              <w:t>从控</w:t>
            </w:r>
            <w:r w:rsidR="00660741" w:rsidRPr="00660741">
              <w:rPr>
                <w:rFonts w:cs="Arial" w:hint="eastAsia"/>
                <w:color w:val="FF0000"/>
                <w:szCs w:val="26"/>
                <w:highlight w:val="yellow"/>
                <w:lang w:val="en-US" w:eastAsia="zh-CN"/>
              </w:rPr>
              <w:t>M</w:t>
            </w:r>
            <w:r w:rsidR="00660741" w:rsidRPr="00660741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CU,</w:t>
            </w:r>
            <w:r w:rsidR="00660741" w:rsidRPr="00660741">
              <w:rPr>
                <w:rFonts w:cs="Arial"/>
                <w:color w:val="FF0000"/>
                <w:sz w:val="20"/>
                <w:highlight w:val="yellow"/>
                <w:lang w:val="en-US" w:eastAsia="zh-CN"/>
              </w:rPr>
              <w:t xml:space="preserve"> </w:t>
            </w:r>
            <w:r w:rsidR="00660741"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660741">
              <w:rPr>
                <w:rFonts w:cs="Arial"/>
                <w:color w:val="FF0000"/>
                <w:szCs w:val="26"/>
                <w:highlight w:val="yellow"/>
                <w:lang w:eastAsia="zh-CN"/>
              </w:rPr>
              <w:t>1</w:t>
            </w:r>
            <w:r w:rsidR="00660741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660741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 w:rsidR="00660741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660741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660741">
              <w:rPr>
                <w:rFonts w:cs="Arial"/>
                <w:color w:val="FF0000"/>
                <w:highlight w:val="yellow"/>
              </w:rPr>
              <w:t>2</w:t>
            </w:r>
            <w:r w:rsidR="00660741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660741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660741" w:rsidRPr="001B1E5F">
              <w:rPr>
                <w:rFonts w:cs="Arial"/>
                <w:sz w:val="20"/>
                <w:highlight w:val="yellow"/>
                <w:lang w:val="en-US" w:eastAsia="zh-CN"/>
              </w:rPr>
              <w:t>）</w:t>
            </w:r>
          </w:p>
        </w:tc>
      </w:tr>
      <w:tr w:rsidR="00997649" w:rsidRPr="008C57FB" w14:paraId="388E3B90" w14:textId="77777777" w:rsidTr="00F6294E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2D85E9" w14:textId="77777777" w:rsidR="00997649" w:rsidRPr="008C57FB" w:rsidRDefault="00997649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4771C88" w14:textId="77777777" w:rsidR="00997649" w:rsidRPr="008C57FB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997649" w:rsidRPr="008C57FB" w14:paraId="6D2F8E8F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8FD8F5" w14:textId="77777777" w:rsidR="00997649" w:rsidRPr="008C57FB" w:rsidRDefault="00997649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lastRenderedPageBreak/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1EC53BD" w14:textId="3E1BEDFB" w:rsidR="00C309D3" w:rsidRDefault="00C309D3" w:rsidP="00C309D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Slave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– 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通讯的信号线接地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42555CF1" w14:textId="3C927433" w:rsidR="00C309D3" w:rsidRDefault="00C309D3" w:rsidP="00C309D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Slave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 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–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通讯的信号线接电源信号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5FDB56E0" w14:textId="7C9FCBBC" w:rsidR="00C309D3" w:rsidRDefault="00C309D3" w:rsidP="00C309D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Slave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 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–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通讯的信号线开路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open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;</w:t>
            </w:r>
          </w:p>
          <w:p w14:paraId="3CC1627E" w14:textId="77777777" w:rsidR="00C309D3" w:rsidRDefault="00C309D3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3BC0D19E" w14:textId="57860602" w:rsidR="00997649" w:rsidRDefault="00997649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S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lave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MCU – U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2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供电过压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pin ? and pin ? of IC ?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供电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IC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输入和输出短路导致过压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6F367A01" w14:textId="0991B531" w:rsidR="00997649" w:rsidRDefault="00997649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S</w:t>
            </w:r>
            <w:r w:rsidR="001A525C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lave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MCU-U</w:t>
            </w:r>
            <w:r w:rsidR="001A525C">
              <w:rPr>
                <w:rFonts w:ascii="Arial" w:hAnsi="Arial" w:cs="Arial"/>
                <w:sz w:val="22"/>
                <w:szCs w:val="22"/>
                <w:lang w:val="en-GB"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供电欠压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电压慢慢降到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0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V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，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d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ecrease the voltage slowly to 0V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0B80F479" w14:textId="77777777" w:rsidR="00997649" w:rsidRPr="008C57FB" w:rsidRDefault="00997649" w:rsidP="001A525C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997649" w:rsidRPr="008C57FB" w14:paraId="787F595F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47D0486" w14:textId="77777777" w:rsidR="00997649" w:rsidRPr="008C57FB" w:rsidRDefault="00997649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B237D31" w14:textId="77777777" w:rsidR="00997649" w:rsidRPr="00434CA6" w:rsidRDefault="00997649" w:rsidP="00F6294E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B86ABF2" w14:textId="77777777" w:rsidR="00997649" w:rsidRPr="00434CA6" w:rsidRDefault="00997649" w:rsidP="00F6294E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997649" w:rsidRPr="008C57FB" w14:paraId="76A7C8C7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949875" w14:textId="77777777" w:rsidR="00997649" w:rsidRDefault="00997649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07A99F97" w14:textId="77777777" w:rsidR="00997649" w:rsidRPr="001964AF" w:rsidRDefault="00997649" w:rsidP="00F6294E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5C2A97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17DAA851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3A77ED83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  <w:p w14:paraId="25DF9C60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4:</w:t>
            </w:r>
          </w:p>
          <w:p w14:paraId="0E7EC3ED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: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302F25A7" w14:textId="77777777" w:rsidR="00997649" w:rsidRPr="008C57FB" w:rsidRDefault="00997649" w:rsidP="00F6294E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BC4473F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53EDEB9D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6974DAEC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  <w:p w14:paraId="42FF775C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4:</w:t>
            </w:r>
          </w:p>
          <w:p w14:paraId="5D92E647" w14:textId="77777777" w:rsidR="00997649" w:rsidRDefault="00997649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: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6799142C" w14:textId="77777777" w:rsidR="00997649" w:rsidRPr="008C57FB" w:rsidRDefault="00997649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997649" w:rsidRPr="008C57FB" w14:paraId="03756C45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CE709B" w14:textId="77777777" w:rsidR="00997649" w:rsidRPr="008C57FB" w:rsidRDefault="00997649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3C2BCF5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0D7C3E5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082E734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8ECACE1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AB0F84C" w14:textId="77777777" w:rsidR="00997649" w:rsidRPr="00A01F38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325D2C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12D0120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69125E9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9681ABC" w14:textId="77777777" w:rsidR="00997649" w:rsidRDefault="00997649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9D675E4" w14:textId="77777777" w:rsidR="00997649" w:rsidRPr="003F01F7" w:rsidRDefault="00997649" w:rsidP="00F629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  <w:tr w:rsidR="00384498" w:rsidRPr="008C57FB" w14:paraId="1E24EFE4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13B56E" w14:textId="77777777" w:rsidR="00384498" w:rsidRDefault="00384498" w:rsidP="00384498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  <w:p w14:paraId="52F5795C" w14:textId="3123E7E5" w:rsidR="00384498" w:rsidRPr="008C57FB" w:rsidRDefault="00384498" w:rsidP="00384498">
            <w:pPr>
              <w:rPr>
                <w:rFonts w:ascii="Arial" w:hAnsi="Arial" w:cs="Arial"/>
                <w:lang w:val="en-GB"/>
              </w:rPr>
            </w:pPr>
            <w:r w:rsidRPr="00AE7E85">
              <w:rPr>
                <w:rFonts w:ascii="Arial" w:hAnsi="Arial" w:cs="Arial" w:hint="eastAsia"/>
                <w:highlight w:val="yellow"/>
                <w:lang w:val="en-GB" w:eastAsia="zh-CN"/>
              </w:rPr>
              <w:t>测试所用设备：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3D9B69" w14:textId="77777777" w:rsidR="00384498" w:rsidRDefault="00384498" w:rsidP="00F6294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7FCE95" w14:textId="77777777" w:rsidR="00384498" w:rsidRDefault="00384498" w:rsidP="00F6294E">
            <w:pPr>
              <w:rPr>
                <w:rFonts w:ascii="Arial" w:hAnsi="Arial" w:cs="Arial"/>
                <w:sz w:val="22"/>
              </w:rPr>
            </w:pPr>
          </w:p>
        </w:tc>
      </w:tr>
    </w:tbl>
    <w:p w14:paraId="4C7F36A8" w14:textId="0F78CD2A" w:rsidR="00997649" w:rsidRDefault="00997649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28637364" w14:textId="630E42A9" w:rsidR="00A10B42" w:rsidRDefault="00A10B42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  <w:lang w:val="en-US"/>
        </w:rPr>
      </w:pPr>
      <w:r>
        <w:rPr>
          <w:rFonts w:ascii="Arial" w:eastAsia="MS Mincho" w:hAnsi="Arial" w:cs="Arial"/>
          <w:sz w:val="22"/>
          <w:szCs w:val="22"/>
          <w:lang w:val="en-US"/>
        </w:rPr>
        <w:br w:type="page"/>
      </w:r>
    </w:p>
    <w:p w14:paraId="352049ED" w14:textId="77777777" w:rsidR="00A10B42" w:rsidRDefault="00A10B42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A10B42" w:rsidRPr="008C57FB" w14:paraId="1A73EBED" w14:textId="77777777" w:rsidTr="00F6294E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78CAA73" w14:textId="2787EDF9" w:rsidR="00A10B42" w:rsidRPr="003375FD" w:rsidRDefault="00A10B42" w:rsidP="00F6294E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o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ne cell </w:t>
            </w:r>
            <w:r>
              <w:rPr>
                <w:rFonts w:cs="Arial"/>
                <w:szCs w:val="24"/>
                <w:lang w:val="en-US" w:eastAsia="de-DE"/>
              </w:rPr>
              <w:t>short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circuit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 w:rsidRPr="001B1E5F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>
              <w:rPr>
                <w:rFonts w:cs="Arial"/>
                <w:color w:val="FF0000"/>
                <w:highlight w:val="yellow"/>
              </w:rPr>
              <w:t>3Z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Pr="001B1E5F">
              <w:rPr>
                <w:rFonts w:cs="Arial"/>
                <w:sz w:val="20"/>
                <w:highlight w:val="yellow"/>
                <w:lang w:val="en-US" w:eastAsia="zh-CN"/>
              </w:rPr>
              <w:t>）</w:t>
            </w:r>
          </w:p>
        </w:tc>
      </w:tr>
      <w:tr w:rsidR="00A10B42" w:rsidRPr="008C57FB" w14:paraId="6BABE5AF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2E9705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64964C" w14:textId="77777777" w:rsidR="00A10B42" w:rsidRPr="00054A4C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 w:rsidRPr="00054A4C">
              <w:rPr>
                <w:rFonts w:ascii="Arial" w:hAnsi="Arial" w:cs="Arial"/>
                <w:lang w:val="en-GB" w:eastAsia="zh-CN"/>
              </w:rPr>
              <w:t xml:space="preserve">One cell short circuit </w:t>
            </w:r>
          </w:p>
          <w:p w14:paraId="77E6C8A2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 w:rsidRPr="00054A4C">
              <w:rPr>
                <w:rFonts w:ascii="Arial" w:hAnsi="Arial" w:cs="Arial" w:hint="eastAsia"/>
                <w:lang w:val="en-GB" w:eastAsia="zh-CN"/>
              </w:rPr>
              <w:t>短路</w:t>
            </w:r>
            <w:r w:rsidRPr="00054A4C">
              <w:rPr>
                <w:rFonts w:ascii="Arial" w:hAnsi="Arial" w:cs="Arial" w:hint="eastAsia"/>
                <w:lang w:val="en-GB" w:eastAsia="zh-CN"/>
              </w:rPr>
              <w:t>1</w:t>
            </w:r>
            <w:r w:rsidRPr="00054A4C">
              <w:rPr>
                <w:rFonts w:ascii="Arial" w:hAnsi="Arial" w:cs="Arial" w:hint="eastAsia"/>
                <w:lang w:val="en-GB" w:eastAsia="zh-CN"/>
              </w:rPr>
              <w:t>颗电芯</w:t>
            </w:r>
            <w:r w:rsidRPr="00054A4C">
              <w:rPr>
                <w:rFonts w:ascii="Arial" w:hAnsi="Arial" w:cs="Arial" w:hint="eastAsia"/>
                <w:lang w:val="en-GB" w:eastAsia="zh-CN"/>
              </w:rPr>
              <w:t xml:space="preserve"> </w:t>
            </w:r>
            <w:r w:rsidRPr="00054A4C">
              <w:rPr>
                <w:rFonts w:ascii="Arial" w:hAnsi="Arial" w:cs="Arial"/>
                <w:lang w:val="en-GB" w:eastAsia="zh-CN"/>
              </w:rPr>
              <w:t xml:space="preserve"> </w:t>
            </w:r>
            <w:r w:rsidRPr="00054A4C">
              <w:rPr>
                <w:rFonts w:ascii="Arial" w:hAnsi="Arial" w:cs="Arial" w:hint="eastAsia"/>
                <w:lang w:val="en-GB" w:eastAsia="zh-CN"/>
              </w:rPr>
              <w:t>（模拟一颗电芯的电压为</w:t>
            </w:r>
            <w:r w:rsidRPr="00054A4C">
              <w:rPr>
                <w:rFonts w:ascii="Arial" w:hAnsi="Arial" w:cs="Arial" w:hint="eastAsia"/>
                <w:lang w:val="en-GB" w:eastAsia="zh-CN"/>
              </w:rPr>
              <w:t>0</w:t>
            </w:r>
            <w:r w:rsidRPr="00054A4C">
              <w:rPr>
                <w:rFonts w:ascii="Arial" w:hAnsi="Arial" w:cs="Arial" w:hint="eastAsia"/>
                <w:lang w:val="en-GB" w:eastAsia="zh-CN"/>
              </w:rPr>
              <w:t>）</w:t>
            </w:r>
          </w:p>
        </w:tc>
      </w:tr>
      <w:tr w:rsidR="00A10B42" w:rsidRPr="008C57FB" w14:paraId="25F6FC4D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C976E13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866A05A" w14:textId="77777777" w:rsidR="00A10B42" w:rsidRPr="00434CA6" w:rsidRDefault="00A10B42" w:rsidP="00F6294E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再开始充电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22612E" w14:textId="77777777" w:rsidR="00A10B42" w:rsidRPr="00434CA6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电池先正常充电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A10B42" w:rsidRPr="008C57FB" w14:paraId="3095D181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39E09B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A6A4A7D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AB86F62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2D46C9F3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92FF9A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64AA8F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8F01446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  <w:tr w:rsidR="00A10B42" w:rsidRPr="008C57FB" w14:paraId="2A969452" w14:textId="77777777" w:rsidTr="00F6294E">
        <w:trPr>
          <w:cantSplit/>
          <w:trHeight w:val="705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E4752" w14:textId="77777777" w:rsidR="00A10B42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  <w:p w14:paraId="11C2D8AD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AE7E85">
              <w:rPr>
                <w:rFonts w:ascii="Arial" w:hAnsi="Arial" w:cs="Arial" w:hint="eastAsia"/>
                <w:highlight w:val="yellow"/>
                <w:lang w:val="en-GB" w:eastAsia="zh-CN"/>
              </w:rPr>
              <w:t>测试所用设备：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FF2E0D" w14:textId="77777777" w:rsidR="00A10B42" w:rsidRPr="008C57FB" w:rsidRDefault="00A10B42" w:rsidP="00F6294E">
            <w:pPr>
              <w:rPr>
                <w:rFonts w:ascii="Arial" w:hAnsi="Arial" w:cs="Arial"/>
                <w:sz w:val="22"/>
              </w:rPr>
            </w:pPr>
          </w:p>
        </w:tc>
      </w:tr>
    </w:tbl>
    <w:p w14:paraId="6DC4E155" w14:textId="77777777" w:rsidR="00A10B42" w:rsidRDefault="00A10B42" w:rsidP="00A10B42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A10B42" w:rsidRPr="008C57FB" w14:paraId="2B74889F" w14:textId="77777777" w:rsidTr="00F6294E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5056806" w14:textId="24C13669" w:rsidR="00A10B42" w:rsidRPr="00DF29A8" w:rsidRDefault="00A10B42" w:rsidP="00F6294E">
            <w:pPr>
              <w:pStyle w:val="Heading3"/>
              <w:rPr>
                <w:rFonts w:cs="Arial"/>
              </w:rPr>
            </w:pPr>
            <w:r w:rsidRPr="00DF29A8">
              <w:rPr>
                <w:rFonts w:cs="Arial"/>
              </w:rPr>
              <w:t>_</w:t>
            </w:r>
            <w:r w:rsidRPr="00DF29A8">
              <w:rPr>
                <w:rFonts w:cs="Arial"/>
                <w:szCs w:val="24"/>
                <w:lang w:eastAsia="de-DE"/>
              </w:rPr>
              <w:t xml:space="preserve"> Cell t</w:t>
            </w:r>
            <w:r w:rsidRPr="00DF29A8">
              <w:rPr>
                <w:rFonts w:cs="Arial" w:hint="eastAsia"/>
                <w:szCs w:val="24"/>
                <w:lang w:eastAsia="zh-CN"/>
              </w:rPr>
              <w:t>e</w:t>
            </w:r>
            <w:r w:rsidRPr="00DF29A8">
              <w:rPr>
                <w:rFonts w:cs="Arial"/>
                <w:szCs w:val="24"/>
                <w:lang w:eastAsia="de-DE"/>
              </w:rPr>
              <w:t xml:space="preserve">mperature sampling circuit fault  </w:t>
            </w:r>
            <w:r>
              <w:rPr>
                <w:rFonts w:cs="Arial" w:hint="eastAsia"/>
                <w:szCs w:val="24"/>
                <w:lang w:val="en-US" w:eastAsia="zh-CN"/>
              </w:rPr>
              <w:t>电芯表面温度采样电路故障</w:t>
            </w:r>
            <w:r w:rsidRPr="00DF29A8">
              <w:rPr>
                <w:rFonts w:cs="Arial" w:hint="eastAsia"/>
                <w:szCs w:val="24"/>
                <w:lang w:eastAsia="zh-CN"/>
              </w:rPr>
              <w:t xml:space="preserve"> </w:t>
            </w:r>
            <w:r w:rsidRPr="00DF29A8">
              <w:rPr>
                <w:rFonts w:cs="Arial"/>
                <w:sz w:val="20"/>
                <w:highlight w:val="yellow"/>
                <w:lang w:eastAsia="zh-CN"/>
              </w:rPr>
              <w:t>（</w:t>
            </w:r>
            <w:r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3C0AEF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3C0AEF">
              <w:rPr>
                <w:rFonts w:cs="Arial"/>
                <w:color w:val="FF0000"/>
                <w:highlight w:val="yellow"/>
              </w:rPr>
              <w:t>3Z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Pr="00DF29A8">
              <w:rPr>
                <w:rFonts w:cs="Arial"/>
                <w:sz w:val="20"/>
                <w:highlight w:val="yellow"/>
                <w:lang w:eastAsia="zh-CN"/>
              </w:rPr>
              <w:t>）</w:t>
            </w:r>
          </w:p>
        </w:tc>
      </w:tr>
      <w:tr w:rsidR="00A10B42" w:rsidRPr="008C57FB" w14:paraId="2C394D52" w14:textId="77777777" w:rsidTr="00F6294E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A9F874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3AD58EE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Over</w:t>
            </w:r>
            <w:r>
              <w:rPr>
                <w:rFonts w:ascii="Arial" w:hAnsi="Arial" w:cs="Arial" w:hint="eastAsia"/>
                <w:lang w:val="en-GB" w:eastAsia="zh-CN"/>
              </w:rPr>
              <w:t>/</w:t>
            </w:r>
            <w:r>
              <w:rPr>
                <w:rFonts w:ascii="Arial" w:hAnsi="Arial" w:cs="Arial"/>
                <w:lang w:val="en-GB" w:eastAsia="zh-CN"/>
              </w:rPr>
              <w:t xml:space="preserve">under temperature </w:t>
            </w:r>
            <w:r w:rsidRPr="008C57FB">
              <w:rPr>
                <w:rFonts w:ascii="Arial" w:hAnsi="Arial" w:cs="Arial"/>
                <w:lang w:val="en-GB" w:eastAsia="zh-CN"/>
              </w:rPr>
              <w:t>protection</w:t>
            </w:r>
          </w:p>
        </w:tc>
      </w:tr>
      <w:tr w:rsidR="00A10B42" w:rsidRPr="008C57FB" w14:paraId="2E9D1AEC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5818BC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B9A4E3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</w:t>
            </w:r>
            <w:r>
              <w:rPr>
                <w:rFonts w:ascii="Arial" w:hAnsi="Arial" w:cs="Arial"/>
                <w:lang w:val="en-GB" w:eastAsia="zh-CN"/>
              </w:rPr>
              <w:t xml:space="preserve">NTC1 open circuit  </w:t>
            </w:r>
            <w:r>
              <w:rPr>
                <w:rFonts w:ascii="Arial" w:hAnsi="Arial" w:cs="Arial" w:hint="eastAsia"/>
                <w:lang w:val="en-GB" w:eastAsia="zh-CN"/>
              </w:rPr>
              <w:t>开路</w:t>
            </w:r>
          </w:p>
          <w:p w14:paraId="17F761F9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</w:t>
            </w:r>
            <w:r>
              <w:rPr>
                <w:rFonts w:ascii="Arial" w:hAnsi="Arial" w:cs="Arial"/>
                <w:lang w:val="en-GB" w:eastAsia="zh-CN"/>
              </w:rPr>
              <w:t xml:space="preserve">NTC1 short circuit   </w:t>
            </w:r>
            <w:r>
              <w:rPr>
                <w:rFonts w:ascii="Arial" w:hAnsi="Arial" w:cs="Arial" w:hint="eastAsia"/>
                <w:lang w:val="en-GB" w:eastAsia="zh-CN"/>
              </w:rPr>
              <w:t>短路</w:t>
            </w:r>
          </w:p>
          <w:p w14:paraId="08764834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电芯的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2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个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NTC </w:t>
            </w:r>
            <w:r w:rsidRPr="009B257C">
              <w:rPr>
                <w:rFonts w:ascii="Arial" w:hAnsi="Arial" w:cs="Arial"/>
                <w:lang w:val="en-GB" w:eastAsia="zh-CN"/>
              </w:rPr>
              <w:t xml:space="preserve">discrepancy with other </w:t>
            </w:r>
            <w:r w:rsidRPr="00220159">
              <w:rPr>
                <w:rFonts w:ascii="Arial" w:hAnsi="Arial" w:cs="Arial"/>
                <w:sz w:val="20"/>
                <w:lang w:val="en-GB" w:eastAsia="zh-CN"/>
              </w:rPr>
              <w:t xml:space="preserve">NTCs over </w:t>
            </w:r>
            <w:r>
              <w:rPr>
                <w:rFonts w:ascii="Arial" w:hAnsi="Arial" w:cs="Arial"/>
                <w:sz w:val="20"/>
                <w:highlight w:val="yellow"/>
                <w:lang w:val="en-GB" w:eastAsia="zh-CN"/>
              </w:rPr>
              <w:t>3</w:t>
            </w:r>
            <w:r w:rsidRPr="00220159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0</w:t>
            </w:r>
            <w:r w:rsidRPr="00220159">
              <w:rPr>
                <w:rFonts w:ascii="Arial" w:eastAsia="等线" w:hAnsi="Arial" w:cs="Arial"/>
                <w:bCs/>
                <w:sz w:val="20"/>
                <w:highlight w:val="yellow"/>
              </w:rPr>
              <w:t>°C</w:t>
            </w:r>
            <w:r w:rsidRPr="00220159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 xml:space="preserve"> (</w:t>
            </w:r>
            <w:r>
              <w:rPr>
                <w:rFonts w:ascii="Arial" w:hAnsi="Arial" w:cs="Arial" w:hint="eastAsia"/>
                <w:lang w:val="en-GB" w:eastAsia="zh-CN"/>
              </w:rPr>
              <w:t>温差</w:t>
            </w:r>
            <w:r>
              <w:rPr>
                <w:rFonts w:ascii="Arial" w:hAnsi="Arial" w:cs="Arial" w:hint="eastAsia"/>
                <w:lang w:val="en-GB" w:eastAsia="zh-CN"/>
              </w:rPr>
              <w:t>&gt;</w:t>
            </w:r>
            <w:r>
              <w:rPr>
                <w:rFonts w:ascii="Arial" w:eastAsia="等线" w:hAnsi="Arial" w:cs="Arial"/>
                <w:bCs/>
                <w:sz w:val="20"/>
              </w:rPr>
              <w:t>3</w:t>
            </w:r>
            <w:r w:rsidRPr="00E370A5">
              <w:rPr>
                <w:rFonts w:ascii="Arial" w:eastAsia="等线" w:hAnsi="Arial" w:cs="Arial"/>
                <w:bCs/>
                <w:sz w:val="20"/>
              </w:rPr>
              <w:t>0°C</w:t>
            </w:r>
            <w:r>
              <w:rPr>
                <w:rFonts w:ascii="Arial" w:eastAsia="等线" w:hAnsi="Arial" w:cs="Arial" w:hint="eastAsia"/>
                <w:bCs/>
                <w:sz w:val="20"/>
                <w:lang w:eastAsia="zh-CN"/>
              </w:rPr>
              <w:t>，</w:t>
            </w:r>
            <w:r>
              <w:rPr>
                <w:rFonts w:ascii="Arial" w:hAnsi="Arial" w:cs="Arial" w:hint="eastAsia"/>
                <w:lang w:val="en-GB" w:eastAsia="zh-CN"/>
              </w:rPr>
              <w:t>保护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  <w:p w14:paraId="3CBCB5F4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67295E91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1E9BEF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51159D" w14:textId="77777777" w:rsidR="00A10B42" w:rsidRPr="00434CA6" w:rsidRDefault="00A10B42" w:rsidP="00F6294E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再开始充电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B6F031" w14:textId="77777777" w:rsidR="00A10B42" w:rsidRPr="00434CA6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电池先充电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A10B42" w:rsidRPr="008C57FB" w14:paraId="4126960C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1DC78E" w14:textId="77777777" w:rsidR="00A10B42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467D551F" w14:textId="77777777" w:rsidR="00A10B42" w:rsidRPr="001964AF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376B7D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56238375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2B7712AC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12140AEE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F41A03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2096BEDB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5224A243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6271C1D9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1EC2AB7E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5719A3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7F3C70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43E4D56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529AA64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A7AA97A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EC47D6C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30C5261" w14:textId="77777777" w:rsidR="00A10B42" w:rsidRPr="003F01F7" w:rsidRDefault="00A10B42" w:rsidP="00F6294E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AC12B48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FA62D0A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51AC834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F7F381F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E98F72C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D4F1AC4" w14:textId="77777777" w:rsidR="00A10B42" w:rsidRPr="003F01F7" w:rsidRDefault="00A10B42" w:rsidP="00F6294E">
            <w:pPr>
              <w:rPr>
                <w:rFonts w:ascii="Arial" w:hAnsi="Arial" w:cs="Arial"/>
              </w:rPr>
            </w:pPr>
          </w:p>
        </w:tc>
      </w:tr>
    </w:tbl>
    <w:p w14:paraId="2D39D5E5" w14:textId="77777777" w:rsidR="00A10B42" w:rsidRDefault="00A10B42" w:rsidP="00A10B42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A10B42" w:rsidRPr="008C57FB" w14:paraId="17760C09" w14:textId="77777777" w:rsidTr="00F6294E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ECF72DB" w14:textId="23512287" w:rsidR="00A10B42" w:rsidRPr="003375FD" w:rsidRDefault="00A10B42" w:rsidP="00F6294E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AFE fault  </w:t>
            </w:r>
            <w:r w:rsidRPr="001B1E5F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3C0AEF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3C0AEF">
              <w:rPr>
                <w:rFonts w:cs="Arial"/>
                <w:color w:val="FF0000"/>
                <w:highlight w:val="yellow"/>
              </w:rPr>
              <w:t>3Z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Pr="001B1E5F">
              <w:rPr>
                <w:rFonts w:cs="Arial"/>
                <w:sz w:val="20"/>
                <w:highlight w:val="yellow"/>
                <w:lang w:val="en-US" w:eastAsia="zh-CN"/>
              </w:rPr>
              <w:t>）</w:t>
            </w:r>
          </w:p>
        </w:tc>
      </w:tr>
      <w:tr w:rsidR="00A10B42" w:rsidRPr="008C57FB" w14:paraId="5B022D3F" w14:textId="77777777" w:rsidTr="00F6294E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B86BE5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C0FF3A1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A10B42" w:rsidRPr="008C57FB" w14:paraId="75AF5576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8EA7D8" w14:textId="77777777" w:rsidR="00A10B42" w:rsidRPr="001B7A1F" w:rsidRDefault="00A10B42" w:rsidP="00F6294E">
            <w:pPr>
              <w:rPr>
                <w:rFonts w:ascii="Arial" w:hAnsi="Arial" w:cs="Arial"/>
                <w:lang w:val="en-US"/>
              </w:rPr>
            </w:pPr>
            <w:r w:rsidRPr="008C57FB">
              <w:rPr>
                <w:rFonts w:ascii="Arial" w:hAnsi="Arial" w:cs="Arial"/>
                <w:lang w:val="en-GB"/>
              </w:rPr>
              <w:lastRenderedPageBreak/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CA0121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FE – </w:t>
            </w:r>
            <w:proofErr w:type="spell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iso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proofErr w:type="spell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通讯的信号线接地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349A2BFA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FE -- </w:t>
            </w:r>
            <w:proofErr w:type="spell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iso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proofErr w:type="spell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通讯的信号线接电源信号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1995D942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--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iso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proofErr w:type="spell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通讯的信号线开路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open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;</w:t>
            </w:r>
          </w:p>
          <w:p w14:paraId="24BC7EBD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6E56D041" w14:textId="77777777" w:rsidR="00A10B42" w:rsidRPr="00734D7F" w:rsidRDefault="00A10B42" w:rsidP="00F6294E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4: </w:t>
            </w:r>
            <w:r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AFE reference voltage shift (AFE</w:t>
            </w:r>
            <w:r w:rsidRPr="00734D7F"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基准电压漂移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，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P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in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 xml:space="preserve"> ??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，验证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D</w:t>
            </w:r>
            <w:r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转换的基准！</w:t>
            </w:r>
            <w:r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)</w:t>
            </w:r>
          </w:p>
          <w:p w14:paraId="13804547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3AEE6B6B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6: AFE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供电过压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pin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??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供电至少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&gt;100V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679BAB4E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7: AFE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供电欠压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从最低电压</w:t>
            </w:r>
            <w:r w:rsidRPr="006D0931">
              <w:rPr>
                <w:rFonts w:ascii="Arial" w:hAnsi="Arial" w:cs="Arial" w:hint="eastAsia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Pr="006D0931"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u w:val="single"/>
                <w:lang w:val="en-GB" w:eastAsia="zh-CN"/>
              </w:rPr>
              <w:t>？？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   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V 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开始降到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0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5A07BB75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3004CEBA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6E8787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522307" w14:textId="77777777" w:rsidR="00A10B42" w:rsidRPr="00434CA6" w:rsidRDefault="00A10B42" w:rsidP="00F6294E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B16AD57" w14:textId="77777777" w:rsidR="00A10B42" w:rsidRPr="00434CA6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A10B42" w:rsidRPr="008C57FB" w14:paraId="57824AAD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7B939B" w14:textId="77777777" w:rsidR="00A10B42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76DA7992" w14:textId="77777777" w:rsidR="00A10B42" w:rsidRPr="001964AF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676D531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07DD9C16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5BB99EF4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7B13E1DC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44CCB25A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5:</w:t>
            </w:r>
          </w:p>
          <w:p w14:paraId="7BE3033A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6:</w:t>
            </w:r>
          </w:p>
          <w:p w14:paraId="4EFFD4C9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7:</w:t>
            </w:r>
          </w:p>
          <w:p w14:paraId="479301A7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B34D50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12A9FA9D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1E0018F4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04C9F9CC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5380C094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5:</w:t>
            </w:r>
          </w:p>
          <w:p w14:paraId="0D68D3D2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6:</w:t>
            </w:r>
          </w:p>
          <w:p w14:paraId="0992E1E7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7:</w:t>
            </w:r>
          </w:p>
          <w:p w14:paraId="62F120C0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0143F9CA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C77C263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9692D40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2F9CF8F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49C7C96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26465F3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0A804DB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8CEF67D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6: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6D2E456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7: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38EA9A8" w14:textId="77777777" w:rsidR="00A10B42" w:rsidRPr="003F01F7" w:rsidRDefault="00A10B42" w:rsidP="00F6294E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0F79E2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3C3A3A6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369FB42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3D8F8A7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5C80B2A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66124B3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6: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7C9A3B7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7: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D9AA8A2" w14:textId="77777777" w:rsidR="00A10B42" w:rsidRPr="003F01F7" w:rsidRDefault="00A10B42" w:rsidP="00F6294E">
            <w:pPr>
              <w:rPr>
                <w:rFonts w:ascii="Arial" w:hAnsi="Arial" w:cs="Arial"/>
              </w:rPr>
            </w:pPr>
          </w:p>
        </w:tc>
      </w:tr>
      <w:tr w:rsidR="00A10B42" w:rsidRPr="008C57FB" w14:paraId="61933BA0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D270EF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433D4B" w14:textId="77777777" w:rsidR="00A10B42" w:rsidRPr="008C57FB" w:rsidRDefault="00A10B42" w:rsidP="00F6294E">
            <w:pPr>
              <w:rPr>
                <w:rFonts w:ascii="Arial" w:hAnsi="Arial" w:cs="Arial"/>
                <w:sz w:val="22"/>
              </w:rPr>
            </w:pPr>
          </w:p>
        </w:tc>
      </w:tr>
    </w:tbl>
    <w:p w14:paraId="68635552" w14:textId="77777777" w:rsidR="00A10B42" w:rsidRDefault="00A10B42" w:rsidP="00A10B42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45CD0FB8" w14:textId="77777777" w:rsidR="00A10B42" w:rsidRDefault="00A10B42" w:rsidP="00A10B42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A10B42" w:rsidRPr="008C57FB" w14:paraId="5A0C441A" w14:textId="77777777" w:rsidTr="00F6294E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6E0D305" w14:textId="7AA65A59" w:rsidR="00A10B42" w:rsidRPr="003375FD" w:rsidRDefault="00A10B42" w:rsidP="00F6294E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MCU fault   </w:t>
            </w:r>
            <w:r w:rsidRPr="001B1E5F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Pr="00660741">
              <w:rPr>
                <w:rFonts w:cs="Arial" w:hint="eastAsia"/>
                <w:color w:val="FF0000"/>
                <w:szCs w:val="26"/>
                <w:highlight w:val="yellow"/>
                <w:lang w:val="en-US" w:eastAsia="zh-CN"/>
              </w:rPr>
              <w:t>从控</w:t>
            </w:r>
            <w:r w:rsidRPr="00660741">
              <w:rPr>
                <w:rFonts w:cs="Arial" w:hint="eastAsia"/>
                <w:color w:val="FF0000"/>
                <w:szCs w:val="26"/>
                <w:highlight w:val="yellow"/>
                <w:lang w:val="en-US" w:eastAsia="zh-CN"/>
              </w:rPr>
              <w:t>M</w:t>
            </w:r>
            <w:r w:rsidRPr="00660741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CU,</w:t>
            </w:r>
            <w:r w:rsidRPr="00660741">
              <w:rPr>
                <w:rFonts w:cs="Arial"/>
                <w:color w:val="FF0000"/>
                <w:sz w:val="20"/>
                <w:highlight w:val="yellow"/>
                <w:lang w:val="en-US" w:eastAsia="zh-CN"/>
              </w:rPr>
              <w:t xml:space="preserve"> </w:t>
            </w:r>
            <w:r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3C0AEF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3C0AEF">
              <w:rPr>
                <w:rFonts w:cs="Arial"/>
                <w:color w:val="FF0000"/>
                <w:highlight w:val="yellow"/>
              </w:rPr>
              <w:t>3Z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Pr="001B1E5F">
              <w:rPr>
                <w:rFonts w:cs="Arial"/>
                <w:sz w:val="20"/>
                <w:highlight w:val="yellow"/>
                <w:lang w:val="en-US" w:eastAsia="zh-CN"/>
              </w:rPr>
              <w:t>）</w:t>
            </w:r>
          </w:p>
        </w:tc>
      </w:tr>
      <w:tr w:rsidR="00A10B42" w:rsidRPr="008C57FB" w14:paraId="6D1C2835" w14:textId="77777777" w:rsidTr="00F6294E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39D78C2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2E5FC0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A10B42" w:rsidRPr="008C57FB" w14:paraId="2E6500BD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3F62FA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C4F60C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Slave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 –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通讯的信号线接地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5D20137B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Slave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 –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通讯的信号线接电源信号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and pin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？？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32984FD1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Slave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 –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SPI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通讯的信号线开路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open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??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;</w:t>
            </w:r>
          </w:p>
          <w:p w14:paraId="183AE19D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25EE11F6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4: 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 – U2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供电过压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pin ? and pin ? of IC ?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供电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IC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输入和输出短路导致过压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3933E09C" w14:textId="77777777" w:rsidR="00A10B42" w:rsidRDefault="00A10B42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5: 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lave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MCU-U2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供电欠压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电压慢慢降到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0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V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，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d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ecrease the voltage slowly to 0V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163C9D23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22F739E1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DA0EE6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7A8F42" w14:textId="77777777" w:rsidR="00A10B42" w:rsidRPr="00434CA6" w:rsidRDefault="00A10B42" w:rsidP="00F6294E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D69AA2" w14:textId="77777777" w:rsidR="00A10B42" w:rsidRPr="00434CA6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A10B42" w:rsidRPr="008C57FB" w14:paraId="56225C43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743E7D" w14:textId="77777777" w:rsidR="00A10B42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lastRenderedPageBreak/>
              <w:t>Test result by practical test</w:t>
            </w:r>
          </w:p>
          <w:p w14:paraId="638DFB67" w14:textId="77777777" w:rsidR="00A10B42" w:rsidRPr="001964AF" w:rsidRDefault="00A10B42" w:rsidP="00F6294E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8F28EE3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6C60720E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4B0469E3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  <w:p w14:paraId="035F0B66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4:</w:t>
            </w:r>
          </w:p>
          <w:p w14:paraId="70450B0A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: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23C5674F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7191218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47D81F19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492DF000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  <w:p w14:paraId="025D1BC0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4:</w:t>
            </w:r>
          </w:p>
          <w:p w14:paraId="48FE4FDE" w14:textId="77777777" w:rsidR="00A10B42" w:rsidRDefault="00A10B42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: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5F4ADD8D" w14:textId="77777777" w:rsidR="00A10B42" w:rsidRPr="008C57FB" w:rsidRDefault="00A10B42" w:rsidP="00F6294E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A10B42" w:rsidRPr="008C57FB" w14:paraId="691EF0F1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3A61B5" w14:textId="77777777" w:rsidR="00A10B42" w:rsidRPr="008C57FB" w:rsidRDefault="00A10B42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C3681E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C7E4168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2A00C06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0FA0277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23D8997" w14:textId="77777777" w:rsidR="00A10B42" w:rsidRPr="00A01F38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D43128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06EBA6C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2F2BAD9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4F6C2BE" w14:textId="77777777" w:rsidR="00A10B42" w:rsidRDefault="00A10B42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999B770" w14:textId="77777777" w:rsidR="00A10B42" w:rsidRPr="003F01F7" w:rsidRDefault="00A10B42" w:rsidP="00F629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  <w:tr w:rsidR="00384498" w:rsidRPr="008C57FB" w14:paraId="1E80A743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B85FA3" w14:textId="77777777" w:rsidR="00384498" w:rsidRPr="008C57FB" w:rsidRDefault="00384498" w:rsidP="00F6294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39D153" w14:textId="77777777" w:rsidR="00384498" w:rsidRDefault="00384498" w:rsidP="00F6294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202036" w14:textId="77777777" w:rsidR="00384498" w:rsidRDefault="00384498" w:rsidP="00F6294E">
            <w:pPr>
              <w:rPr>
                <w:rFonts w:ascii="Arial" w:hAnsi="Arial" w:cs="Arial"/>
                <w:sz w:val="22"/>
              </w:rPr>
            </w:pPr>
          </w:p>
        </w:tc>
      </w:tr>
    </w:tbl>
    <w:p w14:paraId="00A35DD4" w14:textId="16534684" w:rsidR="00A10B42" w:rsidRDefault="00A10B42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13C4E7C9" w14:textId="77777777" w:rsidR="00A10B42" w:rsidRDefault="00A10B42" w:rsidP="00814142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2B9EF55A" w14:textId="324F9DED" w:rsidR="00AD71D7" w:rsidRDefault="00AD71D7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336A4A2A" w14:textId="76E0E53B" w:rsidR="00A10B42" w:rsidRDefault="00A10B42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  <w:lang w:val="en-US"/>
        </w:rPr>
      </w:pPr>
      <w:r>
        <w:rPr>
          <w:rFonts w:ascii="Arial" w:eastAsia="MS Mincho" w:hAnsi="Arial" w:cs="Arial"/>
          <w:sz w:val="22"/>
          <w:szCs w:val="22"/>
          <w:lang w:val="en-US"/>
        </w:rPr>
        <w:br w:type="page"/>
      </w:r>
    </w:p>
    <w:p w14:paraId="2CC6F408" w14:textId="77777777" w:rsidR="00997649" w:rsidRDefault="00997649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C23662" w:rsidRPr="008C57FB" w14:paraId="69122987" w14:textId="77777777" w:rsidTr="00644842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1857CD1" w14:textId="32E201A8" w:rsidR="00C23662" w:rsidRPr="003375FD" w:rsidRDefault="00C23662" w:rsidP="00644842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Sampling line of battery voltage </w:t>
            </w:r>
            <w:r w:rsidRPr="003375FD">
              <w:rPr>
                <w:rFonts w:cs="Arial"/>
                <w:szCs w:val="24"/>
                <w:lang w:val="en-US" w:eastAsia="de-DE"/>
              </w:rPr>
              <w:t>open circuit</w:t>
            </w:r>
            <w:r w:rsidR="004F6917">
              <w:rPr>
                <w:rFonts w:cs="Arial"/>
                <w:szCs w:val="24"/>
                <w:lang w:val="en-US" w:eastAsia="de-DE"/>
              </w:rPr>
              <w:t xml:space="preserve">  </w:t>
            </w:r>
            <w:r w:rsidR="004F6917" w:rsidRPr="004F6917">
              <w:rPr>
                <w:rFonts w:cs="Arial"/>
                <w:color w:val="FF0000"/>
                <w:szCs w:val="24"/>
                <w:lang w:val="en-US" w:eastAsia="de-DE"/>
              </w:rPr>
              <w:t>(</w:t>
            </w:r>
            <w:r w:rsidR="004F6917" w:rsidRPr="004F6917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4F6917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="004F6917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4F6917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384498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模组</w:t>
            </w:r>
            <w:r w:rsidR="004F6917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4F6917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4F6917">
              <w:rPr>
                <w:rFonts w:cs="Arial"/>
                <w:color w:val="FF0000"/>
                <w:highlight w:val="yellow"/>
              </w:rPr>
              <w:t>3Z</w:t>
            </w:r>
            <w:r w:rsidR="004F6917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4F6917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384498">
              <w:rPr>
                <w:rFonts w:cs="Arial" w:hint="eastAsia"/>
                <w:color w:val="FF0000"/>
                <w:highlight w:val="yellow"/>
                <w:lang w:val="en-US" w:eastAsia="zh-CN"/>
              </w:rPr>
              <w:t>，就是有</w:t>
            </w:r>
            <w:r w:rsidR="00384498">
              <w:rPr>
                <w:rFonts w:cs="Arial" w:hint="eastAsia"/>
                <w:color w:val="FF0000"/>
                <w:lang w:val="en-US" w:eastAsia="zh-CN"/>
              </w:rPr>
              <w:t>2</w:t>
            </w:r>
            <w:r w:rsidR="00384498">
              <w:rPr>
                <w:rFonts w:cs="Arial"/>
                <w:color w:val="FF0000"/>
                <w:lang w:val="en-US" w:eastAsia="zh-CN"/>
              </w:rPr>
              <w:t>40</w:t>
            </w:r>
            <w:r w:rsidR="00384498">
              <w:rPr>
                <w:rFonts w:cs="Arial" w:hint="eastAsia"/>
                <w:color w:val="FF0000"/>
                <w:lang w:val="en-US" w:eastAsia="zh-CN"/>
              </w:rPr>
              <w:t>个</w:t>
            </w:r>
            <w:r w:rsidR="00384498">
              <w:rPr>
                <w:rFonts w:cs="Arial" w:hint="eastAsia"/>
                <w:color w:val="FF0000"/>
                <w:lang w:val="en-US" w:eastAsia="zh-CN"/>
              </w:rPr>
              <w:t>N</w:t>
            </w:r>
            <w:r w:rsidR="00384498">
              <w:rPr>
                <w:rFonts w:cs="Arial"/>
                <w:color w:val="FF0000"/>
                <w:lang w:val="en-US" w:eastAsia="zh-CN"/>
              </w:rPr>
              <w:t>TC</w:t>
            </w:r>
            <w:r w:rsidR="00384498">
              <w:rPr>
                <w:rFonts w:cs="Arial" w:hint="eastAsia"/>
                <w:color w:val="FF0000"/>
                <w:lang w:val="en-US" w:eastAsia="zh-CN"/>
              </w:rPr>
              <w:t>的模组</w:t>
            </w:r>
            <w:r w:rsidR="004F6917">
              <w:rPr>
                <w:rFonts w:cs="Arial" w:hint="eastAsia"/>
                <w:color w:val="FF0000"/>
                <w:lang w:val="en-US" w:eastAsia="zh-CN"/>
              </w:rPr>
              <w:t>)</w:t>
            </w:r>
          </w:p>
        </w:tc>
      </w:tr>
      <w:tr w:rsidR="00C23662" w:rsidRPr="008C57FB" w14:paraId="5301EBFA" w14:textId="77777777" w:rsidTr="00644842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8D00472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F477289" w14:textId="77777777" w:rsidR="00C23662" w:rsidRPr="008C57FB" w:rsidRDefault="00C23662" w:rsidP="00644842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Overvoltage/undervoltage protection</w:t>
            </w:r>
          </w:p>
        </w:tc>
      </w:tr>
      <w:tr w:rsidR="00C23662" w:rsidRPr="008C57FB" w14:paraId="0EA36D3F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C6B97A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F94F5A" w14:textId="77777777" w:rsidR="00B3338B" w:rsidRDefault="00C23662" w:rsidP="00644842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sampling line</w:t>
            </w:r>
            <w:r>
              <w:rPr>
                <w:rFonts w:ascii="Arial" w:hAnsi="Arial" w:cs="Arial"/>
                <w:lang w:val="en-GB" w:eastAsia="zh-CN"/>
              </w:rPr>
              <w:t xml:space="preserve"> of battery voltage open circuit</w:t>
            </w:r>
          </w:p>
          <w:p w14:paraId="61C6471F" w14:textId="6CBA143C" w:rsidR="00C23662" w:rsidRPr="008C57FB" w:rsidRDefault="0052059C" w:rsidP="00644842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cs="Arial" w:hint="eastAsia"/>
                <w:szCs w:val="24"/>
                <w:lang w:val="en-US" w:eastAsia="zh-CN"/>
              </w:rPr>
              <w:t>簇</w:t>
            </w:r>
            <w:r w:rsidR="00B3338B">
              <w:rPr>
                <w:rFonts w:cs="Arial" w:hint="eastAsia"/>
                <w:szCs w:val="24"/>
                <w:lang w:val="en-US" w:eastAsia="zh-CN"/>
              </w:rPr>
              <w:t>总压采样线断</w:t>
            </w:r>
            <w:r w:rsidR="00E44199">
              <w:rPr>
                <w:rFonts w:cs="Arial" w:hint="eastAsia"/>
                <w:szCs w:val="24"/>
                <w:lang w:val="en-US" w:eastAsia="zh-CN"/>
              </w:rPr>
              <w:t>1</w:t>
            </w:r>
            <w:r w:rsidR="00E44199">
              <w:rPr>
                <w:rFonts w:cs="Arial" w:hint="eastAsia"/>
                <w:szCs w:val="24"/>
                <w:lang w:val="en-US" w:eastAsia="zh-CN"/>
              </w:rPr>
              <w:t>根</w:t>
            </w:r>
            <w:r w:rsidR="00B3338B">
              <w:rPr>
                <w:rFonts w:cs="Arial" w:hint="eastAsia"/>
                <w:szCs w:val="24"/>
                <w:lang w:val="en-US" w:eastAsia="zh-CN"/>
              </w:rPr>
              <w:t>线</w:t>
            </w:r>
          </w:p>
        </w:tc>
      </w:tr>
      <w:tr w:rsidR="00C23662" w:rsidRPr="008C57FB" w14:paraId="2B5ED3FC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A2BC77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424EC03" w14:textId="77777777" w:rsidR="00C23662" w:rsidRPr="00434CA6" w:rsidRDefault="00C23662" w:rsidP="00644842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7EED36" w14:textId="77777777" w:rsidR="00C23662" w:rsidRPr="00434CA6" w:rsidRDefault="00C23662" w:rsidP="00644842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C23662" w:rsidRPr="008C57FB" w14:paraId="74830DC5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F73A31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806D39" w14:textId="77777777" w:rsidR="00C23662" w:rsidRPr="008C57FB" w:rsidRDefault="00C23662" w:rsidP="00644842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BEB14A0" w14:textId="77777777" w:rsidR="00C23662" w:rsidRPr="008C57FB" w:rsidRDefault="00C23662" w:rsidP="00644842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C23662" w:rsidRPr="008C57FB" w14:paraId="7779A9F2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B441FD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85477D4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B85CF98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  <w:tr w:rsidR="00C23662" w:rsidRPr="008C57FB" w14:paraId="180F05F1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799DCE" w14:textId="77777777" w:rsidR="00C23662" w:rsidRPr="008C57FB" w:rsidRDefault="00C23662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A7A91A" w14:textId="77777777" w:rsidR="00C23662" w:rsidRPr="008C57FB" w:rsidRDefault="00C23662" w:rsidP="00644842">
            <w:pPr>
              <w:rPr>
                <w:rFonts w:ascii="Arial" w:hAnsi="Arial" w:cs="Arial"/>
                <w:sz w:val="22"/>
              </w:rPr>
            </w:pPr>
          </w:p>
        </w:tc>
      </w:tr>
    </w:tbl>
    <w:p w14:paraId="13C8CB26" w14:textId="192629FA" w:rsidR="00A2247B" w:rsidRDefault="00A2247B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914245" w:rsidRPr="008C57FB" w14:paraId="18DEE317" w14:textId="77777777" w:rsidTr="00644842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1BF050" w14:textId="2E8F31B0" w:rsidR="00914245" w:rsidRPr="003375FD" w:rsidRDefault="00914245" w:rsidP="00644842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Current sampling circuit fault  </w:t>
            </w:r>
            <w:r w:rsidRPr="00914245">
              <w:rPr>
                <w:rFonts w:cs="Arial"/>
                <w:szCs w:val="24"/>
                <w:highlight w:val="yellow"/>
                <w:lang w:val="en-US" w:eastAsia="de-DE"/>
              </w:rPr>
              <w:t>(</w:t>
            </w:r>
            <w:r w:rsidR="00E31474">
              <w:rPr>
                <w:rFonts w:hint="eastAsia"/>
                <w:highlight w:val="yellow"/>
                <w:lang w:eastAsia="zh-CN"/>
              </w:rPr>
              <w:t>电流</w:t>
            </w:r>
            <w:r w:rsidRPr="00914245">
              <w:rPr>
                <w:rFonts w:cs="Arial" w:hint="eastAsia"/>
                <w:szCs w:val="24"/>
                <w:highlight w:val="yellow"/>
                <w:lang w:val="en-US" w:eastAsia="zh-CN"/>
              </w:rPr>
              <w:t>采样电路故障</w:t>
            </w:r>
            <w:r w:rsidR="00E31474">
              <w:rPr>
                <w:rFonts w:cs="Arial" w:hint="eastAsia"/>
                <w:szCs w:val="24"/>
                <w:highlight w:val="yellow"/>
                <w:lang w:val="en-US" w:eastAsia="zh-CN"/>
              </w:rPr>
              <w:t>-</w:t>
            </w:r>
            <w:r w:rsidR="00E31474">
              <w:rPr>
                <w:rFonts w:cs="Arial" w:hint="eastAsia"/>
                <w:szCs w:val="24"/>
                <w:highlight w:val="yellow"/>
                <w:lang w:val="en-US" w:eastAsia="zh-CN"/>
              </w:rPr>
              <w:t>霍尔和分流器</w:t>
            </w:r>
            <w:r w:rsidRPr="00914245">
              <w:rPr>
                <w:rFonts w:cs="Arial"/>
                <w:szCs w:val="24"/>
                <w:highlight w:val="yellow"/>
                <w:lang w:val="en-US" w:eastAsia="de-DE"/>
              </w:rPr>
              <w:t>)</w:t>
            </w:r>
            <w:r w:rsidR="002B09F5">
              <w:rPr>
                <w:rFonts w:cs="Arial"/>
                <w:szCs w:val="24"/>
                <w:lang w:val="en-US" w:eastAsia="de-DE"/>
              </w:rPr>
              <w:t xml:space="preserve">  </w:t>
            </w:r>
            <w:r w:rsidR="00054A4C" w:rsidRPr="00054A4C">
              <w:rPr>
                <w:rFonts w:cs="Arial"/>
                <w:sz w:val="20"/>
                <w:highlight w:val="yellow"/>
                <w:lang w:val="en-US" w:eastAsia="zh-CN"/>
              </w:rPr>
              <w:t>（</w:t>
            </w:r>
            <w:r w:rsidR="001858A4" w:rsidRPr="004F6917">
              <w:rPr>
                <w:rFonts w:cs="Arial"/>
                <w:color w:val="FF0000"/>
                <w:szCs w:val="24"/>
                <w:lang w:val="en-US" w:eastAsia="de-DE"/>
              </w:rPr>
              <w:t>(</w:t>
            </w:r>
            <w:r w:rsidR="001858A4" w:rsidRPr="004F6917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1858A4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="001858A4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1858A4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1858A4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1858A4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1858A4">
              <w:rPr>
                <w:rFonts w:cs="Arial"/>
                <w:color w:val="FF0000"/>
                <w:highlight w:val="yellow"/>
              </w:rPr>
              <w:t>3Z</w:t>
            </w:r>
            <w:r w:rsidR="001858A4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1858A4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1858A4">
              <w:rPr>
                <w:rFonts w:cs="Arial" w:hint="eastAsia"/>
                <w:color w:val="FF0000"/>
                <w:lang w:val="en-US" w:eastAsia="zh-CN"/>
              </w:rPr>
              <w:t>)</w:t>
            </w:r>
          </w:p>
        </w:tc>
      </w:tr>
      <w:tr w:rsidR="00914245" w:rsidRPr="008C57FB" w14:paraId="6BD41530" w14:textId="77777777" w:rsidTr="00644842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BA9B69" w14:textId="77777777" w:rsidR="00914245" w:rsidRPr="008C57FB" w:rsidRDefault="00914245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E8CB82" w14:textId="0A74FFD2" w:rsidR="00914245" w:rsidRPr="008C57FB" w:rsidRDefault="00914245" w:rsidP="00644842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Over</w:t>
            </w:r>
            <w:r>
              <w:rPr>
                <w:rFonts w:ascii="Arial" w:hAnsi="Arial" w:cs="Arial"/>
                <w:lang w:val="en-GB" w:eastAsia="zh-CN"/>
              </w:rPr>
              <w:t xml:space="preserve">current </w:t>
            </w:r>
            <w:r w:rsidRPr="008C57FB">
              <w:rPr>
                <w:rFonts w:ascii="Arial" w:hAnsi="Arial" w:cs="Arial"/>
                <w:lang w:val="en-GB" w:eastAsia="zh-CN"/>
              </w:rPr>
              <w:t>protection</w:t>
            </w:r>
          </w:p>
        </w:tc>
      </w:tr>
      <w:tr w:rsidR="00914245" w:rsidRPr="008C57FB" w14:paraId="5E9A816F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3DBFE8" w14:textId="77777777" w:rsidR="00914245" w:rsidRPr="008C57FB" w:rsidRDefault="00914245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638F604" w14:textId="034C1F3F" w:rsidR="001B7A1F" w:rsidRDefault="001B7A1F" w:rsidP="001B7A1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1:</w:t>
            </w:r>
            <w:r w:rsidR="003B752D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3B752D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霍尔</w:t>
            </w:r>
            <w:r w:rsidR="00C675B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信号线</w:t>
            </w:r>
            <w:r>
              <w:rPr>
                <w:rFonts w:ascii="Arial" w:hAnsi="Arial" w:cs="Arial" w:hint="eastAsia"/>
                <w:lang w:val="en-GB" w:eastAsia="zh-CN"/>
              </w:rPr>
              <w:t>开路</w:t>
            </w:r>
            <w:r>
              <w:rPr>
                <w:rFonts w:ascii="Arial" w:hAnsi="Arial" w:cs="Arial"/>
                <w:lang w:val="en-GB" w:eastAsia="zh-CN"/>
              </w:rPr>
              <w:t xml:space="preserve"> open circuit</w:t>
            </w:r>
          </w:p>
          <w:p w14:paraId="2242C694" w14:textId="376736C2" w:rsidR="001B7A1F" w:rsidRDefault="001B7A1F" w:rsidP="001B7A1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 w:rsidR="003B752D">
              <w:rPr>
                <w:rFonts w:ascii="Arial" w:hAnsi="Arial" w:cs="Arial" w:hint="eastAsia"/>
                <w:lang w:val="en-GB" w:eastAsia="zh-CN"/>
              </w:rPr>
              <w:t>霍尔</w:t>
            </w:r>
            <w:r w:rsidR="00C675B5">
              <w:rPr>
                <w:rFonts w:ascii="Arial" w:hAnsi="Arial" w:cs="Arial" w:hint="eastAsia"/>
                <w:lang w:val="en-GB" w:eastAsia="zh-CN"/>
              </w:rPr>
              <w:t>信号</w:t>
            </w:r>
            <w:r>
              <w:rPr>
                <w:rFonts w:ascii="Arial" w:hAnsi="Arial" w:cs="Arial" w:hint="eastAsia"/>
                <w:lang w:val="en-GB" w:eastAsia="zh-CN"/>
              </w:rPr>
              <w:t>短路</w:t>
            </w:r>
            <w:r>
              <w:rPr>
                <w:rFonts w:ascii="Arial" w:hAnsi="Arial" w:cs="Arial"/>
                <w:lang w:val="en-GB" w:eastAsia="zh-CN"/>
              </w:rPr>
              <w:t xml:space="preserve"> short circuit </w:t>
            </w:r>
          </w:p>
          <w:p w14:paraId="76C8EE69" w14:textId="345F22E5" w:rsidR="001B7A1F" w:rsidRDefault="001B7A1F" w:rsidP="001B7A1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3: </w:t>
            </w:r>
            <w:r w:rsidR="003B752D">
              <w:rPr>
                <w:rFonts w:ascii="Arial" w:hAnsi="Arial" w:cs="Arial" w:hint="eastAsia"/>
                <w:lang w:val="en-GB" w:eastAsia="zh-CN"/>
              </w:rPr>
              <w:t>霍尔</w:t>
            </w:r>
            <w:r w:rsidR="00C675B5">
              <w:rPr>
                <w:rFonts w:ascii="Arial" w:hAnsi="Arial" w:cs="Arial" w:hint="eastAsia"/>
                <w:lang w:val="en-GB" w:eastAsia="zh-CN"/>
              </w:rPr>
              <w:t>主线路</w:t>
            </w:r>
            <w:r>
              <w:rPr>
                <w:rFonts w:ascii="Arial" w:hAnsi="Arial" w:cs="Arial" w:hint="eastAsia"/>
                <w:lang w:val="en-GB" w:eastAsia="zh-CN"/>
              </w:rPr>
              <w:t>短路</w:t>
            </w:r>
            <w:r>
              <w:rPr>
                <w:rFonts w:ascii="Arial" w:hAnsi="Arial" w:cs="Arial"/>
                <w:lang w:val="en-GB" w:eastAsia="zh-CN"/>
              </w:rPr>
              <w:t xml:space="preserve"> short circuit </w:t>
            </w:r>
          </w:p>
          <w:p w14:paraId="156F1966" w14:textId="35330C02" w:rsidR="001B7A1F" w:rsidRPr="00D722FC" w:rsidRDefault="001B7A1F" w:rsidP="001B7A1F">
            <w:pPr>
              <w:rPr>
                <w:rFonts w:ascii="Arial" w:hAnsi="Arial" w:cs="Arial"/>
                <w:color w:val="FF0000"/>
                <w:sz w:val="22"/>
                <w:szCs w:val="22"/>
                <w:highlight w:val="yellow"/>
                <w:lang w:eastAsia="zh-CN"/>
              </w:rPr>
            </w:pPr>
            <w:r w:rsidRPr="00FD5416">
              <w:rPr>
                <w:rFonts w:ascii="Arial" w:hAnsi="Arial" w:cs="Arial"/>
                <w:color w:val="FF0000"/>
                <w:sz w:val="22"/>
                <w:szCs w:val="22"/>
                <w:highlight w:val="yellow"/>
                <w:lang w:val="en-GB" w:eastAsia="zh-CN"/>
              </w:rPr>
              <w:t xml:space="preserve">Test 4: </w:t>
            </w:r>
            <w:r w:rsidR="00C675B5">
              <w:rPr>
                <w:rFonts w:ascii="Arial" w:hAnsi="Arial" w:cs="Arial" w:hint="eastAsia"/>
                <w:lang w:val="en-GB" w:eastAsia="zh-CN"/>
              </w:rPr>
              <w:t>分流器</w:t>
            </w:r>
            <w:r>
              <w:rPr>
                <w:rFonts w:ascii="Arial" w:hAnsi="Arial" w:cs="Arial" w:hint="eastAsia"/>
                <w:lang w:val="en-GB" w:eastAsia="zh-CN"/>
              </w:rPr>
              <w:t>电阻（</w:t>
            </w:r>
            <w:r w:rsidR="00687610">
              <w:rPr>
                <w:rFonts w:ascii="Arial" w:hAnsi="Arial" w:cs="Arial" w:hint="eastAsia"/>
                <w:lang w:val="en-GB" w:eastAsia="zh-CN"/>
              </w:rPr>
              <w:t>正常</w:t>
            </w:r>
            <w:r>
              <w:rPr>
                <w:rFonts w:ascii="Arial" w:hAnsi="Arial" w:cs="Arial" w:hint="eastAsia"/>
                <w:lang w:val="en-GB" w:eastAsia="zh-CN"/>
              </w:rPr>
              <w:t>电阻是</w:t>
            </w:r>
            <w:r>
              <w:rPr>
                <w:rFonts w:ascii="Arial" w:hAnsi="Arial" w:cs="Arial"/>
                <w:lang w:val="en-GB" w:eastAsia="zh-CN"/>
              </w:rPr>
              <w:t>??</w:t>
            </w:r>
            <w:r w:rsidRPr="00562BE2">
              <w:rPr>
                <w:rFonts w:ascii="Arial" w:hAnsi="Arial" w:cs="Arial"/>
                <w:bCs/>
                <w:sz w:val="20"/>
              </w:rPr>
              <w:t xml:space="preserve"> </w:t>
            </w:r>
            <w:r w:rsidRPr="00562BE2">
              <w:rPr>
                <w:rStyle w:val="Schrift1"/>
                <w:rFonts w:ascii="Arial" w:hAnsi="Arial" w:cs="Arial"/>
                <w:bCs/>
                <w:sz w:val="20"/>
              </w:rPr>
              <w:t>mΩ</w:t>
            </w:r>
            <w:r w:rsidRPr="00D722FC">
              <w:rPr>
                <w:rFonts w:ascii="Arial" w:hAnsi="Arial" w:cs="Arial" w:hint="eastAsia"/>
                <w:lang w:eastAsia="zh-CN"/>
              </w:rPr>
              <w:t>）</w:t>
            </w:r>
            <w:r w:rsidRPr="00FD5416">
              <w:rPr>
                <w:rFonts w:ascii="Arial" w:hAnsi="Arial" w:cs="Arial" w:hint="eastAsia"/>
                <w:color w:val="FF0000"/>
                <w:sz w:val="22"/>
                <w:szCs w:val="22"/>
                <w:highlight w:val="yellow"/>
                <w:lang w:val="en-GB" w:eastAsia="zh-CN"/>
              </w:rPr>
              <w:t>一半值电阻</w:t>
            </w:r>
            <w:r w:rsidRPr="00D722FC">
              <w:rPr>
                <w:rFonts w:ascii="Arial" w:hAnsi="Arial" w:cs="Arial"/>
                <w:color w:val="FF0000"/>
                <w:sz w:val="22"/>
                <w:szCs w:val="22"/>
                <w:highlight w:val="yellow"/>
              </w:rPr>
              <w:t xml:space="preserve"> </w:t>
            </w:r>
            <w:r w:rsidRPr="00D722FC">
              <w:rPr>
                <w:rFonts w:ascii="Arial" w:hAnsi="Arial" w:cs="Arial"/>
                <w:color w:val="FF0000"/>
                <w:sz w:val="22"/>
                <w:szCs w:val="22"/>
                <w:highlight w:val="yellow"/>
                <w:lang w:eastAsia="zh-CN"/>
              </w:rPr>
              <w:t>half value</w:t>
            </w:r>
          </w:p>
          <w:p w14:paraId="622E1D38" w14:textId="18C75723" w:rsidR="001B7A1F" w:rsidRPr="00D722FC" w:rsidRDefault="001B7A1F" w:rsidP="001B7A1F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D722FC">
              <w:rPr>
                <w:rFonts w:ascii="Arial" w:hAnsi="Arial" w:cs="Arial"/>
                <w:color w:val="FF0000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D722F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(</w:t>
            </w:r>
            <w:r w:rsidRPr="00FD5416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用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一半阻值</w:t>
            </w:r>
            <w:r w:rsidRPr="00D722FC">
              <w:rPr>
                <w:rFonts w:ascii="Arial" w:hAnsi="Arial" w:cs="Arial" w:hint="eastAsia"/>
                <w:sz w:val="22"/>
                <w:szCs w:val="22"/>
                <w:lang w:eastAsia="zh-CN"/>
              </w:rPr>
              <w:t>?</w:t>
            </w:r>
            <w:r w:rsidRPr="00D722FC">
              <w:rPr>
                <w:rFonts w:ascii="Arial" w:hAnsi="Arial" w:cs="Arial"/>
                <w:sz w:val="22"/>
                <w:szCs w:val="22"/>
                <w:lang w:eastAsia="zh-CN"/>
              </w:rPr>
              <w:t>?</w:t>
            </w:r>
            <w:r w:rsidRPr="00562BE2">
              <w:rPr>
                <w:rStyle w:val="Schrift1"/>
                <w:rFonts w:ascii="Arial" w:hAnsi="Arial" w:cs="Arial"/>
                <w:bCs/>
                <w:sz w:val="20"/>
              </w:rPr>
              <w:t>mΩ</w:t>
            </w:r>
            <w:r>
              <w:rPr>
                <w:rStyle w:val="Schrift1"/>
                <w:rFonts w:ascii="Arial" w:hAnsi="Arial" w:cs="Arial" w:hint="eastAsia"/>
                <w:bCs/>
                <w:sz w:val="20"/>
                <w:lang w:eastAsia="zh-CN"/>
              </w:rPr>
              <w:t>的电阻替代</w:t>
            </w:r>
            <w:r w:rsidR="007F2C1B">
              <w:rPr>
                <w:rStyle w:val="Schrift1"/>
                <w:rFonts w:ascii="Arial" w:hAnsi="Arial" w:cs="Arial" w:hint="eastAsia"/>
                <w:bCs/>
                <w:sz w:val="20"/>
                <w:lang w:eastAsia="zh-CN"/>
              </w:rPr>
              <w:t>霍尔</w:t>
            </w:r>
            <w:r w:rsidRPr="00D722FC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>，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充</w:t>
            </w:r>
            <w:r w:rsidRPr="00FD5416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电模式</w:t>
            </w:r>
            <w:r w:rsidRPr="00D722F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)</w:t>
            </w:r>
          </w:p>
          <w:p w14:paraId="1E23CBE8" w14:textId="21154E82" w:rsidR="001B7A1F" w:rsidRDefault="001B7A1F" w:rsidP="001B7A1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D722FC">
              <w:rPr>
                <w:rFonts w:ascii="Arial" w:hAnsi="Arial" w:cs="Arial"/>
                <w:sz w:val="22"/>
                <w:szCs w:val="22"/>
                <w:lang w:eastAsia="zh-CN"/>
              </w:rPr>
              <w:t>T</w:t>
            </w:r>
            <w:r w:rsidRPr="00D722FC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>est</w:t>
            </w:r>
            <w:r w:rsidRPr="00D722FC">
              <w:rPr>
                <w:rFonts w:ascii="Arial" w:hAnsi="Arial" w:cs="Arial"/>
                <w:sz w:val="22"/>
                <w:szCs w:val="22"/>
                <w:lang w:eastAsia="zh-CN"/>
              </w:rPr>
              <w:t xml:space="preserve"> 5: </w:t>
            </w:r>
            <w:r w:rsidR="00C675B5">
              <w:rPr>
                <w:rFonts w:ascii="Arial" w:hAnsi="Arial" w:cs="Arial" w:hint="eastAsia"/>
                <w:sz w:val="22"/>
                <w:szCs w:val="22"/>
                <w:lang w:eastAsia="zh-CN"/>
              </w:rPr>
              <w:t>分流器</w:t>
            </w:r>
            <w:r>
              <w:rPr>
                <w:rFonts w:ascii="Arial" w:hAnsi="Arial" w:cs="Arial" w:hint="eastAsia"/>
                <w:lang w:val="en-GB" w:eastAsia="zh-CN"/>
              </w:rPr>
              <w:t>电阻</w:t>
            </w:r>
            <w:r w:rsidR="00C675B5">
              <w:rPr>
                <w:rFonts w:ascii="Arial" w:hAnsi="Arial" w:cs="Arial" w:hint="eastAsia"/>
                <w:lang w:val="en-GB" w:eastAsia="zh-CN"/>
              </w:rPr>
              <w:t>开路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;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  <w:p w14:paraId="7D55C604" w14:textId="77777777" w:rsidR="00914245" w:rsidRPr="008C57FB" w:rsidRDefault="00914245" w:rsidP="00914245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914245" w:rsidRPr="008C57FB" w14:paraId="6BEBD34D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64746F" w14:textId="77777777" w:rsidR="00914245" w:rsidRPr="008C57FB" w:rsidRDefault="00914245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D3C2DA" w14:textId="2527861B" w:rsidR="00914245" w:rsidRPr="00434CA6" w:rsidRDefault="00914245" w:rsidP="00644842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</w:t>
            </w:r>
            <w:r w:rsidR="00C675B5">
              <w:rPr>
                <w:rFonts w:hint="eastAsia"/>
                <w:lang w:eastAsia="zh-CN"/>
              </w:rPr>
              <w:t>充电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E7210E" w14:textId="12286FF2" w:rsidR="00914245" w:rsidRPr="00434CA6" w:rsidRDefault="00914245" w:rsidP="00644842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</w:t>
            </w:r>
            <w:r w:rsidR="00C675B5">
              <w:rPr>
                <w:rFonts w:ascii="Arial" w:hAnsi="Arial" w:cs="Arial" w:hint="eastAsia"/>
                <w:lang w:val="en-GB" w:eastAsia="zh-CN"/>
              </w:rPr>
              <w:t>正常充电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5A616F" w:rsidRPr="008C57FB" w14:paraId="5BC11C5C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161A2C" w14:textId="77777777" w:rsidR="005A616F" w:rsidRDefault="005A616F" w:rsidP="005A616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57F6E4B9" w14:textId="77777777" w:rsidR="005A616F" w:rsidRPr="001964AF" w:rsidRDefault="005A616F" w:rsidP="005A616F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5B165C6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719A2B3A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42794928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75E8D54D" w14:textId="6662CB2C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7719377D" w14:textId="176AE1F8" w:rsidR="002C29B8" w:rsidRDefault="002C29B8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5: </w:t>
            </w:r>
          </w:p>
          <w:p w14:paraId="21A2B9B5" w14:textId="77777777" w:rsidR="005A616F" w:rsidRPr="008C57FB" w:rsidRDefault="005A616F" w:rsidP="005A616F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A92A81E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67488B98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65203A6E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206E839A" w14:textId="77777777" w:rsidR="005A616F" w:rsidRDefault="005A616F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50A4C25C" w14:textId="4CBE509A" w:rsidR="005A616F" w:rsidRPr="008C57FB" w:rsidRDefault="002C29B8" w:rsidP="005A616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：</w:t>
            </w:r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</w:p>
        </w:tc>
      </w:tr>
      <w:tr w:rsidR="005A616F" w:rsidRPr="008C57FB" w14:paraId="049B0A6B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69E691" w14:textId="77777777" w:rsidR="005A616F" w:rsidRPr="008C57FB" w:rsidRDefault="005A616F" w:rsidP="005A616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BF06CA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A74637A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E190EF7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5D82C30" w14:textId="4217B3D9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0E8426A" w14:textId="63889D06" w:rsidR="002C29B8" w:rsidRDefault="002C29B8" w:rsidP="002C29B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098E591" w14:textId="77777777" w:rsidR="005A616F" w:rsidRPr="003F01F7" w:rsidRDefault="005A616F" w:rsidP="005A616F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BB652A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224DB45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AFCA5D5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972A5F6" w14:textId="77777777" w:rsidR="005A616F" w:rsidRDefault="005A616F" w:rsidP="005A616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AFCCD38" w14:textId="49D93CAD" w:rsidR="002C29B8" w:rsidRDefault="002C29B8" w:rsidP="002C29B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52DAEE3" w14:textId="77777777" w:rsidR="005A616F" w:rsidRPr="003F01F7" w:rsidRDefault="005A616F" w:rsidP="005A616F">
            <w:pPr>
              <w:rPr>
                <w:rFonts w:ascii="Arial" w:hAnsi="Arial" w:cs="Arial"/>
              </w:rPr>
            </w:pPr>
          </w:p>
        </w:tc>
      </w:tr>
      <w:tr w:rsidR="00914245" w:rsidRPr="008C57FB" w14:paraId="4602365C" w14:textId="77777777" w:rsidTr="00644842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EB5714" w14:textId="77777777" w:rsidR="00914245" w:rsidRPr="008C57FB" w:rsidRDefault="00914245" w:rsidP="00644842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Equipment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787A8C" w14:textId="77777777" w:rsidR="00914245" w:rsidRPr="008C57FB" w:rsidRDefault="00914245" w:rsidP="00644842">
            <w:pPr>
              <w:rPr>
                <w:rFonts w:ascii="Arial" w:hAnsi="Arial" w:cs="Arial"/>
                <w:sz w:val="22"/>
              </w:rPr>
            </w:pPr>
          </w:p>
        </w:tc>
      </w:tr>
    </w:tbl>
    <w:p w14:paraId="682525FF" w14:textId="742FA118" w:rsidR="00A2247B" w:rsidRDefault="00A2247B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74EBD610" w14:textId="4169715C" w:rsidR="00A42667" w:rsidRDefault="00A42667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2B09F5" w:rsidRPr="008C57FB" w14:paraId="370AC350" w14:textId="77777777" w:rsidTr="00206C3F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802307B" w14:textId="6C09CF93" w:rsidR="002B09F5" w:rsidRPr="003375FD" w:rsidRDefault="002B09F5" w:rsidP="00206C3F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lastRenderedPageBreak/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AFE fault  </w:t>
            </w:r>
            <w:r w:rsidR="00676798" w:rsidRPr="00676798">
              <w:rPr>
                <w:rFonts w:cs="Arial"/>
                <w:color w:val="FF0000"/>
                <w:sz w:val="22"/>
                <w:szCs w:val="22"/>
                <w:lang w:val="en-US" w:eastAsia="de-DE"/>
              </w:rPr>
              <w:t>(</w:t>
            </w:r>
            <w:r w:rsidR="00676798" w:rsidRPr="00676798">
              <w:rPr>
                <w:rFonts w:cs="Arial"/>
                <w:color w:val="FF0000"/>
                <w:sz w:val="22"/>
                <w:szCs w:val="22"/>
                <w:lang w:val="en-US"/>
              </w:rPr>
              <w:t xml:space="preserve">AFE: </w:t>
            </w:r>
            <w:r w:rsidR="00676798" w:rsidRPr="00676798">
              <w:rPr>
                <w:rFonts w:cs="Arial" w:hint="eastAsia"/>
                <w:color w:val="FF0000"/>
                <w:sz w:val="22"/>
                <w:szCs w:val="22"/>
                <w:lang w:val="en-US"/>
              </w:rPr>
              <w:t>(</w:t>
            </w:r>
            <w:r w:rsidR="00676798" w:rsidRPr="00676798">
              <w:rPr>
                <w:rFonts w:cs="Arial"/>
                <w:color w:val="FF0000"/>
                <w:sz w:val="22"/>
                <w:szCs w:val="22"/>
                <w:lang w:val="en-US"/>
              </w:rPr>
              <w:t>U26, LTC2949)</w:t>
            </w:r>
            <w:r w:rsidR="00676798" w:rsidRPr="00676798">
              <w:rPr>
                <w:rFonts w:cs="Arial"/>
                <w:color w:val="FF0000"/>
                <w:sz w:val="22"/>
                <w:szCs w:val="22"/>
                <w:lang w:val="en-US"/>
              </w:rPr>
              <w:t>)</w:t>
            </w:r>
            <w:r w:rsidRPr="00676798">
              <w:rPr>
                <w:rFonts w:cs="Arial"/>
                <w:color w:val="FF0000"/>
                <w:szCs w:val="24"/>
                <w:lang w:val="en-US" w:eastAsia="de-DE"/>
              </w:rPr>
              <w:t xml:space="preserve"> </w:t>
            </w:r>
            <w:r w:rsidR="001858A4" w:rsidRPr="004F6917">
              <w:rPr>
                <w:rFonts w:cs="Arial"/>
                <w:color w:val="FF0000"/>
                <w:szCs w:val="24"/>
                <w:lang w:val="en-US" w:eastAsia="de-DE"/>
              </w:rPr>
              <w:t>(</w:t>
            </w:r>
            <w:r w:rsidR="001858A4" w:rsidRPr="004F6917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1858A4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="001858A4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1858A4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1858A4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1858A4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1858A4">
              <w:rPr>
                <w:rFonts w:cs="Arial"/>
                <w:color w:val="FF0000"/>
                <w:highlight w:val="yellow"/>
              </w:rPr>
              <w:t>3Z</w:t>
            </w:r>
            <w:r w:rsidR="001858A4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1858A4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1858A4">
              <w:rPr>
                <w:rFonts w:cs="Arial" w:hint="eastAsia"/>
                <w:color w:val="FF0000"/>
                <w:lang w:val="en-US" w:eastAsia="zh-CN"/>
              </w:rPr>
              <w:t>)</w:t>
            </w:r>
          </w:p>
        </w:tc>
      </w:tr>
      <w:tr w:rsidR="002B09F5" w:rsidRPr="008C57FB" w14:paraId="02EAA36B" w14:textId="77777777" w:rsidTr="00206C3F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2F3ABBB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90FEC57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2B09F5" w:rsidRPr="008C57FB" w14:paraId="7E29C45F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8C033A" w14:textId="77777777" w:rsidR="002B09F5" w:rsidRPr="001B7A1F" w:rsidRDefault="002B09F5" w:rsidP="00206C3F">
            <w:pPr>
              <w:rPr>
                <w:rFonts w:ascii="Arial" w:hAnsi="Arial" w:cs="Arial"/>
                <w:lang w:val="en-US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64D396" w14:textId="70A8014D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5039A4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 w:rsidR="005039A4">
              <w:rPr>
                <w:rFonts w:ascii="Arial" w:hAnsi="Arial" w:cs="Arial"/>
                <w:sz w:val="22"/>
                <w:szCs w:val="22"/>
                <w:lang w:val="en-GB" w:eastAsia="zh-CN"/>
              </w:rPr>
              <w:t>U</w:t>
            </w:r>
            <w:r w:rsidR="00676798">
              <w:rPr>
                <w:rFonts w:ascii="Arial" w:hAnsi="Arial" w:cs="Arial"/>
                <w:sz w:val="22"/>
                <w:szCs w:val="22"/>
                <w:lang w:val="en-GB" w:eastAsia="zh-CN"/>
              </w:rPr>
              <w:t>26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中与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MCU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通讯的信号线</w:t>
            </w:r>
            <w:r w:rsidR="00B62B81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断开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</w:p>
          <w:p w14:paraId="2209477F" w14:textId="3689BE74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</w:t>
            </w:r>
            <w:r w:rsidR="00676798">
              <w:rPr>
                <w:rFonts w:ascii="Arial" w:hAnsi="Arial" w:cs="Arial"/>
                <w:sz w:val="22"/>
                <w:szCs w:val="22"/>
                <w:lang w:val="en-GB"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 w:rsidR="00B62B81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 w:rsidR="00B62B81">
              <w:rPr>
                <w:rFonts w:ascii="Arial" w:hAnsi="Arial" w:cs="Arial"/>
                <w:sz w:val="22"/>
                <w:szCs w:val="22"/>
                <w:lang w:val="en-GB" w:eastAsia="zh-CN"/>
              </w:rPr>
              <w:t>U</w:t>
            </w:r>
            <w:r w:rsidR="00676798">
              <w:rPr>
                <w:rFonts w:ascii="Arial" w:hAnsi="Arial" w:cs="Arial"/>
                <w:sz w:val="22"/>
                <w:szCs w:val="22"/>
                <w:lang w:val="en-GB" w:eastAsia="zh-CN"/>
              </w:rPr>
              <w:t>26</w:t>
            </w:r>
            <w:r w:rsidR="00B62B81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中</w:t>
            </w:r>
            <w:r w:rsidR="00676798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信号线接地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 w:rsidR="00676798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short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</w:p>
          <w:p w14:paraId="29D29B6C" w14:textId="406A93FB" w:rsidR="00676798" w:rsidRDefault="00676798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A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U26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中信号线接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short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</w:p>
          <w:p w14:paraId="590889E8" w14:textId="77777777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379F8104" w14:textId="77777777" w:rsidR="002B09F5" w:rsidRPr="00734D7F" w:rsidRDefault="002B09F5" w:rsidP="00206C3F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</w:pPr>
            <w:r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 xml:space="preserve">Test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4</w:t>
            </w:r>
            <w:r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: AFE reference voltage shift (AFE</w:t>
            </w:r>
            <w:r w:rsidRPr="00734D7F">
              <w:rPr>
                <w:rFonts w:ascii="Arial" w:hAnsi="Arial" w:cs="Arial" w:hint="eastAsia"/>
                <w:color w:val="000000" w:themeColor="text1"/>
                <w:sz w:val="22"/>
                <w:szCs w:val="22"/>
                <w:lang w:val="en-GB" w:eastAsia="zh-CN"/>
              </w:rPr>
              <w:t>基准电压漂移</w:t>
            </w:r>
            <w:r w:rsidRPr="00734D7F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  <w:t>)</w:t>
            </w:r>
          </w:p>
          <w:p w14:paraId="7D255A54" w14:textId="77777777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1D074D97" w14:textId="091FAEF1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5: AFE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供电过压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 w:rsidR="00B62B81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pin</w:t>
            </w:r>
            <w:r w:rsidR="00B62B81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1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至少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&gt;</w:t>
            </w:r>
            <w:r w:rsidRPr="006D0931">
              <w:rPr>
                <w:rFonts w:ascii="Arial" w:hAnsi="Arial" w:cs="Arial" w:hint="eastAsia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Pr="006D0931"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="00B62B81"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>40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V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3C38641C" w14:textId="17DDE379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6: AFE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供电欠压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从最低电压</w:t>
            </w:r>
            <w:r w:rsidRPr="006D0931">
              <w:rPr>
                <w:rFonts w:ascii="Arial" w:hAnsi="Arial" w:cs="Arial" w:hint="eastAsia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Pr="006D0931"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</w:t>
            </w:r>
            <w:r w:rsidR="00B62B81"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>30</w:t>
            </w: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  <w:lang w:val="en-GB" w:eastAsia="zh-CN"/>
              </w:rPr>
              <w:t xml:space="preserve">     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V 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开始降到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0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5A65603C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2B09F5" w:rsidRPr="008C57FB" w14:paraId="5DF4D480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35F63E7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886445" w14:textId="77777777" w:rsidR="002B09F5" w:rsidRPr="00434CA6" w:rsidRDefault="002B09F5" w:rsidP="00206C3F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7B6C42" w14:textId="77777777" w:rsidR="002B09F5" w:rsidRPr="00434CA6" w:rsidRDefault="002B09F5" w:rsidP="00206C3F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2B09F5" w:rsidRPr="008C57FB" w14:paraId="46DCC090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4891901" w14:textId="77777777" w:rsidR="002B09F5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6A91016B" w14:textId="77777777" w:rsidR="002B09F5" w:rsidRPr="001964AF" w:rsidRDefault="002B09F5" w:rsidP="00206C3F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F05FB4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3B946391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46BC9016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4AF070BC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0521C6D9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5:</w:t>
            </w:r>
          </w:p>
          <w:p w14:paraId="7BD6318B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6:</w:t>
            </w:r>
          </w:p>
          <w:p w14:paraId="6337A2F8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73FF80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451DB18F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1F318F8C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3:</w:t>
            </w:r>
          </w:p>
          <w:p w14:paraId="4B5CA41B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4:</w:t>
            </w:r>
          </w:p>
          <w:p w14:paraId="3C108D21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5:</w:t>
            </w:r>
          </w:p>
          <w:p w14:paraId="6203055A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6:</w:t>
            </w:r>
          </w:p>
          <w:p w14:paraId="28F129C9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2B09F5" w:rsidRPr="008C57FB" w14:paraId="646F4BB8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D4252A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A26F5B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896F19D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1C0021C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E1D9921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088603C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AE08EB9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6: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73D0407F" w14:textId="77777777" w:rsidR="002B09F5" w:rsidRPr="003F01F7" w:rsidRDefault="002B09F5" w:rsidP="00206C3F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473A8E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29E1B26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2684582C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E3761E2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DB2E308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2BC9223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6: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73EEF4E" w14:textId="77777777" w:rsidR="002B09F5" w:rsidRPr="003F01F7" w:rsidRDefault="002B09F5" w:rsidP="00206C3F">
            <w:pPr>
              <w:rPr>
                <w:rFonts w:ascii="Arial" w:hAnsi="Arial" w:cs="Arial"/>
              </w:rPr>
            </w:pPr>
          </w:p>
        </w:tc>
      </w:tr>
    </w:tbl>
    <w:p w14:paraId="4DFCA4DC" w14:textId="2F427B64" w:rsidR="002B09F5" w:rsidRDefault="002B09F5" w:rsidP="002B09F5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704D648F" w14:textId="77777777" w:rsidR="002B09F5" w:rsidRDefault="002B09F5" w:rsidP="002B09F5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2B09F5" w:rsidRPr="008C57FB" w14:paraId="7DD0CBE0" w14:textId="77777777" w:rsidTr="00206C3F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417BD94" w14:textId="4F2E88E0" w:rsidR="002B09F5" w:rsidRPr="003375FD" w:rsidRDefault="002B09F5" w:rsidP="00206C3F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 xml:space="preserve">MCU fault   </w:t>
            </w:r>
            <w:r w:rsidR="001858A4" w:rsidRPr="004F6917">
              <w:rPr>
                <w:rFonts w:cs="Arial"/>
                <w:color w:val="FF0000"/>
                <w:szCs w:val="24"/>
                <w:lang w:val="en-US" w:eastAsia="de-DE"/>
              </w:rPr>
              <w:t>(</w:t>
            </w:r>
            <w:r w:rsidR="001858A4" w:rsidRPr="004F6917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="001858A4"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="001858A4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 w:rsidR="001858A4"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 w:rsidR="001858A4"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="001858A4"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 w:rsidR="001858A4">
              <w:rPr>
                <w:rFonts w:cs="Arial"/>
                <w:color w:val="FF0000"/>
                <w:highlight w:val="yellow"/>
              </w:rPr>
              <w:t>3Z</w:t>
            </w:r>
            <w:r w:rsidR="001858A4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1858A4"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 w:rsidR="001858A4">
              <w:rPr>
                <w:rFonts w:cs="Arial" w:hint="eastAsia"/>
                <w:color w:val="FF0000"/>
                <w:lang w:val="en-US" w:eastAsia="zh-CN"/>
              </w:rPr>
              <w:t>)</w:t>
            </w:r>
          </w:p>
        </w:tc>
      </w:tr>
      <w:tr w:rsidR="002B09F5" w:rsidRPr="008C57FB" w14:paraId="5982902D" w14:textId="77777777" w:rsidTr="00206C3F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2A4CE8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D535ED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2B09F5" w:rsidRPr="008C57FB" w14:paraId="362DF8CA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E1E857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lastRenderedPageBreak/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9B0AD9" w14:textId="77777777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57FC1E58" w14:textId="2333863D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1: MCU</w:t>
            </w:r>
            <w:r w:rsidR="00C03789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– U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1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供电过压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hort pin ? and pin ? of IC ? 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供电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IC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输入和输出短路导致过压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7E24F08E" w14:textId="74912D71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Test 2: MCU</w:t>
            </w:r>
            <w:r w:rsidR="00C03789">
              <w:rPr>
                <w:rFonts w:ascii="Arial" w:hAnsi="Arial" w:cs="Arial"/>
                <w:sz w:val="22"/>
                <w:szCs w:val="22"/>
                <w:lang w:val="en-GB" w:eastAsia="zh-CN"/>
              </w:rPr>
              <w:t>-U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1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供电欠压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Pr="003F01F7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电压慢慢降到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0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V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，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d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ecrease the voltage slowly to 0V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)</w:t>
            </w:r>
          </w:p>
          <w:p w14:paraId="6A2D6893" w14:textId="77777777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6B11CC4E" w14:textId="4788E22F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est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3: 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MCU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与从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M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CU</w:t>
            </w:r>
            <w:r w:rsidR="008A77C0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(APM32E)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C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AN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</w:t>
            </w:r>
            <w:r w:rsidR="00C03789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="00C03789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– 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信号线接地模拟低电平</w:t>
            </w:r>
            <w:r w:rsidR="00C03789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(</w:t>
            </w:r>
            <w:r w:rsidR="00A57805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short</w:t>
            </w:r>
            <w:r w:rsidR="00A57805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="00A57805"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 w:rsidR="00A57805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="00A57805"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)</w:t>
            </w:r>
          </w:p>
          <w:p w14:paraId="24D7C4AC" w14:textId="3C43A4FE" w:rsidR="002B09F5" w:rsidRDefault="002B09F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est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4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: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MCU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与从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M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CU</w:t>
            </w:r>
            <w:r w:rsidR="008A77C0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8A77C0">
              <w:rPr>
                <w:rFonts w:ascii="Arial" w:hAnsi="Arial" w:cs="Arial"/>
                <w:sz w:val="22"/>
                <w:szCs w:val="22"/>
                <w:lang w:val="en-GB" w:eastAsia="zh-CN"/>
              </w:rPr>
              <w:t>(APM32E)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C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AN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– 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信号线接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模拟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高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电平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A57805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(</w:t>
            </w:r>
            <w:r w:rsidR="00A57805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short</w:t>
            </w:r>
            <w:r w:rsidR="00A57805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="00A57805"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 w:rsidR="00A57805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="00A57805"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  <w:r w:rsidR="00A57805">
              <w:rPr>
                <w:rFonts w:ascii="Arial" w:hAnsi="Arial" w:cs="Arial"/>
                <w:sz w:val="22"/>
                <w:szCs w:val="22"/>
                <w:lang w:val="en-GB" w:eastAsia="zh-CN"/>
              </w:rPr>
              <w:t>)</w:t>
            </w:r>
          </w:p>
          <w:p w14:paraId="0E770C41" w14:textId="77777777" w:rsidR="009F444A" w:rsidRDefault="009F444A" w:rsidP="009F444A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6C9155D1" w14:textId="623068F6" w:rsidR="009F444A" w:rsidRDefault="009F444A" w:rsidP="009F444A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est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: MCU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辅助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CU (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U31, </w:t>
            </w:r>
            <w:r w:rsidRPr="006B6C9A">
              <w:rPr>
                <w:rFonts w:ascii="Arial" w:hAnsi="Arial" w:cs="Arial"/>
                <w:sz w:val="20"/>
              </w:rPr>
              <w:t>KEAZ128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)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AN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–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信号线接地模拟低电平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short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)</w:t>
            </w:r>
          </w:p>
          <w:p w14:paraId="04A0C98A" w14:textId="0AF997E7" w:rsidR="002B09F5" w:rsidRDefault="009F444A" w:rsidP="009F444A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est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6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: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MCU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与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辅助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CU (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U31, </w:t>
            </w:r>
            <w:r w:rsidRPr="006B6C9A">
              <w:rPr>
                <w:rFonts w:ascii="Arial" w:hAnsi="Arial" w:cs="Arial"/>
                <w:sz w:val="20"/>
              </w:rPr>
              <w:t>KEAZ128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)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的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AN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–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信号线接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SS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模拟高电平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short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c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>ircuit</w:t>
            </w:r>
            <w:r w:rsidRPr="007D0A6E"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  <w:t xml:space="preserve"> pin ? and pin ?)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)</w:t>
            </w:r>
          </w:p>
          <w:p w14:paraId="27605873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2B09F5" w:rsidRPr="008C57FB" w14:paraId="037E1E1D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AE1C06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75E653" w14:textId="77777777" w:rsidR="002B09F5" w:rsidRPr="00434CA6" w:rsidRDefault="002B09F5" w:rsidP="00206C3F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11D751" w14:textId="77777777" w:rsidR="002B09F5" w:rsidRPr="00434CA6" w:rsidRDefault="002B09F5" w:rsidP="00206C3F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2B09F5" w:rsidRPr="008C57FB" w14:paraId="69A1239B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855F05D" w14:textId="77777777" w:rsidR="002B09F5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33F2F19C" w14:textId="77777777" w:rsidR="002B09F5" w:rsidRPr="001964AF" w:rsidRDefault="002B09F5" w:rsidP="00206C3F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2BAEA3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48D76933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0AEB9608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  <w:p w14:paraId="0AE775D8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4:</w:t>
            </w:r>
          </w:p>
          <w:p w14:paraId="6CA09723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: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67D31857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59C0E9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164A756D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418794B7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  <w:p w14:paraId="0960FA37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4:</w:t>
            </w:r>
          </w:p>
          <w:p w14:paraId="686BB944" w14:textId="77777777" w:rsidR="002B09F5" w:rsidRDefault="002B09F5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</w:t>
            </w:r>
            <w:r>
              <w:rPr>
                <w:rFonts w:ascii="Arial" w:hAnsi="Arial" w:cs="Arial" w:hint="eastAsia"/>
                <w:lang w:val="en-GB" w:eastAsia="zh-CN"/>
              </w:rPr>
              <w:t>est</w:t>
            </w:r>
            <w:r>
              <w:rPr>
                <w:rFonts w:ascii="Arial" w:hAnsi="Arial" w:cs="Arial"/>
                <w:lang w:val="en-GB" w:eastAsia="zh-CN"/>
              </w:rPr>
              <w:t xml:space="preserve"> 5</w:t>
            </w:r>
            <w:r>
              <w:rPr>
                <w:rFonts w:ascii="Arial" w:hAnsi="Arial" w:cs="Arial" w:hint="eastAsia"/>
                <w:lang w:val="en-GB" w:eastAsia="zh-CN"/>
              </w:rPr>
              <w:t>: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</w:p>
          <w:p w14:paraId="07AF42C5" w14:textId="77777777" w:rsidR="002B09F5" w:rsidRPr="008C57FB" w:rsidRDefault="002B09F5" w:rsidP="00206C3F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2B09F5" w:rsidRPr="008C57FB" w14:paraId="4C34EACE" w14:textId="77777777" w:rsidTr="00206C3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DFD94F" w14:textId="77777777" w:rsidR="002B09F5" w:rsidRPr="008C57FB" w:rsidRDefault="002B09F5" w:rsidP="00206C3F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A08A08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4DC490C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1EB19AA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3447376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40E5481" w14:textId="77777777" w:rsidR="002B09F5" w:rsidRPr="00A01F38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CC9C27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88F3BFD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9FD3F1E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536B0C15" w14:textId="77777777" w:rsidR="002B09F5" w:rsidRDefault="002B09F5" w:rsidP="00206C3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CBB6595" w14:textId="77777777" w:rsidR="002B09F5" w:rsidRPr="003F01F7" w:rsidRDefault="002B09F5" w:rsidP="00206C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384498">
              <w:rPr>
                <w:rFonts w:ascii="Arial" w:hAnsi="Arial" w:cs="Arial"/>
                <w:sz w:val="22"/>
              </w:rPr>
            </w:r>
            <w:r w:rsidR="00384498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</w:tbl>
    <w:p w14:paraId="052E9B23" w14:textId="77777777" w:rsidR="002B09F5" w:rsidRDefault="002B09F5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bookmarkEnd w:id="20"/>
    <w:p w14:paraId="4A9F1B81" w14:textId="17D7B4C9" w:rsidR="00584DEF" w:rsidRDefault="00584DEF" w:rsidP="00F14B59">
      <w:pPr>
        <w:overflowPunct/>
        <w:autoSpaceDE/>
        <w:autoSpaceDN/>
        <w:adjustRightInd/>
        <w:textAlignment w:val="auto"/>
        <w:rPr>
          <w:rFonts w:ascii="Arial" w:hAnsi="Arial" w:cs="Arial"/>
          <w:b/>
          <w:sz w:val="28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9F444A" w:rsidRPr="008C57FB" w14:paraId="2141F8F9" w14:textId="77777777" w:rsidTr="00F6294E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ACF6427" w14:textId="35AA90ED" w:rsidR="009F444A" w:rsidRPr="003375FD" w:rsidRDefault="009F444A" w:rsidP="00F6294E">
            <w:pPr>
              <w:pStyle w:val="Heading3"/>
              <w:rPr>
                <w:rFonts w:cs="Arial"/>
                <w:lang w:val="en-GB"/>
              </w:rPr>
            </w:pPr>
            <w:r w:rsidRPr="003375FD">
              <w:rPr>
                <w:rFonts w:cs="Arial"/>
                <w:lang w:val="en-GB"/>
              </w:rPr>
              <w:t>_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D</w:t>
            </w:r>
            <w:r>
              <w:rPr>
                <w:rFonts w:cs="Arial" w:hint="eastAsia"/>
                <w:szCs w:val="24"/>
                <w:lang w:val="en-US" w:eastAsia="zh-CN"/>
              </w:rPr>
              <w:t>rive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 w:hint="eastAsia"/>
                <w:szCs w:val="24"/>
                <w:lang w:val="en-US" w:eastAsia="zh-CN"/>
              </w:rPr>
              <w:t>for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>
              <w:rPr>
                <w:rFonts w:cs="Arial" w:hint="eastAsia"/>
                <w:szCs w:val="24"/>
                <w:lang w:val="en-US" w:eastAsia="zh-CN"/>
              </w:rPr>
              <w:t>relay</w:t>
            </w:r>
            <w:r>
              <w:rPr>
                <w:rFonts w:cs="Arial"/>
                <w:szCs w:val="24"/>
                <w:lang w:val="en-US" w:eastAsia="de-DE"/>
              </w:rPr>
              <w:t xml:space="preserve"> fault   </w:t>
            </w:r>
            <w:r w:rsidRPr="004F6917">
              <w:rPr>
                <w:rFonts w:cs="Arial"/>
                <w:color w:val="FF0000"/>
                <w:szCs w:val="24"/>
                <w:lang w:val="en-US" w:eastAsia="de-DE"/>
              </w:rPr>
              <w:t>(</w:t>
            </w:r>
            <w:r w:rsidRPr="004F6917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2</w:t>
            </w:r>
            <w:r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 </w:t>
            </w:r>
            <w:r>
              <w:rPr>
                <w:rFonts w:cs="Arial"/>
                <w:color w:val="FF0000"/>
                <w:szCs w:val="26"/>
                <w:highlight w:val="yellow"/>
                <w:lang w:eastAsia="zh-CN"/>
              </w:rPr>
              <w:t>–</w:t>
            </w:r>
            <w:r>
              <w:rPr>
                <w:rFonts w:cs="Arial" w:hint="eastAsia"/>
                <w:color w:val="FF0000"/>
                <w:szCs w:val="26"/>
                <w:highlight w:val="yellow"/>
                <w:lang w:eastAsia="zh-CN"/>
              </w:rPr>
              <w:t>带有</w:t>
            </w:r>
            <w:r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>
              <w:rPr>
                <w:rFonts w:cs="Arial"/>
                <w:color w:val="FF0000"/>
                <w:highlight w:val="yellow"/>
              </w:rPr>
              <w:t>3Z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的电池系统测试</w:t>
            </w:r>
            <w:r>
              <w:rPr>
                <w:rFonts w:cs="Arial" w:hint="eastAsia"/>
                <w:color w:val="FF0000"/>
                <w:lang w:val="en-US" w:eastAsia="zh-CN"/>
              </w:rPr>
              <w:t>)</w:t>
            </w:r>
          </w:p>
        </w:tc>
      </w:tr>
      <w:tr w:rsidR="009F444A" w:rsidRPr="008C57FB" w14:paraId="5EF0666E" w14:textId="77777777" w:rsidTr="00F6294E">
        <w:trPr>
          <w:cantSplit/>
          <w:trHeight w:val="269"/>
        </w:trPr>
        <w:tc>
          <w:tcPr>
            <w:tcW w:w="24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F922E6" w14:textId="77777777" w:rsidR="009F444A" w:rsidRPr="008C57FB" w:rsidRDefault="009F444A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Safety criteria/Function</w:t>
            </w:r>
          </w:p>
        </w:tc>
        <w:tc>
          <w:tcPr>
            <w:tcW w:w="737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BCC578" w14:textId="77777777" w:rsidR="009F444A" w:rsidRPr="008C57FB" w:rsidRDefault="009F444A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--</w:t>
            </w:r>
          </w:p>
        </w:tc>
      </w:tr>
      <w:tr w:rsidR="009F444A" w:rsidRPr="008C57FB" w14:paraId="5EB869D6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9681FF" w14:textId="77777777" w:rsidR="009F444A" w:rsidRPr="008C57FB" w:rsidRDefault="009F444A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05ED06" w14:textId="77777777" w:rsidR="009F444A" w:rsidRDefault="009F444A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2262F3C5" w14:textId="0926DEE4" w:rsidR="009F444A" w:rsidRDefault="009F444A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Q26,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短路</w:t>
            </w:r>
          </w:p>
          <w:p w14:paraId="492E9852" w14:textId="7785B82B" w:rsidR="009F444A" w:rsidRDefault="009F444A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2: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Q27,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短路</w:t>
            </w:r>
          </w:p>
          <w:p w14:paraId="7C9AEE64" w14:textId="77777777" w:rsidR="009F444A" w:rsidRPr="008C57FB" w:rsidRDefault="009F444A" w:rsidP="009F444A">
            <w:pPr>
              <w:rPr>
                <w:rFonts w:ascii="Arial" w:hAnsi="Arial" w:cs="Arial"/>
                <w:lang w:val="en-GB" w:eastAsia="zh-CN"/>
              </w:rPr>
            </w:pPr>
          </w:p>
        </w:tc>
      </w:tr>
      <w:tr w:rsidR="009F444A" w:rsidRPr="008C57FB" w14:paraId="02694122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C12C27" w14:textId="77777777" w:rsidR="009F444A" w:rsidRPr="008C57FB" w:rsidRDefault="009F444A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C7C636" w14:textId="77777777" w:rsidR="009F444A" w:rsidRPr="00434CA6" w:rsidRDefault="009F444A" w:rsidP="00F6294E">
            <w:r w:rsidRPr="008C57FB">
              <w:rPr>
                <w:rFonts w:ascii="Arial" w:hAnsi="Arial" w:cs="Arial"/>
                <w:lang w:val="en-GB"/>
              </w:rPr>
              <w:t>Start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t>(</w:t>
            </w:r>
            <w:r>
              <w:rPr>
                <w:rFonts w:hint="eastAsia"/>
                <w:lang w:eastAsia="zh-CN"/>
              </w:rPr>
              <w:t>先插入故障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再开始测试</w:t>
            </w:r>
            <w:r>
              <w:t>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F0BCA9F" w14:textId="77777777" w:rsidR="009F444A" w:rsidRPr="00434CA6" w:rsidRDefault="009F444A" w:rsidP="00F6294E">
            <w:pPr>
              <w:rPr>
                <w:rFonts w:ascii="Arial" w:eastAsia="MS Mincho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Run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(</w:t>
            </w:r>
            <w:r>
              <w:rPr>
                <w:rFonts w:ascii="Arial" w:hAnsi="Arial" w:cs="Arial" w:hint="eastAsia"/>
                <w:lang w:val="en-GB" w:eastAsia="zh-CN"/>
              </w:rPr>
              <w:t>电池先运行</w:t>
            </w:r>
            <w:r>
              <w:rPr>
                <w:rFonts w:ascii="Arial" w:hAnsi="Arial" w:cs="Arial" w:hint="eastAsia"/>
                <w:lang w:val="en-GB" w:eastAsia="zh-CN"/>
              </w:rPr>
              <w:t>,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lang w:val="en-GB" w:eastAsia="zh-CN"/>
              </w:rPr>
              <w:t>再插入故障</w:t>
            </w:r>
            <w:r>
              <w:rPr>
                <w:rFonts w:ascii="Arial" w:hAnsi="Arial" w:cs="Arial"/>
                <w:lang w:val="en-GB" w:eastAsia="zh-CN"/>
              </w:rPr>
              <w:t>)</w:t>
            </w:r>
          </w:p>
        </w:tc>
      </w:tr>
      <w:tr w:rsidR="009F444A" w:rsidRPr="008C57FB" w14:paraId="47E2CD34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F46323" w14:textId="77777777" w:rsidR="009F444A" w:rsidRDefault="009F444A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Test result by practical test</w:t>
            </w:r>
          </w:p>
          <w:p w14:paraId="2C8BE885" w14:textId="77777777" w:rsidR="009F444A" w:rsidRPr="001964AF" w:rsidRDefault="009F444A" w:rsidP="00F6294E">
            <w:pPr>
              <w:rPr>
                <w:rFonts w:ascii="Arial" w:eastAsia="MS Mincho" w:hAnsi="Arial" w:cs="Arial"/>
                <w:lang w:val="en-GB"/>
              </w:rPr>
            </w:pP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记录实验现象和过程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,</w:t>
            </w:r>
            <w:r w:rsidRPr="00DB199B">
              <w:rPr>
                <w:rFonts w:ascii="Arial" w:hAnsi="Arial" w:cs="Arial"/>
                <w:highlight w:val="yellow"/>
                <w:lang w:val="en-GB" w:eastAsia="zh-CN"/>
              </w:rPr>
              <w:t xml:space="preserve"> </w:t>
            </w:r>
            <w:r w:rsidRPr="00DB199B">
              <w:rPr>
                <w:rFonts w:ascii="Arial" w:hAnsi="Arial" w:cs="Arial" w:hint="eastAsia"/>
                <w:highlight w:val="yellow"/>
                <w:lang w:val="en-GB" w:eastAsia="zh-CN"/>
              </w:rPr>
              <w:t>保护装置是否动作？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6406A5" w14:textId="77777777" w:rsidR="009F444A" w:rsidRDefault="009F444A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2E5F90A1" w14:textId="77777777" w:rsidR="009F444A" w:rsidRDefault="009F444A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645118EB" w14:textId="19B663DB" w:rsidR="009F444A" w:rsidRPr="008C57FB" w:rsidRDefault="009F444A" w:rsidP="0073558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35C88A" w14:textId="77777777" w:rsidR="009F444A" w:rsidRDefault="009F444A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1:</w:t>
            </w:r>
          </w:p>
          <w:p w14:paraId="285B0F74" w14:textId="77777777" w:rsidR="009F444A" w:rsidRDefault="009F444A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Test 2:</w:t>
            </w:r>
          </w:p>
          <w:p w14:paraId="5A0689D6" w14:textId="1EEA3315" w:rsidR="009F444A" w:rsidRPr="008C57FB" w:rsidRDefault="009F444A" w:rsidP="0073558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 xml:space="preserve">Test 3: </w:t>
            </w:r>
          </w:p>
        </w:tc>
      </w:tr>
      <w:tr w:rsidR="009F444A" w:rsidRPr="008C57FB" w14:paraId="6BCD03DD" w14:textId="77777777" w:rsidTr="00F6294E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E72465" w14:textId="77777777" w:rsidR="009F444A" w:rsidRPr="008C57FB" w:rsidRDefault="009F444A" w:rsidP="00F6294E">
            <w:pPr>
              <w:rPr>
                <w:rFonts w:ascii="Arial" w:hAnsi="Arial" w:cs="Arial"/>
                <w:lang w:val="en-GB"/>
              </w:rPr>
            </w:pPr>
            <w:r w:rsidRPr="008C57FB">
              <w:rPr>
                <w:rFonts w:ascii="Arial" w:hAnsi="Arial" w:cs="Arial"/>
                <w:lang w:val="en-GB"/>
              </w:rPr>
              <w:t>Comments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86C3518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A3DC3F7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E93CA4D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46C4B135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2CF11CE" w14:textId="77777777" w:rsidR="009F444A" w:rsidRPr="00A01F38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CEAAD41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1: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320570E8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2: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15C93A0B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3: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63C46F97" w14:textId="77777777" w:rsidR="009F444A" w:rsidRDefault="009F444A" w:rsidP="00F6294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4: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  <w:p w14:paraId="01F9EB85" w14:textId="77777777" w:rsidR="009F444A" w:rsidRPr="003F01F7" w:rsidRDefault="009F444A" w:rsidP="00F629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>
              <w:rPr>
                <w:rFonts w:ascii="Arial" w:hAnsi="Arial" w:cs="Arial" w:hint="eastAsia"/>
                <w:sz w:val="22"/>
                <w:lang w:eastAsia="zh-CN"/>
              </w:rPr>
              <w:t>e</w:t>
            </w:r>
            <w:r>
              <w:rPr>
                <w:rFonts w:ascii="Arial" w:hAnsi="Arial" w:cs="Arial"/>
                <w:sz w:val="22"/>
              </w:rPr>
              <w:t xml:space="preserve">st 5: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NA  </w:t>
            </w:r>
            <w:r w:rsidRPr="008C57FB">
              <w:rPr>
                <w:rFonts w:ascii="Arial" w:hAnsi="Arial" w:cs="Arial"/>
                <w:sz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57FB"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 w:rsidRPr="008C57FB"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 xml:space="preserve">F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Pr="008C57FB">
              <w:rPr>
                <w:rFonts w:ascii="Arial" w:hAnsi="Arial" w:cs="Arial"/>
                <w:sz w:val="22"/>
              </w:rPr>
              <w:t>P</w:t>
            </w:r>
          </w:p>
        </w:tc>
      </w:tr>
    </w:tbl>
    <w:p w14:paraId="493F41E2" w14:textId="500D6D55" w:rsidR="009F444A" w:rsidRPr="00F14B59" w:rsidRDefault="009F444A" w:rsidP="00F14B59">
      <w:pPr>
        <w:overflowPunct/>
        <w:autoSpaceDE/>
        <w:autoSpaceDN/>
        <w:adjustRightInd/>
        <w:textAlignment w:val="auto"/>
        <w:rPr>
          <w:rFonts w:ascii="Arial" w:hAnsi="Arial" w:cs="Arial"/>
          <w:b/>
          <w:sz w:val="28"/>
          <w:lang w:val="en-US"/>
        </w:rPr>
      </w:pPr>
    </w:p>
    <w:sectPr w:rsidR="009F444A" w:rsidRPr="00F14B59" w:rsidSect="00F03F28">
      <w:headerReference w:type="default" r:id="rId11"/>
      <w:pgSz w:w="11906" w:h="16838" w:code="9"/>
      <w:pgMar w:top="1800" w:right="836" w:bottom="540" w:left="1080" w:header="450" w:footer="27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47DFB" w14:textId="77777777" w:rsidR="00D6371D" w:rsidRDefault="00D6371D" w:rsidP="007D3FD7">
      <w:r>
        <w:separator/>
      </w:r>
    </w:p>
  </w:endnote>
  <w:endnote w:type="continuationSeparator" w:id="0">
    <w:p w14:paraId="7A302223" w14:textId="77777777" w:rsidR="00D6371D" w:rsidRDefault="00D6371D" w:rsidP="007D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nivers Condensed">
    <w:altName w:val="Arial"/>
    <w:charset w:val="00"/>
    <w:family w:val="swiss"/>
    <w:pitch w:val="variable"/>
    <w:sig w:usb0="80000287" w:usb1="00000000" w:usb2="00000000" w:usb3="00000000" w:csb0="0000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'宋体">
    <w:altName w:val="宋体"/>
    <w:charset w:val="86"/>
    <w:family w:val="auto"/>
    <w:pitch w:val="default"/>
    <w:sig w:usb0="00000000" w:usb1="00000000" w:usb2="00000010" w:usb3="00000000" w:csb0="001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D3AEB" w14:textId="77777777" w:rsidR="00D6371D" w:rsidRDefault="00D6371D" w:rsidP="007D3FD7">
      <w:r>
        <w:separator/>
      </w:r>
    </w:p>
  </w:footnote>
  <w:footnote w:type="continuationSeparator" w:id="0">
    <w:p w14:paraId="739EDD62" w14:textId="77777777" w:rsidR="00D6371D" w:rsidRDefault="00D6371D" w:rsidP="007D3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7B877" w14:textId="6D21136B" w:rsidR="00644842" w:rsidRDefault="00644842" w:rsidP="00BD5F92">
    <w:pPr>
      <w:pBdr>
        <w:bottom w:val="single" w:sz="6" w:space="5" w:color="auto"/>
      </w:pBdr>
      <w:tabs>
        <w:tab w:val="right" w:pos="9720"/>
      </w:tabs>
      <w:ind w:right="-71"/>
      <w:jc w:val="right"/>
      <w:rPr>
        <w:rFonts w:ascii="Arial" w:hAnsi="Arial"/>
      </w:rPr>
    </w:pPr>
  </w:p>
  <w:p w14:paraId="265724AB" w14:textId="77777777" w:rsidR="00644842" w:rsidRPr="00A64F5E" w:rsidRDefault="00644842" w:rsidP="00331366">
    <w:pPr>
      <w:pBdr>
        <w:bottom w:val="single" w:sz="6" w:space="5" w:color="auto"/>
      </w:pBdr>
      <w:tabs>
        <w:tab w:val="right" w:pos="9720"/>
      </w:tabs>
      <w:ind w:right="-71"/>
      <w:rPr>
        <w:rFonts w:ascii="Arial" w:hAnsi="Arial"/>
        <w:b/>
        <w:szCs w:val="24"/>
      </w:rPr>
    </w:pPr>
    <w:r w:rsidRPr="00A64F5E">
      <w:rPr>
        <w:rFonts w:ascii="Arial" w:hAnsi="Arial" w:hint="eastAsia"/>
        <w:b/>
        <w:szCs w:val="24"/>
      </w:rPr>
      <w:t>Form</w:t>
    </w:r>
  </w:p>
  <w:p w14:paraId="78268A49" w14:textId="77777777" w:rsidR="00644842" w:rsidRPr="00A64F5E" w:rsidRDefault="00644842" w:rsidP="00331366">
    <w:pPr>
      <w:pBdr>
        <w:bottom w:val="single" w:sz="6" w:space="5" w:color="auto"/>
      </w:pBdr>
      <w:tabs>
        <w:tab w:val="right" w:pos="9720"/>
      </w:tabs>
      <w:ind w:right="-71"/>
      <w:rPr>
        <w:rFonts w:ascii="Arial" w:hAnsi="Arial"/>
        <w:b/>
        <w:szCs w:val="24"/>
      </w:rPr>
    </w:pPr>
  </w:p>
  <w:p w14:paraId="0DC248F0" w14:textId="65EA5CC3" w:rsidR="00644842" w:rsidRPr="005A6CD0" w:rsidRDefault="00644842" w:rsidP="00BD5F92">
    <w:pPr>
      <w:pBdr>
        <w:bottom w:val="single" w:sz="6" w:space="5" w:color="auto"/>
      </w:pBdr>
      <w:tabs>
        <w:tab w:val="right" w:pos="9720"/>
      </w:tabs>
      <w:ind w:right="-71"/>
      <w:rPr>
        <w:rFonts w:ascii="Arial" w:hAnsi="Arial" w:cs="Arial"/>
        <w:b/>
        <w:sz w:val="28"/>
        <w:szCs w:val="28"/>
      </w:rPr>
    </w:pPr>
    <w:r w:rsidRPr="005A6CD0">
      <w:rPr>
        <w:rFonts w:ascii="Arial" w:eastAsia="'宋体" w:hAnsi="Arial" w:cs="Arial"/>
        <w:b/>
        <w:sz w:val="28"/>
        <w:szCs w:val="28"/>
      </w:rPr>
      <w:t xml:space="preserve">Test Datasheet for </w:t>
    </w:r>
    <w:r w:rsidRPr="005A6CD0">
      <w:rPr>
        <w:rFonts w:ascii="Arial" w:hAnsi="Arial" w:cs="Arial"/>
        <w:b/>
        <w:sz w:val="28"/>
        <w:szCs w:val="28"/>
      </w:rPr>
      <w:t xml:space="preserve">Annex H of </w:t>
    </w:r>
    <w:r w:rsidRPr="005A6CD0">
      <w:rPr>
        <w:rFonts w:ascii="Arial" w:eastAsia="'宋体" w:hAnsi="Arial" w:cs="Arial"/>
        <w:b/>
        <w:sz w:val="28"/>
        <w:szCs w:val="28"/>
      </w:rPr>
      <w:t>IEC/EN</w:t>
    </w:r>
    <w:r>
      <w:rPr>
        <w:rFonts w:ascii="Arial" w:eastAsia="'宋体" w:hAnsi="Arial" w:cs="Arial"/>
        <w:b/>
        <w:sz w:val="28"/>
        <w:szCs w:val="28"/>
      </w:rPr>
      <w:t>/UL</w:t>
    </w:r>
    <w:r w:rsidRPr="005A6CD0">
      <w:rPr>
        <w:rFonts w:ascii="Arial" w:eastAsia="'宋体" w:hAnsi="Arial" w:cs="Arial"/>
        <w:b/>
        <w:sz w:val="28"/>
        <w:szCs w:val="28"/>
      </w:rPr>
      <w:t xml:space="preserve"> 60730-1 for battery BMS</w:t>
    </w:r>
    <w:r w:rsidRPr="005A6CD0">
      <w:rPr>
        <w:rFonts w:ascii="Arial" w:hAnsi="Arial" w:cs="Arial"/>
        <w:b/>
        <w:sz w:val="28"/>
        <w:szCs w:val="28"/>
      </w:rPr>
      <w:t xml:space="preserve">             </w:t>
    </w:r>
  </w:p>
  <w:p w14:paraId="7174C878" w14:textId="7BF3C736" w:rsidR="00644842" w:rsidRPr="00A14A44" w:rsidRDefault="00644842" w:rsidP="00BD5F92">
    <w:pPr>
      <w:pStyle w:val="Header"/>
      <w:rPr>
        <w:rFonts w:ascii="Arial" w:hAnsi="Arial" w:cs="Arial"/>
        <w:sz w:val="18"/>
        <w:szCs w:val="18"/>
      </w:rPr>
    </w:pPr>
    <w:r w:rsidRPr="00A14A44">
      <w:rPr>
        <w:rFonts w:ascii="Arial" w:hAnsi="Arial" w:cs="Arial"/>
        <w:sz w:val="18"/>
        <w:szCs w:val="18"/>
      </w:rPr>
      <w:t xml:space="preserve">Project No.: </w:t>
    </w:r>
    <w:bookmarkStart w:id="21" w:name="PSEX_SO_REPORT_NR__1"/>
    <w:r w:rsidRPr="00A14A44">
      <w:rPr>
        <w:rFonts w:ascii="Arial" w:hAnsi="Arial" w:cs="Arial"/>
        <w:sz w:val="18"/>
        <w:szCs w:val="18"/>
      </w:rPr>
      <w:t>64.280.2</w:t>
    </w:r>
    <w:r w:rsidR="001C6DE5">
      <w:rPr>
        <w:rFonts w:ascii="Arial" w:hAnsi="Arial" w:cs="Arial"/>
        <w:sz w:val="18"/>
        <w:szCs w:val="18"/>
      </w:rPr>
      <w:t>1</w:t>
    </w:r>
    <w:r w:rsidRPr="00A14A44">
      <w:rPr>
        <w:rFonts w:ascii="Arial" w:hAnsi="Arial" w:cs="Arial"/>
        <w:sz w:val="18"/>
        <w:szCs w:val="18"/>
      </w:rPr>
      <w:t>.60</w:t>
    </w:r>
    <w:r w:rsidR="001C6DE5">
      <w:rPr>
        <w:rFonts w:ascii="Arial" w:hAnsi="Arial" w:cs="Arial"/>
        <w:sz w:val="18"/>
        <w:szCs w:val="18"/>
      </w:rPr>
      <w:t>229</w:t>
    </w:r>
    <w:r w:rsidRPr="00A14A44">
      <w:rPr>
        <w:rFonts w:ascii="Arial" w:hAnsi="Arial" w:cs="Arial"/>
        <w:sz w:val="18"/>
        <w:szCs w:val="18"/>
      </w:rPr>
      <w:t>.01</w:t>
    </w:r>
    <w:bookmarkEnd w:id="21"/>
    <w:r w:rsidRPr="00A14A44">
      <w:rPr>
        <w:rFonts w:ascii="Arial" w:hAnsi="Arial" w:cs="Arial"/>
        <w:sz w:val="18"/>
        <w:szCs w:val="18"/>
      </w:rPr>
      <w:tab/>
      <w:t xml:space="preserve"> </w:t>
    </w:r>
    <w:r w:rsidRPr="00A14A44">
      <w:rPr>
        <w:rFonts w:ascii="Arial" w:hAnsi="Arial" w:cs="Arial"/>
        <w:sz w:val="18"/>
        <w:szCs w:val="18"/>
        <w:lang w:eastAsia="zh-CN"/>
      </w:rPr>
      <w:t xml:space="preserve">                </w:t>
    </w:r>
    <w:r w:rsidRPr="00A14A44">
      <w:rPr>
        <w:rFonts w:ascii="Arial" w:hAnsi="Arial" w:cs="Arial"/>
        <w:sz w:val="18"/>
        <w:szCs w:val="18"/>
        <w:lang w:val="en-US"/>
      </w:rPr>
      <w:t xml:space="preserve">Page </w:t>
    </w:r>
    <w:r w:rsidRPr="00A14A44">
      <w:rPr>
        <w:rFonts w:ascii="Arial" w:hAnsi="Arial" w:cs="Arial"/>
        <w:sz w:val="18"/>
        <w:szCs w:val="18"/>
        <w:lang w:val="en-US"/>
      </w:rPr>
      <w:fldChar w:fldCharType="begin"/>
    </w:r>
    <w:r w:rsidRPr="00A14A44">
      <w:rPr>
        <w:rFonts w:ascii="Arial" w:hAnsi="Arial" w:cs="Arial"/>
        <w:sz w:val="18"/>
        <w:szCs w:val="18"/>
        <w:lang w:val="en-US"/>
      </w:rPr>
      <w:instrText xml:space="preserve"> PAGE </w:instrText>
    </w:r>
    <w:r w:rsidRPr="00A14A44">
      <w:rPr>
        <w:rFonts w:ascii="Arial" w:hAnsi="Arial" w:cs="Arial"/>
        <w:sz w:val="18"/>
        <w:szCs w:val="18"/>
        <w:lang w:val="en-US"/>
      </w:rPr>
      <w:fldChar w:fldCharType="separate"/>
    </w:r>
    <w:r w:rsidRPr="00A14A44">
      <w:rPr>
        <w:rFonts w:ascii="Arial" w:hAnsi="Arial" w:cs="Arial"/>
        <w:noProof/>
        <w:sz w:val="18"/>
        <w:szCs w:val="18"/>
        <w:lang w:val="en-US"/>
      </w:rPr>
      <w:t>21</w:t>
    </w:r>
    <w:r w:rsidRPr="00A14A44">
      <w:rPr>
        <w:rFonts w:ascii="Arial" w:hAnsi="Arial" w:cs="Arial"/>
        <w:sz w:val="18"/>
        <w:szCs w:val="18"/>
      </w:rPr>
      <w:fldChar w:fldCharType="end"/>
    </w:r>
    <w:r w:rsidRPr="00A14A44">
      <w:rPr>
        <w:rFonts w:ascii="Arial" w:hAnsi="Arial" w:cs="Arial"/>
        <w:sz w:val="18"/>
        <w:szCs w:val="18"/>
        <w:lang w:val="en-US"/>
      </w:rPr>
      <w:t xml:space="preserve"> of </w:t>
    </w:r>
    <w:r w:rsidRPr="00A14A44">
      <w:rPr>
        <w:rFonts w:ascii="Arial" w:hAnsi="Arial" w:cs="Arial"/>
        <w:sz w:val="18"/>
        <w:szCs w:val="18"/>
        <w:lang w:val="en-US"/>
      </w:rPr>
      <w:fldChar w:fldCharType="begin"/>
    </w:r>
    <w:r w:rsidRPr="00A14A44">
      <w:rPr>
        <w:rFonts w:ascii="Arial" w:hAnsi="Arial" w:cs="Arial"/>
        <w:sz w:val="18"/>
        <w:szCs w:val="18"/>
        <w:lang w:val="en-US"/>
      </w:rPr>
      <w:instrText xml:space="preserve"> NUMPAGES  </w:instrText>
    </w:r>
    <w:r w:rsidRPr="00A14A44">
      <w:rPr>
        <w:rFonts w:ascii="Arial" w:hAnsi="Arial" w:cs="Arial"/>
        <w:sz w:val="18"/>
        <w:szCs w:val="18"/>
        <w:lang w:val="en-US"/>
      </w:rPr>
      <w:fldChar w:fldCharType="separate"/>
    </w:r>
    <w:r w:rsidRPr="00A14A44">
      <w:rPr>
        <w:rFonts w:ascii="Arial" w:hAnsi="Arial" w:cs="Arial"/>
        <w:noProof/>
        <w:sz w:val="18"/>
        <w:szCs w:val="18"/>
        <w:lang w:val="en-US"/>
      </w:rPr>
      <w:t>33</w:t>
    </w:r>
    <w:r w:rsidRPr="00A14A44">
      <w:rPr>
        <w:rFonts w:ascii="Arial" w:hAnsi="Arial" w:cs="Arial"/>
        <w:sz w:val="18"/>
        <w:szCs w:val="18"/>
      </w:rPr>
      <w:fldChar w:fldCharType="end"/>
    </w:r>
  </w:p>
  <w:p w14:paraId="283BA705" w14:textId="77777777" w:rsidR="00644842" w:rsidRPr="00BD5F92" w:rsidRDefault="00644842" w:rsidP="00BD5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25pt;height:11.25pt" o:bullet="t">
        <v:imagedata r:id="rId1" o:title="mso10"/>
      </v:shape>
    </w:pict>
  </w:numPicBullet>
  <w:abstractNum w:abstractNumId="0" w15:restartNumberingAfterBreak="0">
    <w:nsid w:val="FFFFFFFB"/>
    <w:multiLevelType w:val="multilevel"/>
    <w:tmpl w:val="04A6BD98"/>
    <w:lvl w:ilvl="0">
      <w:start w:val="1"/>
      <w:numFmt w:val="decimal"/>
      <w:pStyle w:val="Heading1"/>
      <w:lvlText w:val="%1"/>
      <w:legacy w:legacy="1" w:legacySpace="120" w:legacyIndent="360"/>
      <w:lvlJc w:val="left"/>
    </w:lvl>
    <w:lvl w:ilvl="1">
      <w:start w:val="1"/>
      <w:numFmt w:val="decimal"/>
      <w:pStyle w:val="Heading2"/>
      <w:lvlText w:val="%1.%2"/>
      <w:legacy w:legacy="1" w:legacySpace="120" w:legacyIndent="360"/>
      <w:lvlJc w:val="left"/>
      <w:rPr>
        <w:i w:val="0"/>
        <w:lang w:val="en-US"/>
      </w:rPr>
    </w:lvl>
    <w:lvl w:ilvl="2">
      <w:start w:val="1"/>
      <w:numFmt w:val="decimal"/>
      <w:pStyle w:val="Heading3"/>
      <w:lvlText w:val="%1.%2.%3"/>
      <w:legacy w:legacy="1" w:legacySpace="120" w:legacyIndent="360"/>
      <w:lvlJc w:val="left"/>
    </w:lvl>
    <w:lvl w:ilvl="3">
      <w:start w:val="1"/>
      <w:numFmt w:val="decimal"/>
      <w:pStyle w:val="Heading4"/>
      <w:lvlText w:val="%1.%2.%3.%4"/>
      <w:legacy w:legacy="1" w:legacySpace="120" w:legacyIndent="360"/>
      <w:lvlJc w:val="left"/>
    </w:lvl>
    <w:lvl w:ilvl="4">
      <w:start w:val="1"/>
      <w:numFmt w:val="decimal"/>
      <w:pStyle w:val="Heading5"/>
      <w:lvlText w:val="%1.%2.%3.%4.%5"/>
      <w:legacy w:legacy="1" w:legacySpace="120" w:legacyIndent="360"/>
      <w:lvlJc w:val="left"/>
    </w:lvl>
    <w:lvl w:ilvl="5">
      <w:start w:val="1"/>
      <w:numFmt w:val="decimal"/>
      <w:pStyle w:val="Heading6"/>
      <w:lvlText w:val="%1.%2.%3.%4.%5.%6"/>
      <w:legacy w:legacy="1" w:legacySpace="120" w:legacyIndent="360"/>
      <w:lvlJc w:val="left"/>
    </w:lvl>
    <w:lvl w:ilvl="6">
      <w:start w:val="1"/>
      <w:numFmt w:val="decimal"/>
      <w:pStyle w:val="Heading7"/>
      <w:lvlText w:val="%1.%2.%3.%4.%5.%6.%7"/>
      <w:legacy w:legacy="1" w:legacySpace="120" w:legacyIndent="360"/>
      <w:lvlJc w:val="left"/>
    </w:lvl>
    <w:lvl w:ilvl="7">
      <w:start w:val="1"/>
      <w:numFmt w:val="decimal"/>
      <w:pStyle w:val="Heading8"/>
      <w:lvlText w:val="%1.%2.%3.%4.%5.%6.%7.%8"/>
      <w:legacy w:legacy="1" w:legacySpace="120" w:legacyIndent="360"/>
      <w:lvlJc w:val="left"/>
    </w:lvl>
    <w:lvl w:ilvl="8">
      <w:start w:val="1"/>
      <w:numFmt w:val="decimal"/>
      <w:pStyle w:val="Heading9"/>
      <w:lvlText w:val="%1.%2.%3.%4.%5.%6.%7.%8.%9"/>
      <w:legacy w:legacy="1" w:legacySpace="120" w:legacyIndent="360"/>
      <w:lvlJc w:val="left"/>
    </w:lvl>
  </w:abstractNum>
  <w:abstractNum w:abstractNumId="1" w15:restartNumberingAfterBreak="0">
    <w:nsid w:val="FFFFFFFE"/>
    <w:multiLevelType w:val="singleLevel"/>
    <w:tmpl w:val="21B47CF8"/>
    <w:lvl w:ilvl="0">
      <w:numFmt w:val="bullet"/>
      <w:lvlText w:val="*"/>
      <w:lvlJc w:val="left"/>
    </w:lvl>
  </w:abstractNum>
  <w:abstractNum w:abstractNumId="2" w15:restartNumberingAfterBreak="0">
    <w:nsid w:val="026C2094"/>
    <w:multiLevelType w:val="hybridMultilevel"/>
    <w:tmpl w:val="E730C522"/>
    <w:lvl w:ilvl="0" w:tplc="7362FBA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5164C6"/>
    <w:multiLevelType w:val="multilevel"/>
    <w:tmpl w:val="216C9D70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1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01932F5"/>
    <w:multiLevelType w:val="multilevel"/>
    <w:tmpl w:val="E2CA1A10"/>
    <w:lvl w:ilvl="0">
      <w:start w:val="1"/>
      <w:numFmt w:val="decimal"/>
      <w:lvlText w:val="%1"/>
      <w:legacy w:legacy="1" w:legacySpace="120" w:legacyIndent="360"/>
      <w:lvlJc w:val="left"/>
    </w:lvl>
    <w:lvl w:ilvl="1">
      <w:start w:val="1"/>
      <w:numFmt w:val="decimal"/>
      <w:lvlText w:val="%1.%2"/>
      <w:legacy w:legacy="1" w:legacySpace="120" w:legacyIndent="360"/>
      <w:lvlJc w:val="left"/>
    </w:lvl>
    <w:lvl w:ilvl="2">
      <w:start w:val="1"/>
      <w:numFmt w:val="decimal"/>
      <w:lvlText w:val="%1.%2.%3"/>
      <w:legacy w:legacy="1" w:legacySpace="120" w:legacyIndent="360"/>
      <w:lvlJc w:val="left"/>
    </w:lvl>
    <w:lvl w:ilvl="3">
      <w:start w:val="1"/>
      <w:numFmt w:val="decimal"/>
      <w:lvlText w:val="%1.%2.%3.%4"/>
      <w:legacy w:legacy="1" w:legacySpace="120" w:legacyIndent="360"/>
      <w:lvlJc w:val="left"/>
    </w:lvl>
    <w:lvl w:ilvl="4">
      <w:start w:val="1"/>
      <w:numFmt w:val="decimal"/>
      <w:lvlText w:val="%1.%2.%3.%4.%5"/>
      <w:legacy w:legacy="1" w:legacySpace="120" w:legacyIndent="360"/>
      <w:lvlJc w:val="left"/>
    </w:lvl>
    <w:lvl w:ilvl="5">
      <w:start w:val="1"/>
      <w:numFmt w:val="decimal"/>
      <w:lvlText w:val="%1.%2.%3.%4.%5.%6"/>
      <w:legacy w:legacy="1" w:legacySpace="120" w:legacyIndent="360"/>
      <w:lvlJc w:val="left"/>
    </w:lvl>
    <w:lvl w:ilvl="6">
      <w:start w:val="1"/>
      <w:numFmt w:val="decimal"/>
      <w:lvlText w:val="%1.%2.%3.%4.%5.%6.%7"/>
      <w:legacy w:legacy="1" w:legacySpace="120" w:legacyIndent="360"/>
      <w:lvlJc w:val="left"/>
    </w:lvl>
    <w:lvl w:ilvl="7">
      <w:start w:val="1"/>
      <w:numFmt w:val="decimal"/>
      <w:lvlText w:val="%1.%2.%3.%4.%5.%6.%7.%8"/>
      <w:legacy w:legacy="1" w:legacySpace="120" w:legacyIndent="360"/>
      <w:lvlJc w:val="left"/>
    </w:lvl>
    <w:lvl w:ilvl="8">
      <w:start w:val="1"/>
      <w:numFmt w:val="decimal"/>
      <w:lvlText w:val="%1.%2.%3.%4.%5.%6.%7.%8.%9"/>
      <w:legacy w:legacy="1" w:legacySpace="120" w:legacyIndent="360"/>
      <w:lvlJc w:val="left"/>
    </w:lvl>
  </w:abstractNum>
  <w:abstractNum w:abstractNumId="5" w15:restartNumberingAfterBreak="0">
    <w:nsid w:val="11C617C4"/>
    <w:multiLevelType w:val="multilevel"/>
    <w:tmpl w:val="39A02260"/>
    <w:lvl w:ilvl="0">
      <w:start w:val="1"/>
      <w:numFmt w:val="decimal"/>
      <w:lvlText w:val="/S%1/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257660"/>
    <w:multiLevelType w:val="hybridMultilevel"/>
    <w:tmpl w:val="01AC8792"/>
    <w:lvl w:ilvl="0" w:tplc="CB60D814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342597"/>
    <w:multiLevelType w:val="multilevel"/>
    <w:tmpl w:val="38AA2C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B74CB9"/>
    <w:multiLevelType w:val="hybridMultilevel"/>
    <w:tmpl w:val="39A02260"/>
    <w:lvl w:ilvl="0" w:tplc="9DFC5D1C">
      <w:start w:val="1"/>
      <w:numFmt w:val="decimal"/>
      <w:lvlText w:val="/S%1/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BF3811"/>
    <w:multiLevelType w:val="hybridMultilevel"/>
    <w:tmpl w:val="3A183424"/>
    <w:lvl w:ilvl="0" w:tplc="FA7635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3A5C40"/>
    <w:multiLevelType w:val="hybridMultilevel"/>
    <w:tmpl w:val="A20E79F8"/>
    <w:lvl w:ilvl="0" w:tplc="FDCC22A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C22908"/>
    <w:multiLevelType w:val="hybridMultilevel"/>
    <w:tmpl w:val="EF36B100"/>
    <w:lvl w:ilvl="0" w:tplc="446EB12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F7D44AF"/>
    <w:multiLevelType w:val="hybridMultilevel"/>
    <w:tmpl w:val="66206174"/>
    <w:lvl w:ilvl="0" w:tplc="A16C4DEA">
      <w:start w:val="1"/>
      <w:numFmt w:val="bullet"/>
      <w:lvlText w:val=""/>
      <w:lvlJc w:val="left"/>
      <w:pPr>
        <w:tabs>
          <w:tab w:val="num" w:pos="-3"/>
        </w:tabs>
        <w:ind w:left="227" w:hanging="22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459BA"/>
    <w:multiLevelType w:val="hybridMultilevel"/>
    <w:tmpl w:val="0DDAA17E"/>
    <w:lvl w:ilvl="0" w:tplc="72D28328">
      <w:start w:val="1"/>
      <w:numFmt w:val="decimal"/>
      <w:lvlText w:val="(%1)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4782B"/>
    <w:multiLevelType w:val="hybridMultilevel"/>
    <w:tmpl w:val="70FAB396"/>
    <w:lvl w:ilvl="0" w:tplc="6E8A06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5611ACB"/>
    <w:multiLevelType w:val="multilevel"/>
    <w:tmpl w:val="01AC87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D950CF"/>
    <w:multiLevelType w:val="hybridMultilevel"/>
    <w:tmpl w:val="CA4EA7BE"/>
    <w:lvl w:ilvl="0" w:tplc="5C6065B6">
      <w:start w:val="1"/>
      <w:numFmt w:val="decimal"/>
      <w:lvlText w:val="/E%1/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014A2F"/>
    <w:multiLevelType w:val="hybridMultilevel"/>
    <w:tmpl w:val="72D49E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1B742AE"/>
    <w:multiLevelType w:val="hybridMultilevel"/>
    <w:tmpl w:val="EE223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8544AF"/>
    <w:multiLevelType w:val="multilevel"/>
    <w:tmpl w:val="94B459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1274CD"/>
    <w:multiLevelType w:val="hybridMultilevel"/>
    <w:tmpl w:val="BDD08F9C"/>
    <w:lvl w:ilvl="0" w:tplc="0DD0365C">
      <w:start w:val="7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93C4FDE"/>
    <w:multiLevelType w:val="hybridMultilevel"/>
    <w:tmpl w:val="F362802A"/>
    <w:lvl w:ilvl="0" w:tplc="3F12F53C">
      <w:start w:val="1"/>
      <w:numFmt w:val="decimal"/>
      <w:lvlText w:val="%1."/>
      <w:lvlJc w:val="left"/>
      <w:pPr>
        <w:tabs>
          <w:tab w:val="num" w:pos="142"/>
        </w:tabs>
        <w:ind w:left="596" w:hanging="454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C715387"/>
    <w:multiLevelType w:val="hybridMultilevel"/>
    <w:tmpl w:val="38AA2CE6"/>
    <w:lvl w:ilvl="0" w:tplc="CB60D814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726111"/>
    <w:multiLevelType w:val="hybridMultilevel"/>
    <w:tmpl w:val="7A3AA79C"/>
    <w:lvl w:ilvl="0" w:tplc="10E0C0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7503AB"/>
    <w:multiLevelType w:val="hybridMultilevel"/>
    <w:tmpl w:val="E97019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5C53716"/>
    <w:multiLevelType w:val="multilevel"/>
    <w:tmpl w:val="94B459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A210AF"/>
    <w:multiLevelType w:val="singleLevel"/>
    <w:tmpl w:val="E494AC48"/>
    <w:lvl w:ilvl="0">
      <w:start w:val="1"/>
      <w:numFmt w:val="decimal"/>
      <w:lvlText w:val="/N%1/"/>
      <w:legacy w:legacy="1" w:legacySpace="120" w:legacyIndent="360"/>
      <w:lvlJc w:val="left"/>
      <w:rPr>
        <w:szCs w:val="24"/>
      </w:rPr>
    </w:lvl>
  </w:abstractNum>
  <w:abstractNum w:abstractNumId="27" w15:restartNumberingAfterBreak="0">
    <w:nsid w:val="62F22B6A"/>
    <w:multiLevelType w:val="hybridMultilevel"/>
    <w:tmpl w:val="DD5821A6"/>
    <w:lvl w:ilvl="0" w:tplc="D02A740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61628DC"/>
    <w:multiLevelType w:val="multilevel"/>
    <w:tmpl w:val="E97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8BF41FD"/>
    <w:multiLevelType w:val="hybridMultilevel"/>
    <w:tmpl w:val="94B4595A"/>
    <w:lvl w:ilvl="0" w:tplc="CB60D814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9147BDC"/>
    <w:multiLevelType w:val="singleLevel"/>
    <w:tmpl w:val="0A8613D4"/>
    <w:lvl w:ilvl="0">
      <w:start w:val="1"/>
      <w:numFmt w:val="decimal"/>
      <w:lvlText w:val="/D%1/"/>
      <w:legacy w:legacy="1" w:legacySpace="120" w:legacyIndent="360"/>
      <w:lvlJc w:val="left"/>
    </w:lvl>
  </w:abstractNum>
  <w:abstractNum w:abstractNumId="31" w15:restartNumberingAfterBreak="0">
    <w:nsid w:val="6ECD76DD"/>
    <w:multiLevelType w:val="hybridMultilevel"/>
    <w:tmpl w:val="5AB40D4A"/>
    <w:lvl w:ilvl="0" w:tplc="460CBD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8AC2B4B"/>
    <w:multiLevelType w:val="hybridMultilevel"/>
    <w:tmpl w:val="F808105E"/>
    <w:lvl w:ilvl="0" w:tplc="4E1E3D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BF53751"/>
    <w:multiLevelType w:val="hybridMultilevel"/>
    <w:tmpl w:val="C7BAA61C"/>
    <w:lvl w:ilvl="0" w:tplc="72D28328">
      <w:start w:val="1"/>
      <w:numFmt w:val="decimal"/>
      <w:lvlText w:val="(%1)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7268146">
    <w:abstractNumId w:val="0"/>
  </w:num>
  <w:num w:numId="2" w16cid:durableId="77077888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87" w:hanging="360"/>
        </w:pPr>
        <w:rPr>
          <w:rFonts w:ascii="Symbol" w:hAnsi="Symbol" w:hint="default"/>
        </w:rPr>
      </w:lvl>
    </w:lvlOverride>
  </w:num>
  <w:num w:numId="3" w16cid:durableId="1730298742">
    <w:abstractNumId w:val="26"/>
  </w:num>
  <w:num w:numId="4" w16cid:durableId="283073341">
    <w:abstractNumId w:val="30"/>
  </w:num>
  <w:num w:numId="5" w16cid:durableId="793599008">
    <w:abstractNumId w:val="24"/>
  </w:num>
  <w:num w:numId="6" w16cid:durableId="135414797">
    <w:abstractNumId w:val="28"/>
  </w:num>
  <w:num w:numId="7" w16cid:durableId="1854344367">
    <w:abstractNumId w:val="22"/>
  </w:num>
  <w:num w:numId="8" w16cid:durableId="640768131">
    <w:abstractNumId w:val="7"/>
  </w:num>
  <w:num w:numId="9" w16cid:durableId="96676954">
    <w:abstractNumId w:val="21"/>
  </w:num>
  <w:num w:numId="10" w16cid:durableId="27731066">
    <w:abstractNumId w:val="3"/>
  </w:num>
  <w:num w:numId="11" w16cid:durableId="438330846">
    <w:abstractNumId w:val="4"/>
  </w:num>
  <w:num w:numId="12" w16cid:durableId="2039239700">
    <w:abstractNumId w:val="29"/>
  </w:num>
  <w:num w:numId="13" w16cid:durableId="1998727261">
    <w:abstractNumId w:val="33"/>
  </w:num>
  <w:num w:numId="14" w16cid:durableId="1920671324">
    <w:abstractNumId w:val="13"/>
  </w:num>
  <w:num w:numId="15" w16cid:durableId="829560065">
    <w:abstractNumId w:val="25"/>
  </w:num>
  <w:num w:numId="16" w16cid:durableId="749276411">
    <w:abstractNumId w:val="6"/>
  </w:num>
  <w:num w:numId="17" w16cid:durableId="367723498">
    <w:abstractNumId w:val="15"/>
  </w:num>
  <w:num w:numId="18" w16cid:durableId="1376077981">
    <w:abstractNumId w:val="8"/>
  </w:num>
  <w:num w:numId="19" w16cid:durableId="1964574999">
    <w:abstractNumId w:val="19"/>
  </w:num>
  <w:num w:numId="20" w16cid:durableId="1062675936">
    <w:abstractNumId w:val="16"/>
  </w:num>
  <w:num w:numId="21" w16cid:durableId="2036271601">
    <w:abstractNumId w:val="12"/>
  </w:num>
  <w:num w:numId="22" w16cid:durableId="783495745">
    <w:abstractNumId w:val="5"/>
  </w:num>
  <w:num w:numId="23" w16cid:durableId="261692242">
    <w:abstractNumId w:val="2"/>
  </w:num>
  <w:num w:numId="24" w16cid:durableId="1078096398">
    <w:abstractNumId w:val="0"/>
  </w:num>
  <w:num w:numId="25" w16cid:durableId="728264650">
    <w:abstractNumId w:val="0"/>
  </w:num>
  <w:num w:numId="26" w16cid:durableId="707801704">
    <w:abstractNumId w:val="20"/>
  </w:num>
  <w:num w:numId="27" w16cid:durableId="987973209">
    <w:abstractNumId w:val="0"/>
  </w:num>
  <w:num w:numId="28" w16cid:durableId="910849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4899551">
    <w:abstractNumId w:val="0"/>
  </w:num>
  <w:num w:numId="30" w16cid:durableId="1643268425">
    <w:abstractNumId w:val="27"/>
  </w:num>
  <w:num w:numId="31" w16cid:durableId="1458255771">
    <w:abstractNumId w:val="17"/>
  </w:num>
  <w:num w:numId="32" w16cid:durableId="532692090">
    <w:abstractNumId w:val="0"/>
  </w:num>
  <w:num w:numId="33" w16cid:durableId="768043624">
    <w:abstractNumId w:val="0"/>
  </w:num>
  <w:num w:numId="34" w16cid:durableId="80492778">
    <w:abstractNumId w:val="11"/>
  </w:num>
  <w:num w:numId="35" w16cid:durableId="935358605">
    <w:abstractNumId w:val="10"/>
  </w:num>
  <w:num w:numId="36" w16cid:durableId="737946518">
    <w:abstractNumId w:val="9"/>
  </w:num>
  <w:num w:numId="37" w16cid:durableId="831725015">
    <w:abstractNumId w:val="23"/>
  </w:num>
  <w:num w:numId="38" w16cid:durableId="1295214977">
    <w:abstractNumId w:val="32"/>
  </w:num>
  <w:num w:numId="39" w16cid:durableId="1738429328">
    <w:abstractNumId w:val="31"/>
  </w:num>
  <w:num w:numId="40" w16cid:durableId="75826602">
    <w:abstractNumId w:val="14"/>
  </w:num>
  <w:num w:numId="41" w16cid:durableId="5619835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69"/>
    <w:rsid w:val="0000052A"/>
    <w:rsid w:val="0000070A"/>
    <w:rsid w:val="0000227E"/>
    <w:rsid w:val="00002555"/>
    <w:rsid w:val="000046CB"/>
    <w:rsid w:val="000047E5"/>
    <w:rsid w:val="00005180"/>
    <w:rsid w:val="00005A18"/>
    <w:rsid w:val="00010BFE"/>
    <w:rsid w:val="000114C1"/>
    <w:rsid w:val="00011831"/>
    <w:rsid w:val="00012264"/>
    <w:rsid w:val="000125B1"/>
    <w:rsid w:val="0001281C"/>
    <w:rsid w:val="00012D29"/>
    <w:rsid w:val="00012DCF"/>
    <w:rsid w:val="00012E86"/>
    <w:rsid w:val="00013445"/>
    <w:rsid w:val="0001453B"/>
    <w:rsid w:val="00015E9C"/>
    <w:rsid w:val="00016828"/>
    <w:rsid w:val="00020676"/>
    <w:rsid w:val="0002133A"/>
    <w:rsid w:val="00025FEF"/>
    <w:rsid w:val="00026622"/>
    <w:rsid w:val="000269B7"/>
    <w:rsid w:val="00027090"/>
    <w:rsid w:val="0003006F"/>
    <w:rsid w:val="00030119"/>
    <w:rsid w:val="00030E71"/>
    <w:rsid w:val="00032421"/>
    <w:rsid w:val="00033DBE"/>
    <w:rsid w:val="00033E56"/>
    <w:rsid w:val="0003487D"/>
    <w:rsid w:val="00036EBF"/>
    <w:rsid w:val="000370FE"/>
    <w:rsid w:val="00040316"/>
    <w:rsid w:val="000409C1"/>
    <w:rsid w:val="0004123F"/>
    <w:rsid w:val="000421E3"/>
    <w:rsid w:val="000434B5"/>
    <w:rsid w:val="0004352B"/>
    <w:rsid w:val="00043C16"/>
    <w:rsid w:val="00044B32"/>
    <w:rsid w:val="0004597E"/>
    <w:rsid w:val="00045FA0"/>
    <w:rsid w:val="00046FC9"/>
    <w:rsid w:val="00050DAD"/>
    <w:rsid w:val="00051C2D"/>
    <w:rsid w:val="00052365"/>
    <w:rsid w:val="00052EAB"/>
    <w:rsid w:val="00053236"/>
    <w:rsid w:val="000532ED"/>
    <w:rsid w:val="000540CE"/>
    <w:rsid w:val="00054A4C"/>
    <w:rsid w:val="00055A7B"/>
    <w:rsid w:val="00055C75"/>
    <w:rsid w:val="000603DC"/>
    <w:rsid w:val="0006101E"/>
    <w:rsid w:val="00061B3B"/>
    <w:rsid w:val="00062D40"/>
    <w:rsid w:val="00065961"/>
    <w:rsid w:val="0006664E"/>
    <w:rsid w:val="00067A2A"/>
    <w:rsid w:val="000715AA"/>
    <w:rsid w:val="00071D46"/>
    <w:rsid w:val="00072334"/>
    <w:rsid w:val="00072A3D"/>
    <w:rsid w:val="00072D99"/>
    <w:rsid w:val="00073BC5"/>
    <w:rsid w:val="00074874"/>
    <w:rsid w:val="00074DD1"/>
    <w:rsid w:val="00074E6E"/>
    <w:rsid w:val="00076C7E"/>
    <w:rsid w:val="0008126F"/>
    <w:rsid w:val="0008151F"/>
    <w:rsid w:val="00081697"/>
    <w:rsid w:val="00083B12"/>
    <w:rsid w:val="000846CE"/>
    <w:rsid w:val="00084C37"/>
    <w:rsid w:val="00090696"/>
    <w:rsid w:val="00090734"/>
    <w:rsid w:val="0009191B"/>
    <w:rsid w:val="00091A2F"/>
    <w:rsid w:val="00091F90"/>
    <w:rsid w:val="000931B9"/>
    <w:rsid w:val="00094655"/>
    <w:rsid w:val="00094B3A"/>
    <w:rsid w:val="00096B25"/>
    <w:rsid w:val="000970D5"/>
    <w:rsid w:val="000970DF"/>
    <w:rsid w:val="0009760B"/>
    <w:rsid w:val="000A091A"/>
    <w:rsid w:val="000A2DAC"/>
    <w:rsid w:val="000A3875"/>
    <w:rsid w:val="000A457A"/>
    <w:rsid w:val="000A68AC"/>
    <w:rsid w:val="000A6A10"/>
    <w:rsid w:val="000A7017"/>
    <w:rsid w:val="000A714F"/>
    <w:rsid w:val="000A77A9"/>
    <w:rsid w:val="000B16EB"/>
    <w:rsid w:val="000B1ADB"/>
    <w:rsid w:val="000B1EE6"/>
    <w:rsid w:val="000B21EC"/>
    <w:rsid w:val="000B2673"/>
    <w:rsid w:val="000B279B"/>
    <w:rsid w:val="000B2FDB"/>
    <w:rsid w:val="000B4362"/>
    <w:rsid w:val="000B4A18"/>
    <w:rsid w:val="000B75F1"/>
    <w:rsid w:val="000C21E1"/>
    <w:rsid w:val="000C383C"/>
    <w:rsid w:val="000C5303"/>
    <w:rsid w:val="000C5E91"/>
    <w:rsid w:val="000C6D23"/>
    <w:rsid w:val="000D0BF9"/>
    <w:rsid w:val="000D0DD9"/>
    <w:rsid w:val="000D0FBD"/>
    <w:rsid w:val="000D18CC"/>
    <w:rsid w:val="000D1A71"/>
    <w:rsid w:val="000D1B92"/>
    <w:rsid w:val="000D1E17"/>
    <w:rsid w:val="000D2202"/>
    <w:rsid w:val="000D3723"/>
    <w:rsid w:val="000D553C"/>
    <w:rsid w:val="000D5C8A"/>
    <w:rsid w:val="000D77E4"/>
    <w:rsid w:val="000D7966"/>
    <w:rsid w:val="000E19A5"/>
    <w:rsid w:val="000E1B54"/>
    <w:rsid w:val="000E3EF8"/>
    <w:rsid w:val="000E4614"/>
    <w:rsid w:val="000E5345"/>
    <w:rsid w:val="000E5FA0"/>
    <w:rsid w:val="000E61B8"/>
    <w:rsid w:val="000E65BB"/>
    <w:rsid w:val="000F1594"/>
    <w:rsid w:val="000F2291"/>
    <w:rsid w:val="000F2A3A"/>
    <w:rsid w:val="000F3EF6"/>
    <w:rsid w:val="000F55EF"/>
    <w:rsid w:val="00100529"/>
    <w:rsid w:val="00100DAB"/>
    <w:rsid w:val="0010234E"/>
    <w:rsid w:val="001044F4"/>
    <w:rsid w:val="00104A9F"/>
    <w:rsid w:val="001050F8"/>
    <w:rsid w:val="001079BC"/>
    <w:rsid w:val="00110C10"/>
    <w:rsid w:val="00111A33"/>
    <w:rsid w:val="00112191"/>
    <w:rsid w:val="00113E1C"/>
    <w:rsid w:val="0011539B"/>
    <w:rsid w:val="00117072"/>
    <w:rsid w:val="001201DA"/>
    <w:rsid w:val="00120228"/>
    <w:rsid w:val="00120AB5"/>
    <w:rsid w:val="00121DFA"/>
    <w:rsid w:val="001221B3"/>
    <w:rsid w:val="00123331"/>
    <w:rsid w:val="00123C66"/>
    <w:rsid w:val="00125888"/>
    <w:rsid w:val="00126C70"/>
    <w:rsid w:val="00127E07"/>
    <w:rsid w:val="00127E17"/>
    <w:rsid w:val="00130D8D"/>
    <w:rsid w:val="00130F14"/>
    <w:rsid w:val="0013139F"/>
    <w:rsid w:val="00133C65"/>
    <w:rsid w:val="00135D1D"/>
    <w:rsid w:val="00135DE4"/>
    <w:rsid w:val="00136EA1"/>
    <w:rsid w:val="00140696"/>
    <w:rsid w:val="00140EBD"/>
    <w:rsid w:val="00142B7E"/>
    <w:rsid w:val="00142EC1"/>
    <w:rsid w:val="00143C5A"/>
    <w:rsid w:val="00146113"/>
    <w:rsid w:val="00146B59"/>
    <w:rsid w:val="00146FB6"/>
    <w:rsid w:val="00147CBB"/>
    <w:rsid w:val="00151BA9"/>
    <w:rsid w:val="00151D53"/>
    <w:rsid w:val="00154B8B"/>
    <w:rsid w:val="0015543D"/>
    <w:rsid w:val="001560F1"/>
    <w:rsid w:val="001573C2"/>
    <w:rsid w:val="0015781E"/>
    <w:rsid w:val="001603E2"/>
    <w:rsid w:val="00161B05"/>
    <w:rsid w:val="001623D7"/>
    <w:rsid w:val="00163468"/>
    <w:rsid w:val="001639BB"/>
    <w:rsid w:val="001643C0"/>
    <w:rsid w:val="001647D5"/>
    <w:rsid w:val="001649A7"/>
    <w:rsid w:val="00165E93"/>
    <w:rsid w:val="00166BDD"/>
    <w:rsid w:val="00172393"/>
    <w:rsid w:val="00173CB9"/>
    <w:rsid w:val="00173D60"/>
    <w:rsid w:val="00173F08"/>
    <w:rsid w:val="001744B3"/>
    <w:rsid w:val="001768D7"/>
    <w:rsid w:val="00176E56"/>
    <w:rsid w:val="001771B1"/>
    <w:rsid w:val="00180274"/>
    <w:rsid w:val="00180316"/>
    <w:rsid w:val="00180BF3"/>
    <w:rsid w:val="00182813"/>
    <w:rsid w:val="00182E35"/>
    <w:rsid w:val="00182E7C"/>
    <w:rsid w:val="001858A4"/>
    <w:rsid w:val="001858BB"/>
    <w:rsid w:val="00185A5E"/>
    <w:rsid w:val="00185E96"/>
    <w:rsid w:val="0018645E"/>
    <w:rsid w:val="001866A6"/>
    <w:rsid w:val="00191A05"/>
    <w:rsid w:val="00193BD5"/>
    <w:rsid w:val="001958AF"/>
    <w:rsid w:val="00196063"/>
    <w:rsid w:val="001964AF"/>
    <w:rsid w:val="001A056A"/>
    <w:rsid w:val="001A064C"/>
    <w:rsid w:val="001A1932"/>
    <w:rsid w:val="001A4415"/>
    <w:rsid w:val="001A525C"/>
    <w:rsid w:val="001A53D3"/>
    <w:rsid w:val="001A5C92"/>
    <w:rsid w:val="001A5FC5"/>
    <w:rsid w:val="001A7F16"/>
    <w:rsid w:val="001B01CD"/>
    <w:rsid w:val="001B04FE"/>
    <w:rsid w:val="001B1741"/>
    <w:rsid w:val="001B1E5F"/>
    <w:rsid w:val="001B1F82"/>
    <w:rsid w:val="001B47B0"/>
    <w:rsid w:val="001B4A5E"/>
    <w:rsid w:val="001B50B0"/>
    <w:rsid w:val="001B7757"/>
    <w:rsid w:val="001B7A1F"/>
    <w:rsid w:val="001C105D"/>
    <w:rsid w:val="001C17ED"/>
    <w:rsid w:val="001C2107"/>
    <w:rsid w:val="001C2553"/>
    <w:rsid w:val="001C25EC"/>
    <w:rsid w:val="001C4157"/>
    <w:rsid w:val="001C6522"/>
    <w:rsid w:val="001C6D77"/>
    <w:rsid w:val="001C6DE5"/>
    <w:rsid w:val="001C6EA6"/>
    <w:rsid w:val="001D00DA"/>
    <w:rsid w:val="001D09AD"/>
    <w:rsid w:val="001D176D"/>
    <w:rsid w:val="001D29B0"/>
    <w:rsid w:val="001D3251"/>
    <w:rsid w:val="001D4989"/>
    <w:rsid w:val="001D72D2"/>
    <w:rsid w:val="001D7497"/>
    <w:rsid w:val="001D7D13"/>
    <w:rsid w:val="001E12E1"/>
    <w:rsid w:val="001E33CB"/>
    <w:rsid w:val="001E483C"/>
    <w:rsid w:val="001E5F87"/>
    <w:rsid w:val="001E7C8C"/>
    <w:rsid w:val="001F1E62"/>
    <w:rsid w:val="001F1F2D"/>
    <w:rsid w:val="001F2329"/>
    <w:rsid w:val="001F24E1"/>
    <w:rsid w:val="001F6EAC"/>
    <w:rsid w:val="0020354A"/>
    <w:rsid w:val="002039AA"/>
    <w:rsid w:val="002047A6"/>
    <w:rsid w:val="00205D13"/>
    <w:rsid w:val="00210E9D"/>
    <w:rsid w:val="00211102"/>
    <w:rsid w:val="00213B8E"/>
    <w:rsid w:val="00214A1B"/>
    <w:rsid w:val="00215916"/>
    <w:rsid w:val="00216AF2"/>
    <w:rsid w:val="00216EBD"/>
    <w:rsid w:val="00220159"/>
    <w:rsid w:val="00220938"/>
    <w:rsid w:val="00221ECB"/>
    <w:rsid w:val="002225DC"/>
    <w:rsid w:val="0022348F"/>
    <w:rsid w:val="00223C05"/>
    <w:rsid w:val="0022475D"/>
    <w:rsid w:val="00224E3A"/>
    <w:rsid w:val="00225A88"/>
    <w:rsid w:val="00227E75"/>
    <w:rsid w:val="00227EF9"/>
    <w:rsid w:val="002318CD"/>
    <w:rsid w:val="00231A90"/>
    <w:rsid w:val="00233E31"/>
    <w:rsid w:val="00235923"/>
    <w:rsid w:val="002371E5"/>
    <w:rsid w:val="0024005A"/>
    <w:rsid w:val="00242ABD"/>
    <w:rsid w:val="00242AEA"/>
    <w:rsid w:val="00247573"/>
    <w:rsid w:val="002509E6"/>
    <w:rsid w:val="00251C57"/>
    <w:rsid w:val="00252DB2"/>
    <w:rsid w:val="00256E50"/>
    <w:rsid w:val="00257738"/>
    <w:rsid w:val="0026021F"/>
    <w:rsid w:val="00260DDC"/>
    <w:rsid w:val="00263E5D"/>
    <w:rsid w:val="00263FB4"/>
    <w:rsid w:val="002644C4"/>
    <w:rsid w:val="00265348"/>
    <w:rsid w:val="002658BB"/>
    <w:rsid w:val="002664F4"/>
    <w:rsid w:val="002675C7"/>
    <w:rsid w:val="002708D5"/>
    <w:rsid w:val="00271F7F"/>
    <w:rsid w:val="002738CD"/>
    <w:rsid w:val="00273E53"/>
    <w:rsid w:val="0027420C"/>
    <w:rsid w:val="00274429"/>
    <w:rsid w:val="00274545"/>
    <w:rsid w:val="00275186"/>
    <w:rsid w:val="00275E14"/>
    <w:rsid w:val="0027619E"/>
    <w:rsid w:val="00276AD9"/>
    <w:rsid w:val="002803FF"/>
    <w:rsid w:val="002811BF"/>
    <w:rsid w:val="00284637"/>
    <w:rsid w:val="00285622"/>
    <w:rsid w:val="0028581E"/>
    <w:rsid w:val="0028679A"/>
    <w:rsid w:val="00286A70"/>
    <w:rsid w:val="00287ABE"/>
    <w:rsid w:val="002906ED"/>
    <w:rsid w:val="00292EBB"/>
    <w:rsid w:val="0029418B"/>
    <w:rsid w:val="00296977"/>
    <w:rsid w:val="002974FF"/>
    <w:rsid w:val="002A0499"/>
    <w:rsid w:val="002A33E7"/>
    <w:rsid w:val="002A4BA7"/>
    <w:rsid w:val="002A5232"/>
    <w:rsid w:val="002A62E7"/>
    <w:rsid w:val="002A7702"/>
    <w:rsid w:val="002A7B5D"/>
    <w:rsid w:val="002B09F5"/>
    <w:rsid w:val="002B1E9C"/>
    <w:rsid w:val="002B5FF3"/>
    <w:rsid w:val="002B6556"/>
    <w:rsid w:val="002B6A51"/>
    <w:rsid w:val="002B6E54"/>
    <w:rsid w:val="002C2907"/>
    <w:rsid w:val="002C29B8"/>
    <w:rsid w:val="002C407A"/>
    <w:rsid w:val="002C62E9"/>
    <w:rsid w:val="002C6759"/>
    <w:rsid w:val="002C7620"/>
    <w:rsid w:val="002D19F3"/>
    <w:rsid w:val="002D33CA"/>
    <w:rsid w:val="002D3D80"/>
    <w:rsid w:val="002D5BBF"/>
    <w:rsid w:val="002D74A7"/>
    <w:rsid w:val="002D76E6"/>
    <w:rsid w:val="002E0C89"/>
    <w:rsid w:val="002E3F4F"/>
    <w:rsid w:val="002E5411"/>
    <w:rsid w:val="002E5552"/>
    <w:rsid w:val="002E565F"/>
    <w:rsid w:val="002E5A82"/>
    <w:rsid w:val="002E5F76"/>
    <w:rsid w:val="002E5FB5"/>
    <w:rsid w:val="002E6ECA"/>
    <w:rsid w:val="002F027C"/>
    <w:rsid w:val="002F0324"/>
    <w:rsid w:val="002F089F"/>
    <w:rsid w:val="002F21D0"/>
    <w:rsid w:val="002F4ABD"/>
    <w:rsid w:val="002F4AF0"/>
    <w:rsid w:val="002F5515"/>
    <w:rsid w:val="002F69C3"/>
    <w:rsid w:val="002F73D9"/>
    <w:rsid w:val="002F75F3"/>
    <w:rsid w:val="00300237"/>
    <w:rsid w:val="00300A9C"/>
    <w:rsid w:val="0030185B"/>
    <w:rsid w:val="00302413"/>
    <w:rsid w:val="00304378"/>
    <w:rsid w:val="003045EE"/>
    <w:rsid w:val="003047D1"/>
    <w:rsid w:val="00304E6D"/>
    <w:rsid w:val="00305B2F"/>
    <w:rsid w:val="00306F17"/>
    <w:rsid w:val="0030711D"/>
    <w:rsid w:val="003103CC"/>
    <w:rsid w:val="00310FFF"/>
    <w:rsid w:val="00312718"/>
    <w:rsid w:val="00313E7C"/>
    <w:rsid w:val="0031542E"/>
    <w:rsid w:val="003156AD"/>
    <w:rsid w:val="00316819"/>
    <w:rsid w:val="00316B32"/>
    <w:rsid w:val="00321005"/>
    <w:rsid w:val="00321EF6"/>
    <w:rsid w:val="003229DF"/>
    <w:rsid w:val="003237FD"/>
    <w:rsid w:val="00323BA2"/>
    <w:rsid w:val="00323F04"/>
    <w:rsid w:val="003273DF"/>
    <w:rsid w:val="003304BD"/>
    <w:rsid w:val="00331366"/>
    <w:rsid w:val="00333DB3"/>
    <w:rsid w:val="00335BBD"/>
    <w:rsid w:val="00336217"/>
    <w:rsid w:val="0033627A"/>
    <w:rsid w:val="00336883"/>
    <w:rsid w:val="003375FD"/>
    <w:rsid w:val="00337772"/>
    <w:rsid w:val="0034014D"/>
    <w:rsid w:val="00340900"/>
    <w:rsid w:val="003415BB"/>
    <w:rsid w:val="00341A6E"/>
    <w:rsid w:val="00341D11"/>
    <w:rsid w:val="00341EB6"/>
    <w:rsid w:val="00345141"/>
    <w:rsid w:val="00345518"/>
    <w:rsid w:val="00345B3A"/>
    <w:rsid w:val="00347347"/>
    <w:rsid w:val="00350496"/>
    <w:rsid w:val="00351E6D"/>
    <w:rsid w:val="00351E77"/>
    <w:rsid w:val="003522E5"/>
    <w:rsid w:val="0036029D"/>
    <w:rsid w:val="00360FFF"/>
    <w:rsid w:val="00361597"/>
    <w:rsid w:val="003615EE"/>
    <w:rsid w:val="003617E6"/>
    <w:rsid w:val="003627FE"/>
    <w:rsid w:val="00362D31"/>
    <w:rsid w:val="0036367A"/>
    <w:rsid w:val="00365A02"/>
    <w:rsid w:val="00365F6F"/>
    <w:rsid w:val="00365FFD"/>
    <w:rsid w:val="003660DD"/>
    <w:rsid w:val="00367471"/>
    <w:rsid w:val="003738E1"/>
    <w:rsid w:val="003744B8"/>
    <w:rsid w:val="00374939"/>
    <w:rsid w:val="003765ED"/>
    <w:rsid w:val="003765F7"/>
    <w:rsid w:val="00376EF1"/>
    <w:rsid w:val="0037712E"/>
    <w:rsid w:val="003775B9"/>
    <w:rsid w:val="00381131"/>
    <w:rsid w:val="00382FCF"/>
    <w:rsid w:val="00384498"/>
    <w:rsid w:val="003847C2"/>
    <w:rsid w:val="00385587"/>
    <w:rsid w:val="003858F8"/>
    <w:rsid w:val="00386EBA"/>
    <w:rsid w:val="003872F3"/>
    <w:rsid w:val="00387C30"/>
    <w:rsid w:val="00390F42"/>
    <w:rsid w:val="003919E0"/>
    <w:rsid w:val="00392A3B"/>
    <w:rsid w:val="003944FB"/>
    <w:rsid w:val="00394517"/>
    <w:rsid w:val="00395B30"/>
    <w:rsid w:val="00396EC3"/>
    <w:rsid w:val="003A0E49"/>
    <w:rsid w:val="003A2727"/>
    <w:rsid w:val="003A2909"/>
    <w:rsid w:val="003A46A9"/>
    <w:rsid w:val="003A5A7D"/>
    <w:rsid w:val="003A5C1B"/>
    <w:rsid w:val="003A6160"/>
    <w:rsid w:val="003A6827"/>
    <w:rsid w:val="003A7308"/>
    <w:rsid w:val="003A771B"/>
    <w:rsid w:val="003B0CC8"/>
    <w:rsid w:val="003B131F"/>
    <w:rsid w:val="003B1E8C"/>
    <w:rsid w:val="003B21C8"/>
    <w:rsid w:val="003B3729"/>
    <w:rsid w:val="003B41BD"/>
    <w:rsid w:val="003B4983"/>
    <w:rsid w:val="003B54E6"/>
    <w:rsid w:val="003B5B41"/>
    <w:rsid w:val="003B628B"/>
    <w:rsid w:val="003B752D"/>
    <w:rsid w:val="003B7BEE"/>
    <w:rsid w:val="003C0AEF"/>
    <w:rsid w:val="003C12A2"/>
    <w:rsid w:val="003C1B2F"/>
    <w:rsid w:val="003C2294"/>
    <w:rsid w:val="003C3B8D"/>
    <w:rsid w:val="003C5829"/>
    <w:rsid w:val="003C69B2"/>
    <w:rsid w:val="003C7A14"/>
    <w:rsid w:val="003D523A"/>
    <w:rsid w:val="003D5451"/>
    <w:rsid w:val="003D5862"/>
    <w:rsid w:val="003D587A"/>
    <w:rsid w:val="003D6BD4"/>
    <w:rsid w:val="003D7297"/>
    <w:rsid w:val="003D789B"/>
    <w:rsid w:val="003E3CEB"/>
    <w:rsid w:val="003E5361"/>
    <w:rsid w:val="003E59B7"/>
    <w:rsid w:val="003E5DE0"/>
    <w:rsid w:val="003E6B1E"/>
    <w:rsid w:val="003E6FE6"/>
    <w:rsid w:val="003F01F7"/>
    <w:rsid w:val="003F02CA"/>
    <w:rsid w:val="003F0858"/>
    <w:rsid w:val="003F2023"/>
    <w:rsid w:val="003F212F"/>
    <w:rsid w:val="003F3397"/>
    <w:rsid w:val="003F48F7"/>
    <w:rsid w:val="003F4BA1"/>
    <w:rsid w:val="003F4C7E"/>
    <w:rsid w:val="003F795C"/>
    <w:rsid w:val="00401B79"/>
    <w:rsid w:val="004021A8"/>
    <w:rsid w:val="0040224A"/>
    <w:rsid w:val="00403474"/>
    <w:rsid w:val="00403CF3"/>
    <w:rsid w:val="004049A1"/>
    <w:rsid w:val="00406217"/>
    <w:rsid w:val="004063C5"/>
    <w:rsid w:val="00410261"/>
    <w:rsid w:val="00410581"/>
    <w:rsid w:val="00410EF1"/>
    <w:rsid w:val="00412D55"/>
    <w:rsid w:val="004133E1"/>
    <w:rsid w:val="00413820"/>
    <w:rsid w:val="00414F58"/>
    <w:rsid w:val="00416F03"/>
    <w:rsid w:val="00417644"/>
    <w:rsid w:val="0041791F"/>
    <w:rsid w:val="00417997"/>
    <w:rsid w:val="00420EBA"/>
    <w:rsid w:val="00421FA8"/>
    <w:rsid w:val="00422C1B"/>
    <w:rsid w:val="00423190"/>
    <w:rsid w:val="00423810"/>
    <w:rsid w:val="004243C7"/>
    <w:rsid w:val="00425E81"/>
    <w:rsid w:val="00425F23"/>
    <w:rsid w:val="00426A10"/>
    <w:rsid w:val="004273F9"/>
    <w:rsid w:val="0042788F"/>
    <w:rsid w:val="00427F77"/>
    <w:rsid w:val="00430939"/>
    <w:rsid w:val="004318B1"/>
    <w:rsid w:val="004331C7"/>
    <w:rsid w:val="00434CA6"/>
    <w:rsid w:val="00435FAB"/>
    <w:rsid w:val="00437981"/>
    <w:rsid w:val="004420E3"/>
    <w:rsid w:val="00442F41"/>
    <w:rsid w:val="00443B1F"/>
    <w:rsid w:val="0044441E"/>
    <w:rsid w:val="004446B5"/>
    <w:rsid w:val="004451FC"/>
    <w:rsid w:val="004464AC"/>
    <w:rsid w:val="004468A5"/>
    <w:rsid w:val="0045020B"/>
    <w:rsid w:val="00451F11"/>
    <w:rsid w:val="004528B4"/>
    <w:rsid w:val="00452A8B"/>
    <w:rsid w:val="004545CB"/>
    <w:rsid w:val="00455F43"/>
    <w:rsid w:val="00456917"/>
    <w:rsid w:val="00460768"/>
    <w:rsid w:val="004619BB"/>
    <w:rsid w:val="004620BA"/>
    <w:rsid w:val="00462203"/>
    <w:rsid w:val="004656BD"/>
    <w:rsid w:val="00466229"/>
    <w:rsid w:val="00466755"/>
    <w:rsid w:val="00470A0B"/>
    <w:rsid w:val="004711F0"/>
    <w:rsid w:val="0047120B"/>
    <w:rsid w:val="00472F21"/>
    <w:rsid w:val="004732DC"/>
    <w:rsid w:val="004734F3"/>
    <w:rsid w:val="004759F9"/>
    <w:rsid w:val="0047657D"/>
    <w:rsid w:val="004805EC"/>
    <w:rsid w:val="00480C63"/>
    <w:rsid w:val="00481A04"/>
    <w:rsid w:val="00482F9F"/>
    <w:rsid w:val="004835A1"/>
    <w:rsid w:val="00484C26"/>
    <w:rsid w:val="00484FE6"/>
    <w:rsid w:val="00486FDA"/>
    <w:rsid w:val="00487C59"/>
    <w:rsid w:val="0049135D"/>
    <w:rsid w:val="00491839"/>
    <w:rsid w:val="00492BBD"/>
    <w:rsid w:val="00495945"/>
    <w:rsid w:val="0049596F"/>
    <w:rsid w:val="00496534"/>
    <w:rsid w:val="004A020B"/>
    <w:rsid w:val="004A1DA3"/>
    <w:rsid w:val="004A201D"/>
    <w:rsid w:val="004A3204"/>
    <w:rsid w:val="004A33E6"/>
    <w:rsid w:val="004A46EF"/>
    <w:rsid w:val="004A6060"/>
    <w:rsid w:val="004B0DD7"/>
    <w:rsid w:val="004B0EC9"/>
    <w:rsid w:val="004B1643"/>
    <w:rsid w:val="004B28FE"/>
    <w:rsid w:val="004B3019"/>
    <w:rsid w:val="004B3482"/>
    <w:rsid w:val="004B37AD"/>
    <w:rsid w:val="004B430D"/>
    <w:rsid w:val="004B547B"/>
    <w:rsid w:val="004B5901"/>
    <w:rsid w:val="004B5D28"/>
    <w:rsid w:val="004B6B2D"/>
    <w:rsid w:val="004B6C1D"/>
    <w:rsid w:val="004C07FE"/>
    <w:rsid w:val="004C2A59"/>
    <w:rsid w:val="004C3DC8"/>
    <w:rsid w:val="004C49D6"/>
    <w:rsid w:val="004C4C3B"/>
    <w:rsid w:val="004C7FF6"/>
    <w:rsid w:val="004D0E19"/>
    <w:rsid w:val="004D4A61"/>
    <w:rsid w:val="004D4A66"/>
    <w:rsid w:val="004D4E0F"/>
    <w:rsid w:val="004D64ED"/>
    <w:rsid w:val="004D658E"/>
    <w:rsid w:val="004D708E"/>
    <w:rsid w:val="004D7637"/>
    <w:rsid w:val="004D7DEC"/>
    <w:rsid w:val="004E04AA"/>
    <w:rsid w:val="004E06FF"/>
    <w:rsid w:val="004E14EA"/>
    <w:rsid w:val="004E3C6A"/>
    <w:rsid w:val="004E742C"/>
    <w:rsid w:val="004E7FE8"/>
    <w:rsid w:val="004F03D2"/>
    <w:rsid w:val="004F143E"/>
    <w:rsid w:val="004F1ABE"/>
    <w:rsid w:val="004F2DD5"/>
    <w:rsid w:val="004F6917"/>
    <w:rsid w:val="004F7FC0"/>
    <w:rsid w:val="0050179B"/>
    <w:rsid w:val="00501D3D"/>
    <w:rsid w:val="00501FF3"/>
    <w:rsid w:val="00503351"/>
    <w:rsid w:val="005039A4"/>
    <w:rsid w:val="005056FE"/>
    <w:rsid w:val="00505C1A"/>
    <w:rsid w:val="00506205"/>
    <w:rsid w:val="00506772"/>
    <w:rsid w:val="00510051"/>
    <w:rsid w:val="00511032"/>
    <w:rsid w:val="00511B7B"/>
    <w:rsid w:val="00512A3E"/>
    <w:rsid w:val="005132D3"/>
    <w:rsid w:val="005134AA"/>
    <w:rsid w:val="00513C1F"/>
    <w:rsid w:val="00513E05"/>
    <w:rsid w:val="0051742D"/>
    <w:rsid w:val="005178D2"/>
    <w:rsid w:val="005202DA"/>
    <w:rsid w:val="0052059C"/>
    <w:rsid w:val="00521B14"/>
    <w:rsid w:val="0052209E"/>
    <w:rsid w:val="00522D78"/>
    <w:rsid w:val="00524481"/>
    <w:rsid w:val="0052704E"/>
    <w:rsid w:val="00527849"/>
    <w:rsid w:val="00527E21"/>
    <w:rsid w:val="00527FBC"/>
    <w:rsid w:val="00530252"/>
    <w:rsid w:val="00531DCD"/>
    <w:rsid w:val="00532047"/>
    <w:rsid w:val="00533BD2"/>
    <w:rsid w:val="00535023"/>
    <w:rsid w:val="005377BA"/>
    <w:rsid w:val="00537AFC"/>
    <w:rsid w:val="00541A87"/>
    <w:rsid w:val="0054405A"/>
    <w:rsid w:val="005456EB"/>
    <w:rsid w:val="00545790"/>
    <w:rsid w:val="00546457"/>
    <w:rsid w:val="00547604"/>
    <w:rsid w:val="005513A5"/>
    <w:rsid w:val="005521A2"/>
    <w:rsid w:val="00552271"/>
    <w:rsid w:val="0055255D"/>
    <w:rsid w:val="00553A4A"/>
    <w:rsid w:val="00553A5C"/>
    <w:rsid w:val="00555DBE"/>
    <w:rsid w:val="005579BA"/>
    <w:rsid w:val="00557E60"/>
    <w:rsid w:val="005610D6"/>
    <w:rsid w:val="0056147B"/>
    <w:rsid w:val="005618E0"/>
    <w:rsid w:val="00562971"/>
    <w:rsid w:val="00563000"/>
    <w:rsid w:val="005647D4"/>
    <w:rsid w:val="005660A8"/>
    <w:rsid w:val="005663A7"/>
    <w:rsid w:val="005669DA"/>
    <w:rsid w:val="00566CA2"/>
    <w:rsid w:val="00566E1C"/>
    <w:rsid w:val="005705FA"/>
    <w:rsid w:val="00570A2D"/>
    <w:rsid w:val="005718B7"/>
    <w:rsid w:val="0057247D"/>
    <w:rsid w:val="00572D65"/>
    <w:rsid w:val="0057306F"/>
    <w:rsid w:val="00573C76"/>
    <w:rsid w:val="00574507"/>
    <w:rsid w:val="00575627"/>
    <w:rsid w:val="00576771"/>
    <w:rsid w:val="00576854"/>
    <w:rsid w:val="0057740D"/>
    <w:rsid w:val="00581AE8"/>
    <w:rsid w:val="005824BF"/>
    <w:rsid w:val="00582CC7"/>
    <w:rsid w:val="00582F45"/>
    <w:rsid w:val="005831FB"/>
    <w:rsid w:val="00583D2A"/>
    <w:rsid w:val="00584DEF"/>
    <w:rsid w:val="00585C58"/>
    <w:rsid w:val="00586E7A"/>
    <w:rsid w:val="0058705F"/>
    <w:rsid w:val="0058711E"/>
    <w:rsid w:val="005874BA"/>
    <w:rsid w:val="00587D96"/>
    <w:rsid w:val="005929AC"/>
    <w:rsid w:val="00593D23"/>
    <w:rsid w:val="0059450F"/>
    <w:rsid w:val="00594D97"/>
    <w:rsid w:val="00595BD2"/>
    <w:rsid w:val="00595F7C"/>
    <w:rsid w:val="005966CC"/>
    <w:rsid w:val="00596888"/>
    <w:rsid w:val="00597545"/>
    <w:rsid w:val="005A0097"/>
    <w:rsid w:val="005A1C73"/>
    <w:rsid w:val="005A398B"/>
    <w:rsid w:val="005A3F57"/>
    <w:rsid w:val="005A405E"/>
    <w:rsid w:val="005A4624"/>
    <w:rsid w:val="005A4770"/>
    <w:rsid w:val="005A49F3"/>
    <w:rsid w:val="005A529E"/>
    <w:rsid w:val="005A616F"/>
    <w:rsid w:val="005A6176"/>
    <w:rsid w:val="005A6619"/>
    <w:rsid w:val="005A6CD0"/>
    <w:rsid w:val="005A6FAC"/>
    <w:rsid w:val="005A7CCD"/>
    <w:rsid w:val="005B0DF2"/>
    <w:rsid w:val="005B2162"/>
    <w:rsid w:val="005B282C"/>
    <w:rsid w:val="005B384E"/>
    <w:rsid w:val="005B38B2"/>
    <w:rsid w:val="005B5A46"/>
    <w:rsid w:val="005B638C"/>
    <w:rsid w:val="005B6AB1"/>
    <w:rsid w:val="005C089A"/>
    <w:rsid w:val="005C08BB"/>
    <w:rsid w:val="005C1023"/>
    <w:rsid w:val="005C3784"/>
    <w:rsid w:val="005C5013"/>
    <w:rsid w:val="005C71C8"/>
    <w:rsid w:val="005C77EC"/>
    <w:rsid w:val="005D23F0"/>
    <w:rsid w:val="005D4B40"/>
    <w:rsid w:val="005D4CE0"/>
    <w:rsid w:val="005D5314"/>
    <w:rsid w:val="005D6629"/>
    <w:rsid w:val="005D68E5"/>
    <w:rsid w:val="005D6D2A"/>
    <w:rsid w:val="005E1252"/>
    <w:rsid w:val="005E1406"/>
    <w:rsid w:val="005E2BAD"/>
    <w:rsid w:val="005E2BE2"/>
    <w:rsid w:val="005E2D0A"/>
    <w:rsid w:val="005E45B2"/>
    <w:rsid w:val="005E7143"/>
    <w:rsid w:val="005E781D"/>
    <w:rsid w:val="005F0637"/>
    <w:rsid w:val="005F0A56"/>
    <w:rsid w:val="005F15BE"/>
    <w:rsid w:val="005F43E0"/>
    <w:rsid w:val="005F43EE"/>
    <w:rsid w:val="005F50C8"/>
    <w:rsid w:val="005F5224"/>
    <w:rsid w:val="005F66A8"/>
    <w:rsid w:val="005F7A02"/>
    <w:rsid w:val="00600469"/>
    <w:rsid w:val="0060054C"/>
    <w:rsid w:val="00600EC3"/>
    <w:rsid w:val="00600FCB"/>
    <w:rsid w:val="0060199C"/>
    <w:rsid w:val="0060453B"/>
    <w:rsid w:val="00604680"/>
    <w:rsid w:val="006050AD"/>
    <w:rsid w:val="00605CD6"/>
    <w:rsid w:val="0060666E"/>
    <w:rsid w:val="00606EEF"/>
    <w:rsid w:val="006105DF"/>
    <w:rsid w:val="006116C0"/>
    <w:rsid w:val="00611DAC"/>
    <w:rsid w:val="006148E3"/>
    <w:rsid w:val="00615869"/>
    <w:rsid w:val="00615F30"/>
    <w:rsid w:val="00620384"/>
    <w:rsid w:val="006207DA"/>
    <w:rsid w:val="0062156F"/>
    <w:rsid w:val="00621620"/>
    <w:rsid w:val="0062371A"/>
    <w:rsid w:val="00624FAB"/>
    <w:rsid w:val="00625E3D"/>
    <w:rsid w:val="00625E74"/>
    <w:rsid w:val="00627A3D"/>
    <w:rsid w:val="00630744"/>
    <w:rsid w:val="00632752"/>
    <w:rsid w:val="00632E6E"/>
    <w:rsid w:val="0063321C"/>
    <w:rsid w:val="006338CB"/>
    <w:rsid w:val="0063454F"/>
    <w:rsid w:val="006352C1"/>
    <w:rsid w:val="00635533"/>
    <w:rsid w:val="00636BBE"/>
    <w:rsid w:val="00637B22"/>
    <w:rsid w:val="006401A1"/>
    <w:rsid w:val="00641C43"/>
    <w:rsid w:val="006430F7"/>
    <w:rsid w:val="006433DF"/>
    <w:rsid w:val="006440CF"/>
    <w:rsid w:val="00644842"/>
    <w:rsid w:val="00646266"/>
    <w:rsid w:val="006508CC"/>
    <w:rsid w:val="00652644"/>
    <w:rsid w:val="00653101"/>
    <w:rsid w:val="00653B32"/>
    <w:rsid w:val="00653D1B"/>
    <w:rsid w:val="006567B9"/>
    <w:rsid w:val="00657A67"/>
    <w:rsid w:val="00660741"/>
    <w:rsid w:val="00660C7B"/>
    <w:rsid w:val="006616DC"/>
    <w:rsid w:val="00661747"/>
    <w:rsid w:val="0066242D"/>
    <w:rsid w:val="00665307"/>
    <w:rsid w:val="00671861"/>
    <w:rsid w:val="006731D4"/>
    <w:rsid w:val="00673531"/>
    <w:rsid w:val="00675B88"/>
    <w:rsid w:val="00676483"/>
    <w:rsid w:val="00676798"/>
    <w:rsid w:val="00676C7D"/>
    <w:rsid w:val="006800B6"/>
    <w:rsid w:val="006803FE"/>
    <w:rsid w:val="00680697"/>
    <w:rsid w:val="00680948"/>
    <w:rsid w:val="00680CCB"/>
    <w:rsid w:val="006812D2"/>
    <w:rsid w:val="00685311"/>
    <w:rsid w:val="00685B25"/>
    <w:rsid w:val="00686355"/>
    <w:rsid w:val="006867E3"/>
    <w:rsid w:val="00686F78"/>
    <w:rsid w:val="00687610"/>
    <w:rsid w:val="00687F22"/>
    <w:rsid w:val="006902C5"/>
    <w:rsid w:val="006914DB"/>
    <w:rsid w:val="00692F49"/>
    <w:rsid w:val="00694D9E"/>
    <w:rsid w:val="006A0042"/>
    <w:rsid w:val="006A244B"/>
    <w:rsid w:val="006A24BF"/>
    <w:rsid w:val="006A2FE1"/>
    <w:rsid w:val="006A3402"/>
    <w:rsid w:val="006A3FE1"/>
    <w:rsid w:val="006A4C7D"/>
    <w:rsid w:val="006A4E52"/>
    <w:rsid w:val="006A6281"/>
    <w:rsid w:val="006B052D"/>
    <w:rsid w:val="006B10BA"/>
    <w:rsid w:val="006B20FB"/>
    <w:rsid w:val="006B3E31"/>
    <w:rsid w:val="006B5D40"/>
    <w:rsid w:val="006B5D5E"/>
    <w:rsid w:val="006B7B2B"/>
    <w:rsid w:val="006C032E"/>
    <w:rsid w:val="006C1150"/>
    <w:rsid w:val="006C1E49"/>
    <w:rsid w:val="006C4850"/>
    <w:rsid w:val="006C51D4"/>
    <w:rsid w:val="006C587B"/>
    <w:rsid w:val="006C6715"/>
    <w:rsid w:val="006C6BC4"/>
    <w:rsid w:val="006D051E"/>
    <w:rsid w:val="006D0858"/>
    <w:rsid w:val="006D0931"/>
    <w:rsid w:val="006D25A8"/>
    <w:rsid w:val="006D6730"/>
    <w:rsid w:val="006D68B3"/>
    <w:rsid w:val="006D7BC1"/>
    <w:rsid w:val="006E0680"/>
    <w:rsid w:val="006E1C83"/>
    <w:rsid w:val="006E20A2"/>
    <w:rsid w:val="006E29EC"/>
    <w:rsid w:val="006E2C05"/>
    <w:rsid w:val="006E4226"/>
    <w:rsid w:val="006E4679"/>
    <w:rsid w:val="006E46C1"/>
    <w:rsid w:val="006E4E32"/>
    <w:rsid w:val="006E7D46"/>
    <w:rsid w:val="006F111D"/>
    <w:rsid w:val="006F2587"/>
    <w:rsid w:val="006F2FE5"/>
    <w:rsid w:val="006F3D9A"/>
    <w:rsid w:val="006F4EB5"/>
    <w:rsid w:val="006F5013"/>
    <w:rsid w:val="006F6119"/>
    <w:rsid w:val="006F6404"/>
    <w:rsid w:val="006F6CBD"/>
    <w:rsid w:val="0070070A"/>
    <w:rsid w:val="0070425F"/>
    <w:rsid w:val="00704ABE"/>
    <w:rsid w:val="00705251"/>
    <w:rsid w:val="00705FEC"/>
    <w:rsid w:val="007069B8"/>
    <w:rsid w:val="00712707"/>
    <w:rsid w:val="007128B2"/>
    <w:rsid w:val="00712A8F"/>
    <w:rsid w:val="00713274"/>
    <w:rsid w:val="00714805"/>
    <w:rsid w:val="00714CDA"/>
    <w:rsid w:val="00714D4F"/>
    <w:rsid w:val="00714F90"/>
    <w:rsid w:val="007154C9"/>
    <w:rsid w:val="007160B3"/>
    <w:rsid w:val="00716733"/>
    <w:rsid w:val="00717286"/>
    <w:rsid w:val="007178E8"/>
    <w:rsid w:val="00721E0E"/>
    <w:rsid w:val="00722EFC"/>
    <w:rsid w:val="00723C9C"/>
    <w:rsid w:val="00724C94"/>
    <w:rsid w:val="0072617B"/>
    <w:rsid w:val="0072774D"/>
    <w:rsid w:val="00731030"/>
    <w:rsid w:val="0073132B"/>
    <w:rsid w:val="007318A3"/>
    <w:rsid w:val="00733EF5"/>
    <w:rsid w:val="00734051"/>
    <w:rsid w:val="00734D7F"/>
    <w:rsid w:val="00735589"/>
    <w:rsid w:val="007403A3"/>
    <w:rsid w:val="00740AA6"/>
    <w:rsid w:val="00740B67"/>
    <w:rsid w:val="0074126D"/>
    <w:rsid w:val="00742E82"/>
    <w:rsid w:val="00743004"/>
    <w:rsid w:val="00743C38"/>
    <w:rsid w:val="007453AB"/>
    <w:rsid w:val="0074670D"/>
    <w:rsid w:val="00747219"/>
    <w:rsid w:val="00747326"/>
    <w:rsid w:val="00747AEB"/>
    <w:rsid w:val="00747F65"/>
    <w:rsid w:val="007501C3"/>
    <w:rsid w:val="00750797"/>
    <w:rsid w:val="00750F18"/>
    <w:rsid w:val="00751748"/>
    <w:rsid w:val="00751D0E"/>
    <w:rsid w:val="00753BE6"/>
    <w:rsid w:val="00754A6B"/>
    <w:rsid w:val="0075600E"/>
    <w:rsid w:val="00757468"/>
    <w:rsid w:val="007606C6"/>
    <w:rsid w:val="007626DF"/>
    <w:rsid w:val="00763813"/>
    <w:rsid w:val="00764231"/>
    <w:rsid w:val="00765537"/>
    <w:rsid w:val="00766308"/>
    <w:rsid w:val="00766508"/>
    <w:rsid w:val="0077052C"/>
    <w:rsid w:val="0077066C"/>
    <w:rsid w:val="00770AA2"/>
    <w:rsid w:val="00772874"/>
    <w:rsid w:val="00772D63"/>
    <w:rsid w:val="00773143"/>
    <w:rsid w:val="007732C4"/>
    <w:rsid w:val="007747B7"/>
    <w:rsid w:val="007752F9"/>
    <w:rsid w:val="00781322"/>
    <w:rsid w:val="007816CB"/>
    <w:rsid w:val="00781792"/>
    <w:rsid w:val="0078180B"/>
    <w:rsid w:val="00781FCD"/>
    <w:rsid w:val="00785A37"/>
    <w:rsid w:val="00785F55"/>
    <w:rsid w:val="007928D4"/>
    <w:rsid w:val="007935E5"/>
    <w:rsid w:val="00795ADF"/>
    <w:rsid w:val="007A1E00"/>
    <w:rsid w:val="007A2ACD"/>
    <w:rsid w:val="007A3C81"/>
    <w:rsid w:val="007A4740"/>
    <w:rsid w:val="007A4B6C"/>
    <w:rsid w:val="007A519B"/>
    <w:rsid w:val="007A6E76"/>
    <w:rsid w:val="007B1F63"/>
    <w:rsid w:val="007B230A"/>
    <w:rsid w:val="007B23B4"/>
    <w:rsid w:val="007B2D12"/>
    <w:rsid w:val="007B3B88"/>
    <w:rsid w:val="007B3D7D"/>
    <w:rsid w:val="007B45AE"/>
    <w:rsid w:val="007B4D36"/>
    <w:rsid w:val="007B56E3"/>
    <w:rsid w:val="007C32F5"/>
    <w:rsid w:val="007C47A5"/>
    <w:rsid w:val="007C5BAF"/>
    <w:rsid w:val="007C5DFA"/>
    <w:rsid w:val="007C69EC"/>
    <w:rsid w:val="007C796F"/>
    <w:rsid w:val="007C7DAC"/>
    <w:rsid w:val="007D0A6E"/>
    <w:rsid w:val="007D1184"/>
    <w:rsid w:val="007D3FD7"/>
    <w:rsid w:val="007D668C"/>
    <w:rsid w:val="007D6BAD"/>
    <w:rsid w:val="007D7431"/>
    <w:rsid w:val="007D7CB8"/>
    <w:rsid w:val="007E0320"/>
    <w:rsid w:val="007E04BC"/>
    <w:rsid w:val="007E10CE"/>
    <w:rsid w:val="007E12FC"/>
    <w:rsid w:val="007E18A8"/>
    <w:rsid w:val="007E2666"/>
    <w:rsid w:val="007E299F"/>
    <w:rsid w:val="007E2F35"/>
    <w:rsid w:val="007E5395"/>
    <w:rsid w:val="007E587A"/>
    <w:rsid w:val="007E598D"/>
    <w:rsid w:val="007E6138"/>
    <w:rsid w:val="007E63E4"/>
    <w:rsid w:val="007E6963"/>
    <w:rsid w:val="007E76AD"/>
    <w:rsid w:val="007E7BD3"/>
    <w:rsid w:val="007E7E43"/>
    <w:rsid w:val="007F2C1B"/>
    <w:rsid w:val="007F3F1E"/>
    <w:rsid w:val="007F4E29"/>
    <w:rsid w:val="007F6E99"/>
    <w:rsid w:val="007F79C2"/>
    <w:rsid w:val="007F7A6F"/>
    <w:rsid w:val="007F7DB8"/>
    <w:rsid w:val="007F7FCF"/>
    <w:rsid w:val="0080223B"/>
    <w:rsid w:val="00802BF7"/>
    <w:rsid w:val="00803551"/>
    <w:rsid w:val="008037DD"/>
    <w:rsid w:val="008037F9"/>
    <w:rsid w:val="00803A47"/>
    <w:rsid w:val="008048D6"/>
    <w:rsid w:val="00805249"/>
    <w:rsid w:val="00806726"/>
    <w:rsid w:val="008123F5"/>
    <w:rsid w:val="00812B82"/>
    <w:rsid w:val="0081349D"/>
    <w:rsid w:val="00814142"/>
    <w:rsid w:val="00815B8A"/>
    <w:rsid w:val="00816B89"/>
    <w:rsid w:val="00817BEA"/>
    <w:rsid w:val="00821117"/>
    <w:rsid w:val="00821B93"/>
    <w:rsid w:val="008220AF"/>
    <w:rsid w:val="00824659"/>
    <w:rsid w:val="00827ED6"/>
    <w:rsid w:val="0083016E"/>
    <w:rsid w:val="00830843"/>
    <w:rsid w:val="0083095A"/>
    <w:rsid w:val="00831343"/>
    <w:rsid w:val="008322C8"/>
    <w:rsid w:val="00833A87"/>
    <w:rsid w:val="00834A4F"/>
    <w:rsid w:val="00835D32"/>
    <w:rsid w:val="00840E28"/>
    <w:rsid w:val="008415C2"/>
    <w:rsid w:val="00842187"/>
    <w:rsid w:val="008429D8"/>
    <w:rsid w:val="00844D80"/>
    <w:rsid w:val="00844F5D"/>
    <w:rsid w:val="008469AA"/>
    <w:rsid w:val="00847BA2"/>
    <w:rsid w:val="00850E3D"/>
    <w:rsid w:val="00851AF7"/>
    <w:rsid w:val="00852541"/>
    <w:rsid w:val="008532CC"/>
    <w:rsid w:val="0085423D"/>
    <w:rsid w:val="008565BC"/>
    <w:rsid w:val="00856CC5"/>
    <w:rsid w:val="0085769A"/>
    <w:rsid w:val="00860040"/>
    <w:rsid w:val="008613EC"/>
    <w:rsid w:val="00862203"/>
    <w:rsid w:val="008628F3"/>
    <w:rsid w:val="0086614D"/>
    <w:rsid w:val="0086701D"/>
    <w:rsid w:val="008678B0"/>
    <w:rsid w:val="00871302"/>
    <w:rsid w:val="00871459"/>
    <w:rsid w:val="008721AB"/>
    <w:rsid w:val="00873F1C"/>
    <w:rsid w:val="00876152"/>
    <w:rsid w:val="00876375"/>
    <w:rsid w:val="0087724A"/>
    <w:rsid w:val="00882551"/>
    <w:rsid w:val="008846C0"/>
    <w:rsid w:val="008848E2"/>
    <w:rsid w:val="008858FE"/>
    <w:rsid w:val="00885D07"/>
    <w:rsid w:val="008861C4"/>
    <w:rsid w:val="0088777B"/>
    <w:rsid w:val="00890149"/>
    <w:rsid w:val="00890A79"/>
    <w:rsid w:val="00890F87"/>
    <w:rsid w:val="00891E79"/>
    <w:rsid w:val="008926FE"/>
    <w:rsid w:val="00892957"/>
    <w:rsid w:val="00892DC9"/>
    <w:rsid w:val="00893C60"/>
    <w:rsid w:val="00896695"/>
    <w:rsid w:val="008A29F6"/>
    <w:rsid w:val="008A51E0"/>
    <w:rsid w:val="008A62CA"/>
    <w:rsid w:val="008A6350"/>
    <w:rsid w:val="008A71E6"/>
    <w:rsid w:val="008A769E"/>
    <w:rsid w:val="008A77C0"/>
    <w:rsid w:val="008B1167"/>
    <w:rsid w:val="008B1B6B"/>
    <w:rsid w:val="008B1DC6"/>
    <w:rsid w:val="008B2D0D"/>
    <w:rsid w:val="008B30D9"/>
    <w:rsid w:val="008B3F8C"/>
    <w:rsid w:val="008B68D5"/>
    <w:rsid w:val="008C04DB"/>
    <w:rsid w:val="008C0C36"/>
    <w:rsid w:val="008C0D3D"/>
    <w:rsid w:val="008C21DC"/>
    <w:rsid w:val="008C2B5B"/>
    <w:rsid w:val="008C2BD3"/>
    <w:rsid w:val="008C33ED"/>
    <w:rsid w:val="008C4666"/>
    <w:rsid w:val="008C57FB"/>
    <w:rsid w:val="008C6671"/>
    <w:rsid w:val="008C755B"/>
    <w:rsid w:val="008C756E"/>
    <w:rsid w:val="008C7EB1"/>
    <w:rsid w:val="008D01FD"/>
    <w:rsid w:val="008D0A97"/>
    <w:rsid w:val="008D2053"/>
    <w:rsid w:val="008D3FE3"/>
    <w:rsid w:val="008D4023"/>
    <w:rsid w:val="008D5DB7"/>
    <w:rsid w:val="008D6E36"/>
    <w:rsid w:val="008D729C"/>
    <w:rsid w:val="008E01E7"/>
    <w:rsid w:val="008E0CF0"/>
    <w:rsid w:val="008E0E29"/>
    <w:rsid w:val="008E0F88"/>
    <w:rsid w:val="008E1203"/>
    <w:rsid w:val="008E2C0B"/>
    <w:rsid w:val="008E2FED"/>
    <w:rsid w:val="008E4983"/>
    <w:rsid w:val="008E5AE7"/>
    <w:rsid w:val="008E7E11"/>
    <w:rsid w:val="008F010A"/>
    <w:rsid w:val="008F08CB"/>
    <w:rsid w:val="008F0A6E"/>
    <w:rsid w:val="008F0C03"/>
    <w:rsid w:val="008F2501"/>
    <w:rsid w:val="008F26E3"/>
    <w:rsid w:val="008F2742"/>
    <w:rsid w:val="008F3375"/>
    <w:rsid w:val="008F40BF"/>
    <w:rsid w:val="008F4835"/>
    <w:rsid w:val="008F532C"/>
    <w:rsid w:val="008F553C"/>
    <w:rsid w:val="008F64D4"/>
    <w:rsid w:val="008F6562"/>
    <w:rsid w:val="008F6B64"/>
    <w:rsid w:val="008F7785"/>
    <w:rsid w:val="009007FD"/>
    <w:rsid w:val="00901968"/>
    <w:rsid w:val="009019E2"/>
    <w:rsid w:val="009028B1"/>
    <w:rsid w:val="00902B72"/>
    <w:rsid w:val="0090660F"/>
    <w:rsid w:val="009070D7"/>
    <w:rsid w:val="00907300"/>
    <w:rsid w:val="009074B6"/>
    <w:rsid w:val="009078DB"/>
    <w:rsid w:val="00914245"/>
    <w:rsid w:val="0091496B"/>
    <w:rsid w:val="00922F9C"/>
    <w:rsid w:val="00925303"/>
    <w:rsid w:val="00925F7E"/>
    <w:rsid w:val="0092611D"/>
    <w:rsid w:val="0092673B"/>
    <w:rsid w:val="00930A6F"/>
    <w:rsid w:val="00930BEC"/>
    <w:rsid w:val="00932B87"/>
    <w:rsid w:val="00933EFD"/>
    <w:rsid w:val="009344CC"/>
    <w:rsid w:val="0093484B"/>
    <w:rsid w:val="00935406"/>
    <w:rsid w:val="0093623D"/>
    <w:rsid w:val="009420D6"/>
    <w:rsid w:val="00943D0E"/>
    <w:rsid w:val="0094449C"/>
    <w:rsid w:val="0094481B"/>
    <w:rsid w:val="00945955"/>
    <w:rsid w:val="00945CAC"/>
    <w:rsid w:val="009463D0"/>
    <w:rsid w:val="0094642A"/>
    <w:rsid w:val="00947B00"/>
    <w:rsid w:val="00947C78"/>
    <w:rsid w:val="009511A4"/>
    <w:rsid w:val="00952216"/>
    <w:rsid w:val="0095237C"/>
    <w:rsid w:val="00953433"/>
    <w:rsid w:val="00953D2A"/>
    <w:rsid w:val="00954BB2"/>
    <w:rsid w:val="00954D13"/>
    <w:rsid w:val="00956757"/>
    <w:rsid w:val="00956765"/>
    <w:rsid w:val="009569B5"/>
    <w:rsid w:val="00956E35"/>
    <w:rsid w:val="0095734B"/>
    <w:rsid w:val="009578A4"/>
    <w:rsid w:val="00960DD3"/>
    <w:rsid w:val="009634E5"/>
    <w:rsid w:val="00963FF6"/>
    <w:rsid w:val="00964394"/>
    <w:rsid w:val="009644F7"/>
    <w:rsid w:val="00965A38"/>
    <w:rsid w:val="009671F9"/>
    <w:rsid w:val="00967545"/>
    <w:rsid w:val="0097071B"/>
    <w:rsid w:val="009719AF"/>
    <w:rsid w:val="00972370"/>
    <w:rsid w:val="0097279C"/>
    <w:rsid w:val="00973325"/>
    <w:rsid w:val="00973913"/>
    <w:rsid w:val="00973D41"/>
    <w:rsid w:val="009744BB"/>
    <w:rsid w:val="00974BB4"/>
    <w:rsid w:val="0097623E"/>
    <w:rsid w:val="00976A2E"/>
    <w:rsid w:val="00976BEB"/>
    <w:rsid w:val="00983593"/>
    <w:rsid w:val="00983C56"/>
    <w:rsid w:val="00984E08"/>
    <w:rsid w:val="009862F4"/>
    <w:rsid w:val="00986614"/>
    <w:rsid w:val="00986F91"/>
    <w:rsid w:val="00990696"/>
    <w:rsid w:val="00994374"/>
    <w:rsid w:val="009947D4"/>
    <w:rsid w:val="009955DE"/>
    <w:rsid w:val="0099573F"/>
    <w:rsid w:val="00995AD5"/>
    <w:rsid w:val="00995E14"/>
    <w:rsid w:val="009975EE"/>
    <w:rsid w:val="00997649"/>
    <w:rsid w:val="009A07CE"/>
    <w:rsid w:val="009A0920"/>
    <w:rsid w:val="009A120D"/>
    <w:rsid w:val="009A1EB4"/>
    <w:rsid w:val="009A5873"/>
    <w:rsid w:val="009A5907"/>
    <w:rsid w:val="009A605A"/>
    <w:rsid w:val="009A6427"/>
    <w:rsid w:val="009A67D4"/>
    <w:rsid w:val="009A6848"/>
    <w:rsid w:val="009A6C5D"/>
    <w:rsid w:val="009A7BFB"/>
    <w:rsid w:val="009B0656"/>
    <w:rsid w:val="009B1DEE"/>
    <w:rsid w:val="009B257C"/>
    <w:rsid w:val="009B3BA1"/>
    <w:rsid w:val="009B4648"/>
    <w:rsid w:val="009B6447"/>
    <w:rsid w:val="009B72D2"/>
    <w:rsid w:val="009C07F3"/>
    <w:rsid w:val="009C1201"/>
    <w:rsid w:val="009C2250"/>
    <w:rsid w:val="009C3B2A"/>
    <w:rsid w:val="009C3E94"/>
    <w:rsid w:val="009C448F"/>
    <w:rsid w:val="009C4ECB"/>
    <w:rsid w:val="009C67AA"/>
    <w:rsid w:val="009C6D3E"/>
    <w:rsid w:val="009D366D"/>
    <w:rsid w:val="009D39D2"/>
    <w:rsid w:val="009D400B"/>
    <w:rsid w:val="009D5896"/>
    <w:rsid w:val="009D6115"/>
    <w:rsid w:val="009D70B8"/>
    <w:rsid w:val="009D76B1"/>
    <w:rsid w:val="009D7B68"/>
    <w:rsid w:val="009E12C1"/>
    <w:rsid w:val="009E1A87"/>
    <w:rsid w:val="009E2085"/>
    <w:rsid w:val="009E2A0C"/>
    <w:rsid w:val="009E54B1"/>
    <w:rsid w:val="009E60EE"/>
    <w:rsid w:val="009E64B6"/>
    <w:rsid w:val="009E7E92"/>
    <w:rsid w:val="009F1B3F"/>
    <w:rsid w:val="009F3225"/>
    <w:rsid w:val="009F33A9"/>
    <w:rsid w:val="009F3541"/>
    <w:rsid w:val="009F444A"/>
    <w:rsid w:val="009F47E4"/>
    <w:rsid w:val="009F5ECD"/>
    <w:rsid w:val="00A01B55"/>
    <w:rsid w:val="00A01C20"/>
    <w:rsid w:val="00A01F38"/>
    <w:rsid w:val="00A0269B"/>
    <w:rsid w:val="00A03EEE"/>
    <w:rsid w:val="00A07FD7"/>
    <w:rsid w:val="00A108DE"/>
    <w:rsid w:val="00A10B42"/>
    <w:rsid w:val="00A11C40"/>
    <w:rsid w:val="00A12351"/>
    <w:rsid w:val="00A1383E"/>
    <w:rsid w:val="00A13E03"/>
    <w:rsid w:val="00A140ED"/>
    <w:rsid w:val="00A14385"/>
    <w:rsid w:val="00A14A44"/>
    <w:rsid w:val="00A15648"/>
    <w:rsid w:val="00A15A9D"/>
    <w:rsid w:val="00A160C0"/>
    <w:rsid w:val="00A16327"/>
    <w:rsid w:val="00A1688E"/>
    <w:rsid w:val="00A16C08"/>
    <w:rsid w:val="00A17FF8"/>
    <w:rsid w:val="00A2093F"/>
    <w:rsid w:val="00A20B43"/>
    <w:rsid w:val="00A2247B"/>
    <w:rsid w:val="00A2329B"/>
    <w:rsid w:val="00A26777"/>
    <w:rsid w:val="00A316EF"/>
    <w:rsid w:val="00A31C86"/>
    <w:rsid w:val="00A339FB"/>
    <w:rsid w:val="00A36A2A"/>
    <w:rsid w:val="00A36DC5"/>
    <w:rsid w:val="00A37DC4"/>
    <w:rsid w:val="00A4018F"/>
    <w:rsid w:val="00A40B27"/>
    <w:rsid w:val="00A41549"/>
    <w:rsid w:val="00A42667"/>
    <w:rsid w:val="00A43BC9"/>
    <w:rsid w:val="00A443F4"/>
    <w:rsid w:val="00A4572D"/>
    <w:rsid w:val="00A46427"/>
    <w:rsid w:val="00A47400"/>
    <w:rsid w:val="00A477FA"/>
    <w:rsid w:val="00A4782F"/>
    <w:rsid w:val="00A50C4B"/>
    <w:rsid w:val="00A52A0B"/>
    <w:rsid w:val="00A52EAB"/>
    <w:rsid w:val="00A54EEE"/>
    <w:rsid w:val="00A551F0"/>
    <w:rsid w:val="00A5535A"/>
    <w:rsid w:val="00A55DCA"/>
    <w:rsid w:val="00A56514"/>
    <w:rsid w:val="00A56A8F"/>
    <w:rsid w:val="00A57086"/>
    <w:rsid w:val="00A57805"/>
    <w:rsid w:val="00A60005"/>
    <w:rsid w:val="00A61903"/>
    <w:rsid w:val="00A61BAC"/>
    <w:rsid w:val="00A61E53"/>
    <w:rsid w:val="00A66BD3"/>
    <w:rsid w:val="00A67430"/>
    <w:rsid w:val="00A679BE"/>
    <w:rsid w:val="00A67E17"/>
    <w:rsid w:val="00A707A6"/>
    <w:rsid w:val="00A70937"/>
    <w:rsid w:val="00A71B6E"/>
    <w:rsid w:val="00A71F7C"/>
    <w:rsid w:val="00A73BE1"/>
    <w:rsid w:val="00A74469"/>
    <w:rsid w:val="00A7483B"/>
    <w:rsid w:val="00A74D6D"/>
    <w:rsid w:val="00A751AA"/>
    <w:rsid w:val="00A7637E"/>
    <w:rsid w:val="00A767F1"/>
    <w:rsid w:val="00A76F18"/>
    <w:rsid w:val="00A776A0"/>
    <w:rsid w:val="00A77999"/>
    <w:rsid w:val="00A80072"/>
    <w:rsid w:val="00A82695"/>
    <w:rsid w:val="00A8280B"/>
    <w:rsid w:val="00A82FF0"/>
    <w:rsid w:val="00A86F4E"/>
    <w:rsid w:val="00A87251"/>
    <w:rsid w:val="00A91D88"/>
    <w:rsid w:val="00A92A6C"/>
    <w:rsid w:val="00A932E4"/>
    <w:rsid w:val="00A937CF"/>
    <w:rsid w:val="00A945B0"/>
    <w:rsid w:val="00A94A7E"/>
    <w:rsid w:val="00A94AC4"/>
    <w:rsid w:val="00A95A94"/>
    <w:rsid w:val="00A95C2C"/>
    <w:rsid w:val="00A96929"/>
    <w:rsid w:val="00A96D78"/>
    <w:rsid w:val="00A975FC"/>
    <w:rsid w:val="00A9785B"/>
    <w:rsid w:val="00A978F9"/>
    <w:rsid w:val="00A97AF8"/>
    <w:rsid w:val="00AA02B9"/>
    <w:rsid w:val="00AA17E0"/>
    <w:rsid w:val="00AA263D"/>
    <w:rsid w:val="00AA34D9"/>
    <w:rsid w:val="00AA6344"/>
    <w:rsid w:val="00AA74EF"/>
    <w:rsid w:val="00AB0B36"/>
    <w:rsid w:val="00AB37B3"/>
    <w:rsid w:val="00AB3F4F"/>
    <w:rsid w:val="00AB4F86"/>
    <w:rsid w:val="00AB613B"/>
    <w:rsid w:val="00AB6B03"/>
    <w:rsid w:val="00AC0B76"/>
    <w:rsid w:val="00AC1103"/>
    <w:rsid w:val="00AC150D"/>
    <w:rsid w:val="00AC2BAF"/>
    <w:rsid w:val="00AC596D"/>
    <w:rsid w:val="00AC5CE5"/>
    <w:rsid w:val="00AC643D"/>
    <w:rsid w:val="00AD0068"/>
    <w:rsid w:val="00AD02E9"/>
    <w:rsid w:val="00AD15E8"/>
    <w:rsid w:val="00AD1D00"/>
    <w:rsid w:val="00AD1FC1"/>
    <w:rsid w:val="00AD2CAA"/>
    <w:rsid w:val="00AD3659"/>
    <w:rsid w:val="00AD36D3"/>
    <w:rsid w:val="00AD423B"/>
    <w:rsid w:val="00AD51CE"/>
    <w:rsid w:val="00AD586D"/>
    <w:rsid w:val="00AD71D7"/>
    <w:rsid w:val="00AE1A72"/>
    <w:rsid w:val="00AE478A"/>
    <w:rsid w:val="00AE4D06"/>
    <w:rsid w:val="00AE6303"/>
    <w:rsid w:val="00AE6CC2"/>
    <w:rsid w:val="00AE762D"/>
    <w:rsid w:val="00AE7E85"/>
    <w:rsid w:val="00AF10C3"/>
    <w:rsid w:val="00AF1455"/>
    <w:rsid w:val="00AF16EE"/>
    <w:rsid w:val="00AF1772"/>
    <w:rsid w:val="00AF19C1"/>
    <w:rsid w:val="00AF27F0"/>
    <w:rsid w:val="00AF2CAD"/>
    <w:rsid w:val="00AF3E5C"/>
    <w:rsid w:val="00AF5405"/>
    <w:rsid w:val="00AF5F73"/>
    <w:rsid w:val="00AF63A3"/>
    <w:rsid w:val="00AF6E69"/>
    <w:rsid w:val="00AF71A9"/>
    <w:rsid w:val="00AF7579"/>
    <w:rsid w:val="00AF7E5F"/>
    <w:rsid w:val="00B00A81"/>
    <w:rsid w:val="00B01CAB"/>
    <w:rsid w:val="00B02D7E"/>
    <w:rsid w:val="00B02FB9"/>
    <w:rsid w:val="00B04872"/>
    <w:rsid w:val="00B04F3B"/>
    <w:rsid w:val="00B05E36"/>
    <w:rsid w:val="00B05EF5"/>
    <w:rsid w:val="00B066BF"/>
    <w:rsid w:val="00B06A85"/>
    <w:rsid w:val="00B06C79"/>
    <w:rsid w:val="00B0715F"/>
    <w:rsid w:val="00B07677"/>
    <w:rsid w:val="00B1136D"/>
    <w:rsid w:val="00B11E2C"/>
    <w:rsid w:val="00B1220E"/>
    <w:rsid w:val="00B12528"/>
    <w:rsid w:val="00B12626"/>
    <w:rsid w:val="00B14469"/>
    <w:rsid w:val="00B160CD"/>
    <w:rsid w:val="00B1741F"/>
    <w:rsid w:val="00B20012"/>
    <w:rsid w:val="00B20BDF"/>
    <w:rsid w:val="00B21AD1"/>
    <w:rsid w:val="00B21DF9"/>
    <w:rsid w:val="00B22627"/>
    <w:rsid w:val="00B23E7B"/>
    <w:rsid w:val="00B25206"/>
    <w:rsid w:val="00B25D6A"/>
    <w:rsid w:val="00B26251"/>
    <w:rsid w:val="00B2770C"/>
    <w:rsid w:val="00B277AA"/>
    <w:rsid w:val="00B300A7"/>
    <w:rsid w:val="00B30B7D"/>
    <w:rsid w:val="00B32AA6"/>
    <w:rsid w:val="00B3338B"/>
    <w:rsid w:val="00B343EB"/>
    <w:rsid w:val="00B34644"/>
    <w:rsid w:val="00B35C07"/>
    <w:rsid w:val="00B35FB4"/>
    <w:rsid w:val="00B366A7"/>
    <w:rsid w:val="00B3712D"/>
    <w:rsid w:val="00B40532"/>
    <w:rsid w:val="00B408A6"/>
    <w:rsid w:val="00B40AB7"/>
    <w:rsid w:val="00B40F6E"/>
    <w:rsid w:val="00B41D99"/>
    <w:rsid w:val="00B43B49"/>
    <w:rsid w:val="00B47E9C"/>
    <w:rsid w:val="00B524F9"/>
    <w:rsid w:val="00B5280A"/>
    <w:rsid w:val="00B53479"/>
    <w:rsid w:val="00B54AEF"/>
    <w:rsid w:val="00B551B3"/>
    <w:rsid w:val="00B56AAB"/>
    <w:rsid w:val="00B60262"/>
    <w:rsid w:val="00B609F8"/>
    <w:rsid w:val="00B611F4"/>
    <w:rsid w:val="00B620D4"/>
    <w:rsid w:val="00B62B81"/>
    <w:rsid w:val="00B62F7B"/>
    <w:rsid w:val="00B6316A"/>
    <w:rsid w:val="00B63BDA"/>
    <w:rsid w:val="00B64933"/>
    <w:rsid w:val="00B65C3A"/>
    <w:rsid w:val="00B70AE2"/>
    <w:rsid w:val="00B71592"/>
    <w:rsid w:val="00B7359F"/>
    <w:rsid w:val="00B736F8"/>
    <w:rsid w:val="00B756A5"/>
    <w:rsid w:val="00B7606E"/>
    <w:rsid w:val="00B81DE2"/>
    <w:rsid w:val="00B8265B"/>
    <w:rsid w:val="00B83C60"/>
    <w:rsid w:val="00B86109"/>
    <w:rsid w:val="00B86B4F"/>
    <w:rsid w:val="00B8720D"/>
    <w:rsid w:val="00B901F2"/>
    <w:rsid w:val="00B9090F"/>
    <w:rsid w:val="00B91DE9"/>
    <w:rsid w:val="00B9274B"/>
    <w:rsid w:val="00B9286B"/>
    <w:rsid w:val="00B93138"/>
    <w:rsid w:val="00B943C4"/>
    <w:rsid w:val="00B95F32"/>
    <w:rsid w:val="00B964B9"/>
    <w:rsid w:val="00BA1336"/>
    <w:rsid w:val="00BA217E"/>
    <w:rsid w:val="00BA2B95"/>
    <w:rsid w:val="00BA5139"/>
    <w:rsid w:val="00BA71A0"/>
    <w:rsid w:val="00BA7DA4"/>
    <w:rsid w:val="00BB1507"/>
    <w:rsid w:val="00BB1B39"/>
    <w:rsid w:val="00BB3263"/>
    <w:rsid w:val="00BB4D7E"/>
    <w:rsid w:val="00BB6214"/>
    <w:rsid w:val="00BB7F9E"/>
    <w:rsid w:val="00BC50BF"/>
    <w:rsid w:val="00BC76E6"/>
    <w:rsid w:val="00BD11F6"/>
    <w:rsid w:val="00BD33D6"/>
    <w:rsid w:val="00BD3696"/>
    <w:rsid w:val="00BD37B9"/>
    <w:rsid w:val="00BD511C"/>
    <w:rsid w:val="00BD55CC"/>
    <w:rsid w:val="00BD5AF3"/>
    <w:rsid w:val="00BD5F92"/>
    <w:rsid w:val="00BD62B0"/>
    <w:rsid w:val="00BD64B3"/>
    <w:rsid w:val="00BD6575"/>
    <w:rsid w:val="00BD6DC6"/>
    <w:rsid w:val="00BD7784"/>
    <w:rsid w:val="00BE043A"/>
    <w:rsid w:val="00BE1ED4"/>
    <w:rsid w:val="00BE1F31"/>
    <w:rsid w:val="00BE2EA3"/>
    <w:rsid w:val="00BE325B"/>
    <w:rsid w:val="00BE3C56"/>
    <w:rsid w:val="00BE42F8"/>
    <w:rsid w:val="00BE45E0"/>
    <w:rsid w:val="00BE5CCF"/>
    <w:rsid w:val="00BE7A5D"/>
    <w:rsid w:val="00BE7E64"/>
    <w:rsid w:val="00BF04C9"/>
    <w:rsid w:val="00BF3F9F"/>
    <w:rsid w:val="00BF42DD"/>
    <w:rsid w:val="00BF4D50"/>
    <w:rsid w:val="00BF5695"/>
    <w:rsid w:val="00BF5D1E"/>
    <w:rsid w:val="00C0112C"/>
    <w:rsid w:val="00C028D3"/>
    <w:rsid w:val="00C03789"/>
    <w:rsid w:val="00C05FB3"/>
    <w:rsid w:val="00C06285"/>
    <w:rsid w:val="00C07318"/>
    <w:rsid w:val="00C10232"/>
    <w:rsid w:val="00C10DD8"/>
    <w:rsid w:val="00C12E44"/>
    <w:rsid w:val="00C1386E"/>
    <w:rsid w:val="00C14FAE"/>
    <w:rsid w:val="00C16CCB"/>
    <w:rsid w:val="00C17A0F"/>
    <w:rsid w:val="00C17FB3"/>
    <w:rsid w:val="00C23662"/>
    <w:rsid w:val="00C24040"/>
    <w:rsid w:val="00C2525B"/>
    <w:rsid w:val="00C2535A"/>
    <w:rsid w:val="00C309D3"/>
    <w:rsid w:val="00C3140B"/>
    <w:rsid w:val="00C31B56"/>
    <w:rsid w:val="00C32117"/>
    <w:rsid w:val="00C3336A"/>
    <w:rsid w:val="00C3336B"/>
    <w:rsid w:val="00C33F48"/>
    <w:rsid w:val="00C347ED"/>
    <w:rsid w:val="00C35581"/>
    <w:rsid w:val="00C35A7B"/>
    <w:rsid w:val="00C35E80"/>
    <w:rsid w:val="00C365BB"/>
    <w:rsid w:val="00C40CBA"/>
    <w:rsid w:val="00C41574"/>
    <w:rsid w:val="00C41702"/>
    <w:rsid w:val="00C42166"/>
    <w:rsid w:val="00C4346D"/>
    <w:rsid w:val="00C43CFD"/>
    <w:rsid w:val="00C43D93"/>
    <w:rsid w:val="00C46AD1"/>
    <w:rsid w:val="00C47642"/>
    <w:rsid w:val="00C50EA1"/>
    <w:rsid w:val="00C53A3D"/>
    <w:rsid w:val="00C53D6A"/>
    <w:rsid w:val="00C54EAA"/>
    <w:rsid w:val="00C56D3E"/>
    <w:rsid w:val="00C577BB"/>
    <w:rsid w:val="00C6041E"/>
    <w:rsid w:val="00C608CE"/>
    <w:rsid w:val="00C625B5"/>
    <w:rsid w:val="00C63213"/>
    <w:rsid w:val="00C63982"/>
    <w:rsid w:val="00C63DC6"/>
    <w:rsid w:val="00C6488D"/>
    <w:rsid w:val="00C66CE6"/>
    <w:rsid w:val="00C675B5"/>
    <w:rsid w:val="00C70067"/>
    <w:rsid w:val="00C700BD"/>
    <w:rsid w:val="00C70540"/>
    <w:rsid w:val="00C716D8"/>
    <w:rsid w:val="00C72FA3"/>
    <w:rsid w:val="00C738A1"/>
    <w:rsid w:val="00C74544"/>
    <w:rsid w:val="00C75E40"/>
    <w:rsid w:val="00C77C96"/>
    <w:rsid w:val="00C8084A"/>
    <w:rsid w:val="00C816A2"/>
    <w:rsid w:val="00C81E33"/>
    <w:rsid w:val="00C8233D"/>
    <w:rsid w:val="00C83B73"/>
    <w:rsid w:val="00C84D4A"/>
    <w:rsid w:val="00C85EB5"/>
    <w:rsid w:val="00C86EAF"/>
    <w:rsid w:val="00C9103D"/>
    <w:rsid w:val="00C91C16"/>
    <w:rsid w:val="00C91CA5"/>
    <w:rsid w:val="00C9258D"/>
    <w:rsid w:val="00C92C67"/>
    <w:rsid w:val="00C93F67"/>
    <w:rsid w:val="00C95169"/>
    <w:rsid w:val="00C9539A"/>
    <w:rsid w:val="00C973EA"/>
    <w:rsid w:val="00C97492"/>
    <w:rsid w:val="00C97C58"/>
    <w:rsid w:val="00CA00EF"/>
    <w:rsid w:val="00CA01F6"/>
    <w:rsid w:val="00CA40C1"/>
    <w:rsid w:val="00CA65F5"/>
    <w:rsid w:val="00CA692D"/>
    <w:rsid w:val="00CB1398"/>
    <w:rsid w:val="00CB15D7"/>
    <w:rsid w:val="00CB4D8A"/>
    <w:rsid w:val="00CB4EEF"/>
    <w:rsid w:val="00CB64F5"/>
    <w:rsid w:val="00CB6973"/>
    <w:rsid w:val="00CB7DFC"/>
    <w:rsid w:val="00CB7EA2"/>
    <w:rsid w:val="00CC0B24"/>
    <w:rsid w:val="00CC0F90"/>
    <w:rsid w:val="00CC1590"/>
    <w:rsid w:val="00CC19E1"/>
    <w:rsid w:val="00CC294E"/>
    <w:rsid w:val="00CC2AE1"/>
    <w:rsid w:val="00CC3469"/>
    <w:rsid w:val="00CC3520"/>
    <w:rsid w:val="00CC5C4F"/>
    <w:rsid w:val="00CC604C"/>
    <w:rsid w:val="00CC6E62"/>
    <w:rsid w:val="00CC7726"/>
    <w:rsid w:val="00CD0B6E"/>
    <w:rsid w:val="00CD34A7"/>
    <w:rsid w:val="00CD39E2"/>
    <w:rsid w:val="00CD3D58"/>
    <w:rsid w:val="00CD595B"/>
    <w:rsid w:val="00CD6119"/>
    <w:rsid w:val="00CD656C"/>
    <w:rsid w:val="00CD78A1"/>
    <w:rsid w:val="00CE0EA5"/>
    <w:rsid w:val="00CE24FA"/>
    <w:rsid w:val="00CE26D0"/>
    <w:rsid w:val="00CE317B"/>
    <w:rsid w:val="00CE3DDC"/>
    <w:rsid w:val="00CE5E53"/>
    <w:rsid w:val="00CF0151"/>
    <w:rsid w:val="00CF0B90"/>
    <w:rsid w:val="00CF1200"/>
    <w:rsid w:val="00CF1663"/>
    <w:rsid w:val="00CF1E53"/>
    <w:rsid w:val="00CF26F7"/>
    <w:rsid w:val="00CF28D4"/>
    <w:rsid w:val="00CF28D6"/>
    <w:rsid w:val="00CF4EC2"/>
    <w:rsid w:val="00CF5EF1"/>
    <w:rsid w:val="00CF63D9"/>
    <w:rsid w:val="00CF780C"/>
    <w:rsid w:val="00D01A01"/>
    <w:rsid w:val="00D01E05"/>
    <w:rsid w:val="00D024D7"/>
    <w:rsid w:val="00D028E7"/>
    <w:rsid w:val="00D02EC6"/>
    <w:rsid w:val="00D03EEB"/>
    <w:rsid w:val="00D044A0"/>
    <w:rsid w:val="00D052B2"/>
    <w:rsid w:val="00D07431"/>
    <w:rsid w:val="00D10ECA"/>
    <w:rsid w:val="00D11282"/>
    <w:rsid w:val="00D173BF"/>
    <w:rsid w:val="00D21D24"/>
    <w:rsid w:val="00D22525"/>
    <w:rsid w:val="00D243E2"/>
    <w:rsid w:val="00D2616A"/>
    <w:rsid w:val="00D26CE7"/>
    <w:rsid w:val="00D27FDC"/>
    <w:rsid w:val="00D3117D"/>
    <w:rsid w:val="00D313B8"/>
    <w:rsid w:val="00D31809"/>
    <w:rsid w:val="00D32558"/>
    <w:rsid w:val="00D32865"/>
    <w:rsid w:val="00D332D8"/>
    <w:rsid w:val="00D350BB"/>
    <w:rsid w:val="00D354D2"/>
    <w:rsid w:val="00D401D5"/>
    <w:rsid w:val="00D416BA"/>
    <w:rsid w:val="00D41CA7"/>
    <w:rsid w:val="00D4201D"/>
    <w:rsid w:val="00D42D39"/>
    <w:rsid w:val="00D43676"/>
    <w:rsid w:val="00D44C9F"/>
    <w:rsid w:val="00D45979"/>
    <w:rsid w:val="00D459FF"/>
    <w:rsid w:val="00D4631F"/>
    <w:rsid w:val="00D471EC"/>
    <w:rsid w:val="00D51211"/>
    <w:rsid w:val="00D5161F"/>
    <w:rsid w:val="00D541FE"/>
    <w:rsid w:val="00D55763"/>
    <w:rsid w:val="00D55F55"/>
    <w:rsid w:val="00D55FC4"/>
    <w:rsid w:val="00D569C5"/>
    <w:rsid w:val="00D57FA3"/>
    <w:rsid w:val="00D621D9"/>
    <w:rsid w:val="00D62C02"/>
    <w:rsid w:val="00D635CA"/>
    <w:rsid w:val="00D6371D"/>
    <w:rsid w:val="00D64DA7"/>
    <w:rsid w:val="00D671BE"/>
    <w:rsid w:val="00D67A17"/>
    <w:rsid w:val="00D67CF7"/>
    <w:rsid w:val="00D70BCD"/>
    <w:rsid w:val="00D722FC"/>
    <w:rsid w:val="00D7262A"/>
    <w:rsid w:val="00D727A6"/>
    <w:rsid w:val="00D729C1"/>
    <w:rsid w:val="00D7344E"/>
    <w:rsid w:val="00D73CFC"/>
    <w:rsid w:val="00D75CE2"/>
    <w:rsid w:val="00D75E32"/>
    <w:rsid w:val="00D80580"/>
    <w:rsid w:val="00D82C75"/>
    <w:rsid w:val="00D832EA"/>
    <w:rsid w:val="00D8431D"/>
    <w:rsid w:val="00D87145"/>
    <w:rsid w:val="00D874B6"/>
    <w:rsid w:val="00D87B2E"/>
    <w:rsid w:val="00D87DC8"/>
    <w:rsid w:val="00D91861"/>
    <w:rsid w:val="00D91EFC"/>
    <w:rsid w:val="00D94025"/>
    <w:rsid w:val="00D972AE"/>
    <w:rsid w:val="00D97454"/>
    <w:rsid w:val="00DA03F3"/>
    <w:rsid w:val="00DA07FF"/>
    <w:rsid w:val="00DA154A"/>
    <w:rsid w:val="00DA1A74"/>
    <w:rsid w:val="00DA2252"/>
    <w:rsid w:val="00DA26CC"/>
    <w:rsid w:val="00DA2EE1"/>
    <w:rsid w:val="00DA345A"/>
    <w:rsid w:val="00DA5658"/>
    <w:rsid w:val="00DA5789"/>
    <w:rsid w:val="00DA68EF"/>
    <w:rsid w:val="00DA6C23"/>
    <w:rsid w:val="00DA6E9D"/>
    <w:rsid w:val="00DB0D41"/>
    <w:rsid w:val="00DB199B"/>
    <w:rsid w:val="00DB2957"/>
    <w:rsid w:val="00DB461D"/>
    <w:rsid w:val="00DB49BD"/>
    <w:rsid w:val="00DB556D"/>
    <w:rsid w:val="00DB59E0"/>
    <w:rsid w:val="00DB7849"/>
    <w:rsid w:val="00DC0581"/>
    <w:rsid w:val="00DC19CF"/>
    <w:rsid w:val="00DC2CCB"/>
    <w:rsid w:val="00DC2D6C"/>
    <w:rsid w:val="00DC4B45"/>
    <w:rsid w:val="00DC5539"/>
    <w:rsid w:val="00DC5B63"/>
    <w:rsid w:val="00DC6197"/>
    <w:rsid w:val="00DC67BF"/>
    <w:rsid w:val="00DD0392"/>
    <w:rsid w:val="00DD1154"/>
    <w:rsid w:val="00DD1797"/>
    <w:rsid w:val="00DD1C7A"/>
    <w:rsid w:val="00DD2921"/>
    <w:rsid w:val="00DD435D"/>
    <w:rsid w:val="00DD6B74"/>
    <w:rsid w:val="00DD7614"/>
    <w:rsid w:val="00DD7AB7"/>
    <w:rsid w:val="00DE0F5D"/>
    <w:rsid w:val="00DE10AB"/>
    <w:rsid w:val="00DE1AFB"/>
    <w:rsid w:val="00DE1C30"/>
    <w:rsid w:val="00DE49D7"/>
    <w:rsid w:val="00DE4D53"/>
    <w:rsid w:val="00DE776A"/>
    <w:rsid w:val="00DE7E9E"/>
    <w:rsid w:val="00DF09A3"/>
    <w:rsid w:val="00DF19BE"/>
    <w:rsid w:val="00DF29A8"/>
    <w:rsid w:val="00DF2C66"/>
    <w:rsid w:val="00DF2C74"/>
    <w:rsid w:val="00DF31A4"/>
    <w:rsid w:val="00DF3875"/>
    <w:rsid w:val="00DF3A74"/>
    <w:rsid w:val="00DF50D0"/>
    <w:rsid w:val="00DF5A40"/>
    <w:rsid w:val="00E002A3"/>
    <w:rsid w:val="00E01854"/>
    <w:rsid w:val="00E01B4A"/>
    <w:rsid w:val="00E02717"/>
    <w:rsid w:val="00E03D1B"/>
    <w:rsid w:val="00E04F78"/>
    <w:rsid w:val="00E05048"/>
    <w:rsid w:val="00E0532D"/>
    <w:rsid w:val="00E073DC"/>
    <w:rsid w:val="00E07AB7"/>
    <w:rsid w:val="00E07F69"/>
    <w:rsid w:val="00E07FE9"/>
    <w:rsid w:val="00E11125"/>
    <w:rsid w:val="00E122C9"/>
    <w:rsid w:val="00E129D4"/>
    <w:rsid w:val="00E13A17"/>
    <w:rsid w:val="00E145FA"/>
    <w:rsid w:val="00E14D1A"/>
    <w:rsid w:val="00E15061"/>
    <w:rsid w:val="00E15554"/>
    <w:rsid w:val="00E15BBE"/>
    <w:rsid w:val="00E167E6"/>
    <w:rsid w:val="00E169CE"/>
    <w:rsid w:val="00E208B6"/>
    <w:rsid w:val="00E20E51"/>
    <w:rsid w:val="00E244F2"/>
    <w:rsid w:val="00E256B1"/>
    <w:rsid w:val="00E26417"/>
    <w:rsid w:val="00E273F9"/>
    <w:rsid w:val="00E30F61"/>
    <w:rsid w:val="00E31474"/>
    <w:rsid w:val="00E321F0"/>
    <w:rsid w:val="00E32DE6"/>
    <w:rsid w:val="00E330D0"/>
    <w:rsid w:val="00E33395"/>
    <w:rsid w:val="00E37F09"/>
    <w:rsid w:val="00E418CB"/>
    <w:rsid w:val="00E426D1"/>
    <w:rsid w:val="00E42788"/>
    <w:rsid w:val="00E43387"/>
    <w:rsid w:val="00E4385F"/>
    <w:rsid w:val="00E44010"/>
    <w:rsid w:val="00E44199"/>
    <w:rsid w:val="00E454C6"/>
    <w:rsid w:val="00E46D0A"/>
    <w:rsid w:val="00E50C2C"/>
    <w:rsid w:val="00E512B1"/>
    <w:rsid w:val="00E53BE1"/>
    <w:rsid w:val="00E56469"/>
    <w:rsid w:val="00E56C25"/>
    <w:rsid w:val="00E5790D"/>
    <w:rsid w:val="00E607CA"/>
    <w:rsid w:val="00E60981"/>
    <w:rsid w:val="00E614F9"/>
    <w:rsid w:val="00E62418"/>
    <w:rsid w:val="00E62551"/>
    <w:rsid w:val="00E62914"/>
    <w:rsid w:val="00E62C93"/>
    <w:rsid w:val="00E63A27"/>
    <w:rsid w:val="00E63B9D"/>
    <w:rsid w:val="00E63C32"/>
    <w:rsid w:val="00E64899"/>
    <w:rsid w:val="00E64B45"/>
    <w:rsid w:val="00E65F0E"/>
    <w:rsid w:val="00E66BD5"/>
    <w:rsid w:val="00E66CF7"/>
    <w:rsid w:val="00E677C5"/>
    <w:rsid w:val="00E70236"/>
    <w:rsid w:val="00E710D0"/>
    <w:rsid w:val="00E730BF"/>
    <w:rsid w:val="00E75549"/>
    <w:rsid w:val="00E76BB8"/>
    <w:rsid w:val="00E773D6"/>
    <w:rsid w:val="00E80031"/>
    <w:rsid w:val="00E83688"/>
    <w:rsid w:val="00E83961"/>
    <w:rsid w:val="00E8467E"/>
    <w:rsid w:val="00E84757"/>
    <w:rsid w:val="00E86D6D"/>
    <w:rsid w:val="00E8767C"/>
    <w:rsid w:val="00E87E3A"/>
    <w:rsid w:val="00E87EDF"/>
    <w:rsid w:val="00E908F8"/>
    <w:rsid w:val="00E91090"/>
    <w:rsid w:val="00E91657"/>
    <w:rsid w:val="00E91BED"/>
    <w:rsid w:val="00E91E5D"/>
    <w:rsid w:val="00E932D9"/>
    <w:rsid w:val="00E93951"/>
    <w:rsid w:val="00E94F70"/>
    <w:rsid w:val="00EA06B7"/>
    <w:rsid w:val="00EA0E3A"/>
    <w:rsid w:val="00EA4B87"/>
    <w:rsid w:val="00EA5DDA"/>
    <w:rsid w:val="00EA7FA2"/>
    <w:rsid w:val="00EB0170"/>
    <w:rsid w:val="00EB0C9D"/>
    <w:rsid w:val="00EB1E4F"/>
    <w:rsid w:val="00EB30B7"/>
    <w:rsid w:val="00EB31D8"/>
    <w:rsid w:val="00EB32D7"/>
    <w:rsid w:val="00EB6797"/>
    <w:rsid w:val="00EB6899"/>
    <w:rsid w:val="00EB6CC3"/>
    <w:rsid w:val="00EC1BC2"/>
    <w:rsid w:val="00EC2B31"/>
    <w:rsid w:val="00EC2DF1"/>
    <w:rsid w:val="00EC36BF"/>
    <w:rsid w:val="00EC38E7"/>
    <w:rsid w:val="00EC4685"/>
    <w:rsid w:val="00EC4D29"/>
    <w:rsid w:val="00EC512C"/>
    <w:rsid w:val="00EC5CA0"/>
    <w:rsid w:val="00ED037E"/>
    <w:rsid w:val="00ED0EFB"/>
    <w:rsid w:val="00ED123D"/>
    <w:rsid w:val="00ED36F8"/>
    <w:rsid w:val="00ED39C5"/>
    <w:rsid w:val="00ED4B10"/>
    <w:rsid w:val="00ED4F8C"/>
    <w:rsid w:val="00ED57CA"/>
    <w:rsid w:val="00ED644C"/>
    <w:rsid w:val="00ED672A"/>
    <w:rsid w:val="00ED6965"/>
    <w:rsid w:val="00EE0B90"/>
    <w:rsid w:val="00EE2157"/>
    <w:rsid w:val="00EE2FF0"/>
    <w:rsid w:val="00EE3FB2"/>
    <w:rsid w:val="00EE487C"/>
    <w:rsid w:val="00EE490D"/>
    <w:rsid w:val="00EE4A37"/>
    <w:rsid w:val="00EE67D4"/>
    <w:rsid w:val="00EE6836"/>
    <w:rsid w:val="00EE7DEB"/>
    <w:rsid w:val="00EF0AB2"/>
    <w:rsid w:val="00EF2722"/>
    <w:rsid w:val="00EF3AF3"/>
    <w:rsid w:val="00EF4625"/>
    <w:rsid w:val="00EF6407"/>
    <w:rsid w:val="00EF70FF"/>
    <w:rsid w:val="00EF7207"/>
    <w:rsid w:val="00EF7CED"/>
    <w:rsid w:val="00F01D07"/>
    <w:rsid w:val="00F0217D"/>
    <w:rsid w:val="00F02F76"/>
    <w:rsid w:val="00F03F28"/>
    <w:rsid w:val="00F05DCA"/>
    <w:rsid w:val="00F07A0A"/>
    <w:rsid w:val="00F1113C"/>
    <w:rsid w:val="00F112FA"/>
    <w:rsid w:val="00F11635"/>
    <w:rsid w:val="00F14456"/>
    <w:rsid w:val="00F1456E"/>
    <w:rsid w:val="00F14B59"/>
    <w:rsid w:val="00F15D79"/>
    <w:rsid w:val="00F16A09"/>
    <w:rsid w:val="00F17B6A"/>
    <w:rsid w:val="00F17D9F"/>
    <w:rsid w:val="00F20F8D"/>
    <w:rsid w:val="00F234BE"/>
    <w:rsid w:val="00F23CAD"/>
    <w:rsid w:val="00F25716"/>
    <w:rsid w:val="00F25FFE"/>
    <w:rsid w:val="00F26677"/>
    <w:rsid w:val="00F268D2"/>
    <w:rsid w:val="00F3120E"/>
    <w:rsid w:val="00F32713"/>
    <w:rsid w:val="00F32A43"/>
    <w:rsid w:val="00F34235"/>
    <w:rsid w:val="00F342CA"/>
    <w:rsid w:val="00F347D3"/>
    <w:rsid w:val="00F34A66"/>
    <w:rsid w:val="00F36FC0"/>
    <w:rsid w:val="00F37477"/>
    <w:rsid w:val="00F37958"/>
    <w:rsid w:val="00F37F2E"/>
    <w:rsid w:val="00F400C9"/>
    <w:rsid w:val="00F40590"/>
    <w:rsid w:val="00F410DC"/>
    <w:rsid w:val="00F416F7"/>
    <w:rsid w:val="00F42909"/>
    <w:rsid w:val="00F42DE6"/>
    <w:rsid w:val="00F43321"/>
    <w:rsid w:val="00F44859"/>
    <w:rsid w:val="00F456D5"/>
    <w:rsid w:val="00F45AA7"/>
    <w:rsid w:val="00F45C74"/>
    <w:rsid w:val="00F47EB6"/>
    <w:rsid w:val="00F511BA"/>
    <w:rsid w:val="00F52E56"/>
    <w:rsid w:val="00F53D5A"/>
    <w:rsid w:val="00F53EFC"/>
    <w:rsid w:val="00F55C42"/>
    <w:rsid w:val="00F562B9"/>
    <w:rsid w:val="00F56417"/>
    <w:rsid w:val="00F5668D"/>
    <w:rsid w:val="00F57AFF"/>
    <w:rsid w:val="00F6133A"/>
    <w:rsid w:val="00F6138B"/>
    <w:rsid w:val="00F6176C"/>
    <w:rsid w:val="00F629EA"/>
    <w:rsid w:val="00F62C02"/>
    <w:rsid w:val="00F64703"/>
    <w:rsid w:val="00F65F15"/>
    <w:rsid w:val="00F6621C"/>
    <w:rsid w:val="00F70262"/>
    <w:rsid w:val="00F70B94"/>
    <w:rsid w:val="00F70F0C"/>
    <w:rsid w:val="00F715A4"/>
    <w:rsid w:val="00F71E1E"/>
    <w:rsid w:val="00F72839"/>
    <w:rsid w:val="00F759CC"/>
    <w:rsid w:val="00F80E58"/>
    <w:rsid w:val="00F822C2"/>
    <w:rsid w:val="00F82BB7"/>
    <w:rsid w:val="00F836B7"/>
    <w:rsid w:val="00F84066"/>
    <w:rsid w:val="00F84B41"/>
    <w:rsid w:val="00F851E3"/>
    <w:rsid w:val="00F870EE"/>
    <w:rsid w:val="00F9037D"/>
    <w:rsid w:val="00F90CC6"/>
    <w:rsid w:val="00F916A8"/>
    <w:rsid w:val="00F92C02"/>
    <w:rsid w:val="00F92D71"/>
    <w:rsid w:val="00F932EB"/>
    <w:rsid w:val="00F9439B"/>
    <w:rsid w:val="00F94B63"/>
    <w:rsid w:val="00F9505A"/>
    <w:rsid w:val="00FA0B73"/>
    <w:rsid w:val="00FA106F"/>
    <w:rsid w:val="00FA1435"/>
    <w:rsid w:val="00FA184C"/>
    <w:rsid w:val="00FA1ECD"/>
    <w:rsid w:val="00FA23E1"/>
    <w:rsid w:val="00FA3858"/>
    <w:rsid w:val="00FA3BCD"/>
    <w:rsid w:val="00FA4B30"/>
    <w:rsid w:val="00FA5481"/>
    <w:rsid w:val="00FA76EF"/>
    <w:rsid w:val="00FB000D"/>
    <w:rsid w:val="00FB15BC"/>
    <w:rsid w:val="00FB3844"/>
    <w:rsid w:val="00FB6799"/>
    <w:rsid w:val="00FB78F4"/>
    <w:rsid w:val="00FC0853"/>
    <w:rsid w:val="00FC0AFD"/>
    <w:rsid w:val="00FC0EA1"/>
    <w:rsid w:val="00FC1CA6"/>
    <w:rsid w:val="00FC25F7"/>
    <w:rsid w:val="00FC4550"/>
    <w:rsid w:val="00FC4CA6"/>
    <w:rsid w:val="00FC4D5A"/>
    <w:rsid w:val="00FC539D"/>
    <w:rsid w:val="00FC556C"/>
    <w:rsid w:val="00FD0A9D"/>
    <w:rsid w:val="00FD0EE4"/>
    <w:rsid w:val="00FD1403"/>
    <w:rsid w:val="00FD1A99"/>
    <w:rsid w:val="00FD2516"/>
    <w:rsid w:val="00FD3AF1"/>
    <w:rsid w:val="00FD4B71"/>
    <w:rsid w:val="00FD6505"/>
    <w:rsid w:val="00FD6590"/>
    <w:rsid w:val="00FD6A61"/>
    <w:rsid w:val="00FE27BE"/>
    <w:rsid w:val="00FE4600"/>
    <w:rsid w:val="00FE461F"/>
    <w:rsid w:val="00FE5F58"/>
    <w:rsid w:val="00FE65DE"/>
    <w:rsid w:val="00FE68F1"/>
    <w:rsid w:val="00FF4F12"/>
    <w:rsid w:val="00FF51EC"/>
    <w:rsid w:val="00FF602B"/>
    <w:rsid w:val="00FF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83FFCC"/>
  <w15:docId w15:val="{13D14A79-7B07-47F2-B314-0E19C325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068"/>
    <w:pPr>
      <w:overflowPunct w:val="0"/>
      <w:autoSpaceDE w:val="0"/>
      <w:autoSpaceDN w:val="0"/>
      <w:adjustRightInd w:val="0"/>
      <w:textAlignment w:val="baseline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767F1"/>
    <w:pPr>
      <w:keepNext/>
      <w:numPr>
        <w:numId w:val="1"/>
      </w:numPr>
      <w:tabs>
        <w:tab w:val="left" w:pos="0"/>
        <w:tab w:val="left" w:pos="360"/>
      </w:tabs>
      <w:spacing w:before="480" w:after="24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link w:val="Heading2Char"/>
    <w:qFormat/>
    <w:rsid w:val="00A767F1"/>
    <w:pPr>
      <w:keepNext/>
      <w:numPr>
        <w:ilvl w:val="1"/>
        <w:numId w:val="1"/>
      </w:numPr>
      <w:tabs>
        <w:tab w:val="left" w:pos="360"/>
        <w:tab w:val="left" w:pos="720"/>
      </w:tabs>
      <w:spacing w:before="240" w:after="24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AD0068"/>
    <w:pPr>
      <w:keepNext/>
      <w:numPr>
        <w:ilvl w:val="2"/>
        <w:numId w:val="1"/>
      </w:numPr>
      <w:tabs>
        <w:tab w:val="left" w:pos="0"/>
        <w:tab w:val="left" w:pos="720"/>
      </w:tabs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rsid w:val="00AD0068"/>
    <w:pPr>
      <w:keepNext/>
      <w:numPr>
        <w:ilvl w:val="3"/>
        <w:numId w:val="1"/>
      </w:numPr>
      <w:tabs>
        <w:tab w:val="left" w:pos="0"/>
        <w:tab w:val="left" w:pos="108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AD0068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AD0068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AD0068"/>
    <w:pPr>
      <w:numPr>
        <w:ilvl w:val="6"/>
        <w:numId w:val="1"/>
      </w:numPr>
      <w:tabs>
        <w:tab w:val="left" w:pos="0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D0068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AD0068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s12N0">
    <w:name w:val="Links 12 (N0)"/>
    <w:basedOn w:val="Normal"/>
    <w:rsid w:val="00AD0068"/>
    <w:rPr>
      <w:rFonts w:ascii="Arial" w:hAnsi="Arial"/>
    </w:rPr>
  </w:style>
  <w:style w:type="paragraph" w:styleId="Title">
    <w:name w:val="Title"/>
    <w:basedOn w:val="Normal"/>
    <w:qFormat/>
    <w:rsid w:val="00AD0068"/>
    <w:pPr>
      <w:jc w:val="center"/>
    </w:pPr>
    <w:rPr>
      <w:sz w:val="40"/>
      <w:lang w:val="en-GB"/>
    </w:rPr>
  </w:style>
  <w:style w:type="paragraph" w:styleId="Header">
    <w:name w:val="header"/>
    <w:aliases w:val=" Char,Headline 9pt"/>
    <w:basedOn w:val="Normal"/>
    <w:link w:val="HeaderChar"/>
    <w:uiPriority w:val="99"/>
    <w:rsid w:val="00AD006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AD0068"/>
    <w:pPr>
      <w:tabs>
        <w:tab w:val="center" w:pos="4536"/>
        <w:tab w:val="right" w:pos="9072"/>
      </w:tabs>
    </w:pPr>
  </w:style>
  <w:style w:type="paragraph" w:customStyle="1" w:styleId="Fuzeile1">
    <w:name w:val="Fußzeile 1"/>
    <w:basedOn w:val="Footer"/>
    <w:next w:val="Footer"/>
    <w:rsid w:val="00AD0068"/>
    <w:pPr>
      <w:pBdr>
        <w:top w:val="single" w:sz="6" w:space="1" w:color="auto"/>
      </w:pBdr>
      <w:tabs>
        <w:tab w:val="clear" w:pos="4536"/>
      </w:tabs>
    </w:pPr>
    <w:rPr>
      <w:rFonts w:ascii="Univers" w:hAnsi="Univers"/>
      <w:sz w:val="16"/>
    </w:rPr>
  </w:style>
  <w:style w:type="paragraph" w:customStyle="1" w:styleId="Adressfenster">
    <w:name w:val="Adressfenster"/>
    <w:basedOn w:val="Normal"/>
    <w:rsid w:val="00AD0068"/>
    <w:pPr>
      <w:widowControl w:val="0"/>
    </w:pPr>
    <w:rPr>
      <w:rFonts w:ascii="Arial" w:hAnsi="Arial"/>
      <w:sz w:val="22"/>
    </w:rPr>
  </w:style>
  <w:style w:type="paragraph" w:styleId="NormalIndent">
    <w:name w:val="Normal Indent"/>
    <w:basedOn w:val="Normal"/>
    <w:rsid w:val="00AD0068"/>
    <w:pPr>
      <w:spacing w:after="120"/>
      <w:ind w:left="708"/>
      <w:jc w:val="both"/>
    </w:pPr>
    <w:rPr>
      <w:rFonts w:ascii="Arial" w:hAnsi="Arial"/>
      <w:sz w:val="22"/>
    </w:rPr>
  </w:style>
  <w:style w:type="paragraph" w:customStyle="1" w:styleId="Fussnote">
    <w:name w:val="Fussnote"/>
    <w:basedOn w:val="Normal"/>
    <w:rsid w:val="00AD0068"/>
    <w:pPr>
      <w:framePr w:h="2410" w:hRule="exact" w:wrap="auto" w:vAnchor="page" w:hAnchor="text" w:yAlign="bottom"/>
      <w:spacing w:after="120"/>
      <w:jc w:val="both"/>
    </w:pPr>
    <w:rPr>
      <w:rFonts w:ascii="Arial" w:hAnsi="Arial"/>
      <w:sz w:val="16"/>
    </w:rPr>
  </w:style>
  <w:style w:type="paragraph" w:styleId="TOC1">
    <w:name w:val="toc 1"/>
    <w:basedOn w:val="Normal"/>
    <w:next w:val="Normal"/>
    <w:uiPriority w:val="39"/>
    <w:rsid w:val="00AD0068"/>
    <w:pPr>
      <w:tabs>
        <w:tab w:val="left" w:pos="426"/>
        <w:tab w:val="right" w:leader="dot" w:pos="9356"/>
      </w:tabs>
      <w:spacing w:after="120"/>
      <w:ind w:left="426" w:right="1559" w:hanging="426"/>
    </w:pPr>
    <w:rPr>
      <w:rFonts w:ascii="Arial" w:hAnsi="Arial"/>
      <w:b/>
      <w:noProof/>
    </w:rPr>
  </w:style>
  <w:style w:type="paragraph" w:styleId="TOC2">
    <w:name w:val="toc 2"/>
    <w:basedOn w:val="Normal"/>
    <w:next w:val="Normal"/>
    <w:uiPriority w:val="39"/>
    <w:rsid w:val="00AD0068"/>
    <w:pPr>
      <w:tabs>
        <w:tab w:val="left" w:pos="1134"/>
        <w:tab w:val="right" w:leader="dot" w:pos="9356"/>
      </w:tabs>
      <w:spacing w:after="120"/>
      <w:ind w:left="1134" w:right="1274" w:hanging="708"/>
    </w:pPr>
    <w:rPr>
      <w:rFonts w:ascii="Arial" w:hAnsi="Arial"/>
      <w:noProof/>
    </w:rPr>
  </w:style>
  <w:style w:type="paragraph" w:styleId="TOC3">
    <w:name w:val="toc 3"/>
    <w:basedOn w:val="Normal"/>
    <w:next w:val="Normal"/>
    <w:uiPriority w:val="39"/>
    <w:rsid w:val="00AD0068"/>
    <w:pPr>
      <w:tabs>
        <w:tab w:val="right" w:leader="dot" w:pos="9356"/>
      </w:tabs>
      <w:spacing w:after="120"/>
      <w:ind w:left="1985" w:right="1559" w:hanging="850"/>
    </w:pPr>
    <w:rPr>
      <w:rFonts w:ascii="Arial" w:hAnsi="Arial"/>
      <w:noProof/>
    </w:rPr>
  </w:style>
  <w:style w:type="paragraph" w:customStyle="1" w:styleId="Tabellentitel">
    <w:name w:val="Tabellentitel"/>
    <w:basedOn w:val="Normal"/>
    <w:rsid w:val="00AD0068"/>
    <w:pPr>
      <w:keepNext/>
      <w:keepLines/>
      <w:spacing w:before="360" w:after="240"/>
      <w:jc w:val="both"/>
    </w:pPr>
    <w:rPr>
      <w:rFonts w:ascii="Arial" w:hAnsi="Arial"/>
      <w:sz w:val="22"/>
    </w:rPr>
  </w:style>
  <w:style w:type="paragraph" w:styleId="FootnoteText">
    <w:name w:val="footnote text"/>
    <w:basedOn w:val="Normal"/>
    <w:semiHidden/>
    <w:rsid w:val="00AD0068"/>
    <w:pPr>
      <w:spacing w:after="120"/>
      <w:jc w:val="both"/>
    </w:pPr>
    <w:rPr>
      <w:rFonts w:ascii="Arial" w:hAnsi="Arial"/>
      <w:sz w:val="20"/>
    </w:rPr>
  </w:style>
  <w:style w:type="paragraph" w:customStyle="1" w:styleId="Tabellenrumpf">
    <w:name w:val="Tabellenrumpf"/>
    <w:basedOn w:val="Normal"/>
    <w:rsid w:val="00AD0068"/>
    <w:pPr>
      <w:keepNext/>
      <w:keepLines/>
      <w:spacing w:before="57" w:after="57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qFormat/>
    <w:rsid w:val="00AD0068"/>
    <w:pPr>
      <w:keepLines/>
      <w:spacing w:before="120" w:after="120"/>
    </w:pPr>
    <w:rPr>
      <w:rFonts w:ascii="Arial" w:hAnsi="Arial"/>
      <w:b/>
      <w:sz w:val="20"/>
    </w:rPr>
  </w:style>
  <w:style w:type="paragraph" w:styleId="TOC4">
    <w:name w:val="toc 4"/>
    <w:basedOn w:val="Normal"/>
    <w:next w:val="Normal"/>
    <w:semiHidden/>
    <w:rsid w:val="00AD0068"/>
    <w:pPr>
      <w:ind w:left="720"/>
      <w:jc w:val="both"/>
    </w:pPr>
  </w:style>
  <w:style w:type="paragraph" w:styleId="TOC5">
    <w:name w:val="toc 5"/>
    <w:basedOn w:val="Normal"/>
    <w:next w:val="Normal"/>
    <w:semiHidden/>
    <w:rsid w:val="00AD0068"/>
    <w:pPr>
      <w:ind w:left="960"/>
      <w:jc w:val="both"/>
    </w:pPr>
  </w:style>
  <w:style w:type="paragraph" w:styleId="TOC6">
    <w:name w:val="toc 6"/>
    <w:basedOn w:val="Normal"/>
    <w:next w:val="Normal"/>
    <w:semiHidden/>
    <w:rsid w:val="00AD0068"/>
    <w:pPr>
      <w:ind w:left="1200"/>
      <w:jc w:val="both"/>
    </w:pPr>
  </w:style>
  <w:style w:type="paragraph" w:styleId="TOC7">
    <w:name w:val="toc 7"/>
    <w:basedOn w:val="Normal"/>
    <w:next w:val="Normal"/>
    <w:semiHidden/>
    <w:rsid w:val="00AD0068"/>
    <w:pPr>
      <w:ind w:left="1440"/>
      <w:jc w:val="both"/>
    </w:pPr>
  </w:style>
  <w:style w:type="paragraph" w:styleId="TOC8">
    <w:name w:val="toc 8"/>
    <w:basedOn w:val="Normal"/>
    <w:next w:val="Normal"/>
    <w:semiHidden/>
    <w:rsid w:val="00AD0068"/>
    <w:pPr>
      <w:ind w:left="1680"/>
      <w:jc w:val="both"/>
    </w:pPr>
  </w:style>
  <w:style w:type="paragraph" w:styleId="TOC9">
    <w:name w:val="toc 9"/>
    <w:basedOn w:val="Normal"/>
    <w:next w:val="Normal"/>
    <w:semiHidden/>
    <w:rsid w:val="00AD0068"/>
    <w:pPr>
      <w:ind w:left="1920"/>
      <w:jc w:val="both"/>
    </w:pPr>
  </w:style>
  <w:style w:type="character" w:styleId="Hyperlink">
    <w:name w:val="Hyperlink"/>
    <w:basedOn w:val="DefaultParagraphFont"/>
    <w:uiPriority w:val="99"/>
    <w:rsid w:val="00AD0068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AD0068"/>
    <w:pPr>
      <w:tabs>
        <w:tab w:val="left" w:pos="1560"/>
        <w:tab w:val="right" w:leader="dot" w:pos="9356"/>
      </w:tabs>
      <w:spacing w:after="120"/>
      <w:ind w:left="440" w:hanging="440"/>
      <w:jc w:val="both"/>
    </w:pPr>
    <w:rPr>
      <w:rFonts w:ascii="Arial" w:hAnsi="Arial"/>
      <w:noProof/>
    </w:rPr>
  </w:style>
  <w:style w:type="paragraph" w:styleId="Subtitle">
    <w:name w:val="Subtitle"/>
    <w:basedOn w:val="Normal"/>
    <w:qFormat/>
    <w:rsid w:val="00AD0068"/>
    <w:pPr>
      <w:keepNext/>
      <w:keepLines/>
      <w:tabs>
        <w:tab w:val="right" w:pos="9356"/>
      </w:tabs>
      <w:spacing w:before="360" w:after="240" w:line="360" w:lineRule="atLeast"/>
      <w:jc w:val="both"/>
    </w:pPr>
    <w:rPr>
      <w:rFonts w:ascii="Arial" w:hAnsi="Arial"/>
      <w:b/>
      <w:sz w:val="28"/>
    </w:rPr>
  </w:style>
  <w:style w:type="paragraph" w:customStyle="1" w:styleId="Abbildung">
    <w:name w:val="Abbildung"/>
    <w:basedOn w:val="Normal"/>
    <w:rsid w:val="00AD0068"/>
    <w:pPr>
      <w:spacing w:before="120" w:after="120"/>
      <w:jc w:val="center"/>
    </w:pPr>
    <w:rPr>
      <w:rFonts w:ascii="Arial" w:hAnsi="Arial"/>
      <w:b/>
      <w:sz w:val="20"/>
    </w:rPr>
  </w:style>
  <w:style w:type="character" w:styleId="CommentReference">
    <w:name w:val="annotation reference"/>
    <w:basedOn w:val="DefaultParagraphFont"/>
    <w:semiHidden/>
    <w:rsid w:val="00AD0068"/>
    <w:rPr>
      <w:sz w:val="16"/>
    </w:rPr>
  </w:style>
  <w:style w:type="paragraph" w:styleId="CommentText">
    <w:name w:val="annotation text"/>
    <w:basedOn w:val="Normal"/>
    <w:semiHidden/>
    <w:rsid w:val="00AD0068"/>
    <w:pPr>
      <w:spacing w:after="120"/>
      <w:jc w:val="both"/>
    </w:pPr>
    <w:rPr>
      <w:rFonts w:ascii="Arial" w:hAnsi="Arial"/>
      <w:sz w:val="20"/>
    </w:rPr>
  </w:style>
  <w:style w:type="paragraph" w:customStyle="1" w:styleId="Textkrper21">
    <w:name w:val="Textkörper 21"/>
    <w:basedOn w:val="Normal"/>
    <w:rsid w:val="00AD0068"/>
    <w:pPr>
      <w:tabs>
        <w:tab w:val="left" w:pos="851"/>
        <w:tab w:val="left" w:pos="3969"/>
      </w:tabs>
      <w:spacing w:after="60"/>
      <w:ind w:left="3969" w:hanging="3969"/>
    </w:pPr>
    <w:rPr>
      <w:rFonts w:ascii="Arial" w:hAnsi="Arial"/>
      <w:lang w:val="en-GB"/>
    </w:rPr>
  </w:style>
  <w:style w:type="paragraph" w:customStyle="1" w:styleId="Textkrper-Einzug21">
    <w:name w:val="Textkörper-Einzug 21"/>
    <w:basedOn w:val="Normal"/>
    <w:rsid w:val="00AD0068"/>
    <w:pPr>
      <w:pBdr>
        <w:top w:val="double" w:sz="12" w:space="0" w:color="FFFFFF"/>
        <w:left w:val="double" w:sz="12" w:space="0" w:color="FFFFFF"/>
        <w:bottom w:val="double" w:sz="12" w:space="0" w:color="FFFFFF"/>
        <w:right w:val="double" w:sz="12" w:space="0" w:color="FFFFFF"/>
      </w:pBdr>
      <w:tabs>
        <w:tab w:val="left" w:pos="709"/>
        <w:tab w:val="left" w:pos="3402"/>
      </w:tabs>
      <w:spacing w:after="120"/>
      <w:ind w:left="3402" w:hanging="3402"/>
      <w:jc w:val="both"/>
    </w:pPr>
    <w:rPr>
      <w:rFonts w:ascii="Arial" w:hAnsi="Arial"/>
    </w:rPr>
  </w:style>
  <w:style w:type="paragraph" w:customStyle="1" w:styleId="Textkrper-Einzug31">
    <w:name w:val="Textkörper-Einzug 31"/>
    <w:basedOn w:val="Normal"/>
    <w:rsid w:val="00AD0068"/>
    <w:pPr>
      <w:pBdr>
        <w:top w:val="double" w:sz="12" w:space="0" w:color="FFFFFF"/>
        <w:left w:val="double" w:sz="12" w:space="0" w:color="FFFFFF"/>
        <w:bottom w:val="double" w:sz="12" w:space="0" w:color="FFFFFF"/>
        <w:right w:val="double" w:sz="12" w:space="0" w:color="FFFFFF"/>
      </w:pBdr>
      <w:tabs>
        <w:tab w:val="left" w:pos="709"/>
        <w:tab w:val="left" w:pos="3402"/>
      </w:tabs>
      <w:spacing w:after="120"/>
      <w:ind w:left="3402" w:hanging="3402"/>
    </w:pPr>
    <w:rPr>
      <w:rFonts w:ascii="Arial" w:hAnsi="Arial"/>
    </w:rPr>
  </w:style>
  <w:style w:type="paragraph" w:styleId="BodyText">
    <w:name w:val="Body Text"/>
    <w:basedOn w:val="Normal"/>
    <w:rsid w:val="00AD0068"/>
    <w:pPr>
      <w:spacing w:before="2400"/>
      <w:jc w:val="both"/>
    </w:pPr>
    <w:rPr>
      <w:rFonts w:ascii="Univers" w:hAnsi="Univers"/>
      <w:sz w:val="16"/>
    </w:rPr>
  </w:style>
  <w:style w:type="character" w:styleId="FootnoteReference">
    <w:name w:val="footnote reference"/>
    <w:basedOn w:val="DefaultParagraphFont"/>
    <w:semiHidden/>
    <w:rsid w:val="00AD0068"/>
    <w:rPr>
      <w:vertAlign w:val="superscript"/>
    </w:rPr>
  </w:style>
  <w:style w:type="character" w:customStyle="1" w:styleId="BesuchterHyperlink1">
    <w:name w:val="BesuchterHyperlink1"/>
    <w:basedOn w:val="DefaultParagraphFont"/>
    <w:rsid w:val="00AD0068"/>
    <w:rPr>
      <w:color w:val="800080"/>
      <w:u w:val="single"/>
    </w:rPr>
  </w:style>
  <w:style w:type="paragraph" w:customStyle="1" w:styleId="BodyText22">
    <w:name w:val="Body Text 22"/>
    <w:basedOn w:val="Normal"/>
    <w:rsid w:val="00AD0068"/>
    <w:pPr>
      <w:keepNext/>
      <w:keepLines/>
      <w:spacing w:before="60" w:after="60"/>
    </w:pPr>
    <w:rPr>
      <w:rFonts w:ascii="Arial" w:hAnsi="Arial"/>
      <w:sz w:val="20"/>
    </w:rPr>
  </w:style>
  <w:style w:type="paragraph" w:customStyle="1" w:styleId="TESTOTAB">
    <w:name w:val="TESTOTAB"/>
    <w:basedOn w:val="Normal"/>
    <w:rsid w:val="00AD0068"/>
    <w:pPr>
      <w:spacing w:before="40" w:after="40"/>
      <w:jc w:val="center"/>
    </w:pPr>
    <w:rPr>
      <w:rFonts w:ascii="Arial" w:hAnsi="Arial"/>
      <w:sz w:val="20"/>
      <w:lang w:val="it-IT"/>
    </w:rPr>
  </w:style>
  <w:style w:type="paragraph" w:customStyle="1" w:styleId="BodyText21">
    <w:name w:val="Body Text 21"/>
    <w:basedOn w:val="Normal"/>
    <w:rsid w:val="00AD0068"/>
    <w:pPr>
      <w:widowControl w:val="0"/>
      <w:spacing w:after="120"/>
      <w:jc w:val="both"/>
    </w:pPr>
    <w:rPr>
      <w:rFonts w:ascii="Arial" w:hAnsi="Arial"/>
      <w:sz w:val="22"/>
      <w:lang w:val="en-GB"/>
    </w:rPr>
  </w:style>
  <w:style w:type="paragraph" w:customStyle="1" w:styleId="Fuzeile21">
    <w:name w:val="Fußzeile 21"/>
    <w:basedOn w:val="Normal"/>
    <w:next w:val="Normal"/>
    <w:rsid w:val="00AD0068"/>
    <w:pPr>
      <w:pBdr>
        <w:top w:val="single" w:sz="6" w:space="1" w:color="auto"/>
      </w:pBdr>
      <w:tabs>
        <w:tab w:val="right" w:pos="9356"/>
      </w:tabs>
    </w:pPr>
    <w:rPr>
      <w:rFonts w:ascii="Arial" w:hAnsi="Arial"/>
      <w:sz w:val="16"/>
      <w:lang w:val="it-IT"/>
    </w:rPr>
  </w:style>
  <w:style w:type="paragraph" w:styleId="BodyText2">
    <w:name w:val="Body Text 2"/>
    <w:basedOn w:val="Normal"/>
    <w:rsid w:val="00C85EB5"/>
    <w:pPr>
      <w:spacing w:after="120" w:line="480" w:lineRule="auto"/>
    </w:pPr>
  </w:style>
  <w:style w:type="character" w:customStyle="1" w:styleId="Heading2Char">
    <w:name w:val="Heading 2 Char"/>
    <w:basedOn w:val="DefaultParagraphFont"/>
    <w:link w:val="Heading2"/>
    <w:rsid w:val="00A767F1"/>
    <w:rPr>
      <w:rFonts w:ascii="Arial" w:hAnsi="Arial"/>
      <w:b/>
      <w:sz w:val="28"/>
      <w:lang w:eastAsia="ja-JP"/>
    </w:rPr>
  </w:style>
  <w:style w:type="paragraph" w:styleId="PlainText">
    <w:name w:val="Plain Text"/>
    <w:basedOn w:val="Normal"/>
    <w:rsid w:val="00933EFD"/>
    <w:pPr>
      <w:overflowPunct/>
      <w:autoSpaceDE/>
      <w:autoSpaceDN/>
      <w:adjustRightInd/>
      <w:textAlignment w:val="auto"/>
    </w:pPr>
    <w:rPr>
      <w:rFonts w:ascii="Courier New" w:eastAsia="MS Mincho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91B"/>
    <w:rPr>
      <w:rFonts w:ascii="Tahoma" w:hAnsi="Tahoma" w:cs="Tahoma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rsid w:val="00A767F1"/>
    <w:rPr>
      <w:rFonts w:ascii="Arial" w:hAnsi="Arial"/>
      <w:b/>
      <w:kern w:val="32"/>
      <w:sz w:val="32"/>
      <w:lang w:eastAsia="ja-JP"/>
    </w:rPr>
  </w:style>
  <w:style w:type="paragraph" w:styleId="ListParagraph">
    <w:name w:val="List Paragraph"/>
    <w:basedOn w:val="Normal"/>
    <w:uiPriority w:val="34"/>
    <w:qFormat/>
    <w:rsid w:val="00074874"/>
    <w:pPr>
      <w:ind w:left="720"/>
      <w:contextualSpacing/>
    </w:pPr>
  </w:style>
  <w:style w:type="paragraph" w:customStyle="1" w:styleId="a">
    <w:name w:val="标准"/>
    <w:basedOn w:val="Normal"/>
    <w:rsid w:val="00C53D6A"/>
    <w:pPr>
      <w:widowControl w:val="0"/>
      <w:overflowPunct/>
      <w:autoSpaceDE/>
      <w:autoSpaceDN/>
      <w:spacing w:before="80" w:after="80"/>
      <w:jc w:val="both"/>
    </w:pPr>
    <w:rPr>
      <w:rFonts w:ascii="Arial Narrow" w:eastAsia="宋体" w:hAnsi="Arial Narrow"/>
      <w:sz w:val="21"/>
      <w:lang w:val="en-US" w:eastAsia="zh-CN"/>
    </w:rPr>
  </w:style>
  <w:style w:type="character" w:styleId="Strong">
    <w:name w:val="Strong"/>
    <w:basedOn w:val="DefaultParagraphFont"/>
    <w:uiPriority w:val="22"/>
    <w:qFormat/>
    <w:rsid w:val="008B1B6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C2BAF"/>
    <w:rPr>
      <w:color w:val="808080"/>
    </w:rPr>
  </w:style>
  <w:style w:type="character" w:customStyle="1" w:styleId="HeaderChar">
    <w:name w:val="Header Char"/>
    <w:aliases w:val=" Char Char,Headline 9pt Char"/>
    <w:link w:val="Header"/>
    <w:uiPriority w:val="99"/>
    <w:rsid w:val="00BD5F92"/>
    <w:rPr>
      <w:sz w:val="24"/>
      <w:lang w:eastAsia="ja-JP"/>
    </w:rPr>
  </w:style>
  <w:style w:type="table" w:styleId="TableGrid">
    <w:name w:val="Table Grid"/>
    <w:basedOn w:val="TableNormal"/>
    <w:uiPriority w:val="59"/>
    <w:rsid w:val="00287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21">
    <w:name w:val="Format21"/>
    <w:basedOn w:val="Normal"/>
    <w:qFormat/>
    <w:rsid w:val="003A5A7D"/>
    <w:pPr>
      <w:tabs>
        <w:tab w:val="left" w:pos="4706"/>
        <w:tab w:val="left" w:pos="5273"/>
        <w:tab w:val="left" w:pos="6464"/>
      </w:tabs>
      <w:overflowPunct/>
      <w:autoSpaceDE/>
      <w:autoSpaceDN/>
      <w:adjustRightInd/>
      <w:textAlignment w:val="auto"/>
    </w:pPr>
    <w:rPr>
      <w:rFonts w:ascii="Arial Narrow" w:eastAsia="宋体" w:hAnsi="Arial Narrow"/>
      <w:b/>
      <w:sz w:val="18"/>
      <w:lang w:val="en-US" w:eastAsia="zh-CN"/>
    </w:rPr>
  </w:style>
  <w:style w:type="character" w:customStyle="1" w:styleId="Heading3Char">
    <w:name w:val="Heading 3 Char"/>
    <w:link w:val="Heading3"/>
    <w:rsid w:val="003A5A7D"/>
    <w:rPr>
      <w:rFonts w:ascii="Arial" w:hAnsi="Arial"/>
      <w:b/>
      <w:sz w:val="26"/>
      <w:lang w:eastAsia="ja-JP"/>
    </w:rPr>
  </w:style>
  <w:style w:type="character" w:customStyle="1" w:styleId="Schrift1">
    <w:name w:val="Schrift1"/>
    <w:qFormat/>
    <w:rsid w:val="00BE7A5D"/>
    <w:rPr>
      <w:rFonts w:ascii="Univers Condensed" w:hAnsi="Univers Condensed"/>
      <w:noProof/>
      <w:color w:val="auto"/>
      <w:sz w:val="18"/>
      <w:u w:val="none"/>
    </w:rPr>
  </w:style>
  <w:style w:type="paragraph" w:customStyle="1" w:styleId="format22">
    <w:name w:val="format22"/>
    <w:basedOn w:val="Normal"/>
    <w:qFormat/>
    <w:rsid w:val="00BE7A5D"/>
    <w:pPr>
      <w:overflowPunct/>
      <w:autoSpaceDE/>
      <w:autoSpaceDN/>
      <w:adjustRightInd/>
      <w:spacing w:line="180" w:lineRule="atLeast"/>
      <w:textAlignment w:val="auto"/>
    </w:pPr>
    <w:rPr>
      <w:rFonts w:ascii="Arial Narrow" w:eastAsia="宋体" w:hAnsi="Arial Narrow" w:cs="宋体"/>
      <w:sz w:val="18"/>
      <w:szCs w:val="18"/>
      <w:lang w:val="en-US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uev\Profile\spali-ar\Desktop\TR_RA_F_04.01.dotm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QD_Author xmlns="http://schemas.microsoft.com/sharepoint/v3">Thomas Kreten</QD_Author>
    <PrimaryFile xmlns="http://schemas.microsoft.com/sharepoint/v3" xsi:nil="true"/>
    <Check_in_by xmlns="http://schemas.microsoft.com/sharepoint/v3">Michael Linscheid</Check_in_by>
    <Scheme xmlns="http://schemas.microsoft.com/sharepoint/v3"/>
    <Description0 xmlns="http://schemas.microsoft.com/sharepoint/v3" xsi:nil="true"/>
    <QDocFriendlyVersionID xmlns="http://schemas.microsoft.com/sharepoint/v3" xsi:nil="true"/>
    <QDocLocation xmlns="http://schemas.microsoft.com/sharepoint/v3">MUC</QDocLocation>
    <Categories0 xmlns="http://schemas.microsoft.com/sharepoint/v3"/>
    <Area xmlns="http://schemas.microsoft.com/sharepoint/v3">Germany</Area>
    <qdoc_viewgroup xmlns="http://schemas.microsoft.com/sharepoint/v3">
      <Value>public</Value>
    </qdoc_viewgroup>
    <RevisionNumber xmlns="http://schemas.microsoft.com/sharepoint/v3">4</RevisionNumber>
    <DocType xmlns="http://schemas.microsoft.com/sharepoint/v3">Form</DocType>
    <LocalAccreditation xmlns="http://schemas.microsoft.com/sharepoint/v3">
      <Value>Germany</Value>
    </LocalAccreditation>
    <TPSEffectiveDate xmlns="http://schemas.microsoft.com/sharepoint/v3">2016-08-09T22:00:00+00:00</TPSEffectiveDate>
    <Organization xmlns="http://schemas.microsoft.com/sharepoint/v3">TÜV Rail</Organization>
    <QDoc_Language xmlns="http://schemas.microsoft.com/sharepoint/v3">
      <Value>English</Value>
    </QDoc_Language>
    <QDoc_URL xmlns="http://schemas.microsoft.com/sharepoint/v3">
      <Url xsi:nil="true"/>
      <Description xsi:nil="true"/>
    </QDoc_URL>
    <qdoc_originallink xmlns="http://schemas.microsoft.com/sharepoint/v3">
      <Url xsi:nil="true"/>
      <Description xsi:nil="true"/>
    </qdoc_originallink>
    <DocumentID xmlns="http://schemas.microsoft.com/sharepoint/v3">TR_RA_F_04.01</DocumentID>
    <Element xmlns="http://schemas.microsoft.com/sharepoint/v3">04</Element>
    <SupportUnit xmlns="http://schemas.microsoft.com/sharepoint/v3" xsi:nil="true"/>
    <Link xmlns="http://schemas.microsoft.com/sharepoint/v3" xsi:nil="true"/>
    <Auditing xmlns="http://schemas.microsoft.com/sharepoint/v3">all</Auditing>
    <Target_x0020_Audiences xmlns="e2e5e284-a580-4683-85df-8ce7bece8067" xsi:nil="true"/>
    <qdoc_x0020_viewgroup xmlns="http://schemas.microsoft.com/sharepoint/v3" xsi:nil="true"/>
    <References xmlns="a4d111d7-d939-4dcf-9179-1b666cc7f70f" xsi:nil="true"/>
    <Acceptance_x0020_GBR xmlns="e2e5e284-a580-4683-85df-8ce7bece8067" xsi:nil="true"/>
    <Upload_x0020_Date xmlns="e2e5e284-a580-4683-85df-8ce7bece8067" xsi:nil="true"/>
    <Open xmlns="e2e5e284-a580-4683-85df-8ce7bece8067" xsi:nil="true"/>
    <Accepted xmlns="e2e5e284-a580-4683-85df-8ce7bece8067" xsi:nil="true"/>
    <Comment xmlns="e2e5e284-a580-4683-85df-8ce7bece80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Q-Documents Document Library TPS-QDoc" ma:contentTypeID="0x010100456D96FF27B04514A83A57FED8EE11AF00DC3DFE76AACF3D479C0002C8C309567A" ma:contentTypeVersion="49" ma:contentTypeDescription="Content Type for Document Library Q-Documents" ma:contentTypeScope="" ma:versionID="6865432032caa327e2c10c77e0b277ed">
  <xsd:schema xmlns:xsd="http://www.w3.org/2001/XMLSchema" xmlns:p="http://schemas.microsoft.com/office/2006/metadata/properties" xmlns:ns1="http://schemas.microsoft.com/sharepoint/v3" xmlns:ns2="e2e5e284-a580-4683-85df-8ce7bece8067" xmlns:ns3="a4d111d7-d939-4dcf-9179-1b666cc7f70f" targetNamespace="http://schemas.microsoft.com/office/2006/metadata/properties" ma:root="true" ma:fieldsID="044a33a70dbc2cde02deaee8b4ea8c7a" ns1:_="" ns2:_="" ns3:_="">
    <xsd:import namespace="http://schemas.microsoft.com/sharepoint/v3"/>
    <xsd:import namespace="e2e5e284-a580-4683-85df-8ce7bece8067"/>
    <xsd:import namespace="a4d111d7-d939-4dcf-9179-1b666cc7f70f"/>
    <xsd:element name="properties">
      <xsd:complexType>
        <xsd:sequence>
          <xsd:element name="documentManagement">
            <xsd:complexType>
              <xsd:all>
                <xsd:element ref="ns1:DocumentID" minOccurs="0"/>
                <xsd:element ref="ns1:Organization" minOccurs="0"/>
                <xsd:element ref="ns1:Check_in_by" minOccurs="0"/>
                <xsd:element ref="ns1:Area" minOccurs="0"/>
                <xsd:element ref="ns1:QDocLocation" minOccurs="0"/>
                <xsd:element ref="ns1:DocType" minOccurs="0"/>
                <xsd:element ref="ns1:TPSEffectiveDate" minOccurs="0"/>
                <xsd:element ref="ns1:QDoc_Language" minOccurs="0"/>
                <xsd:element ref="ns1:SupportUnit" minOccurs="0"/>
                <xsd:element ref="ns1:Auditing" minOccurs="0"/>
                <xsd:element ref="ns1:QD_Author" minOccurs="0"/>
                <xsd:element ref="ns1:PrimaryFile" minOccurs="0"/>
                <xsd:element ref="ns1:LocalAccreditation" minOccurs="0"/>
                <xsd:element ref="ns1:Element" minOccurs="0"/>
                <xsd:element ref="ns1:Scheme" minOccurs="0"/>
                <xsd:element ref="ns1:QDocFriendlyVersionID" minOccurs="0"/>
                <xsd:element ref="ns1:Categories0" minOccurs="0"/>
                <xsd:element ref="ns1:RevisionNumber" minOccurs="0"/>
                <xsd:element ref="ns1:Link" minOccurs="0"/>
                <xsd:element ref="ns1:Description0" minOccurs="0"/>
                <xsd:element ref="ns1:qdoc_originallink" minOccurs="0"/>
                <xsd:element ref="ns1:qdoc_viewgroup" minOccurs="0"/>
                <xsd:element ref="ns1:QDoc_URL" minOccurs="0"/>
                <xsd:element ref="ns2:Target_x0020_Audiences" minOccurs="0"/>
                <xsd:element ref="ns1:qdoc_x0020_viewgroup" minOccurs="0"/>
                <xsd:element ref="ns3:References" minOccurs="0"/>
                <xsd:element ref="ns2:Acceptance_x0020_GBR" minOccurs="0"/>
                <xsd:element ref="ns2:Upload_x0020_Date" minOccurs="0"/>
                <xsd:element ref="ns2:Accepted" minOccurs="0"/>
                <xsd:element ref="ns2:Open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ocumentID" ma:index="8" nillable="true" ma:displayName="DocumentID" ma:internalName="DocumentID">
      <xsd:simpleType>
        <xsd:restriction base="dms:Text"/>
      </xsd:simpleType>
    </xsd:element>
    <xsd:element name="Organization" ma:index="9" nillable="true" ma:displayName="Organization" ma:default="TPS - TÜV SÜD Product Service" ma:format="Dropdown" ma:internalName="Organization">
      <xsd:simpleType>
        <xsd:union memberTypes="dms:Text">
          <xsd:simpleType>
            <xsd:restriction base="dms:Choice">
              <xsd:enumeration value="TPS - TÜV SÜD Product Service"/>
              <xsd:enumeration value="TPS - TÜV SÜD Product Service Ltd."/>
              <xsd:enumeration value="TPS  -TÜV Product Service"/>
              <xsd:enumeration value="TPS ASIA Ltd."/>
              <xsd:enumeration value="TPS JAPAN Ltd."/>
              <xsd:enumeration value="Jiangsu TÜV Product Service Ltd."/>
              <xsd:enumeration value="PSB Management Consulting (Shanghai) Co. Ltd."/>
              <xsd:enumeration value="TPMS - TÜV Product/Management Service"/>
              <xsd:enumeration value="TÜV Italia"/>
              <xsd:enumeration value="TÜV Rail"/>
              <xsd:enumeration value="TUV SUD America Inc."/>
              <xsd:enumeration value="TÜV SÜD Asia Ltd., Taiwan Branch"/>
              <xsd:enumeration value="TÜV SÜD Battery Testing GmbH"/>
              <xsd:enumeration value="TÜV SÜD do Brasil"/>
              <xsd:enumeration value="TÜV SÜD Gruppe"/>
              <xsd:enumeration value="TÜV SÜD France SAS Branche Product Service"/>
              <xsd:enumeration value="TÜV SÜD Hong Kong Ltd."/>
              <xsd:enumeration value="TÜV SÜD Japan Ltd."/>
              <xsd:enumeration value="TÜV SÜD Korea Ltd."/>
              <xsd:enumeration value="TÜV SÜD Product Service Ltd."/>
              <xsd:enumeration value="TÜV SÜD PSB Products Testing (Shanghai) Co. Ltd."/>
              <xsd:enumeration value="TÜV SÜD PSB Pte Ltd."/>
              <xsd:enumeration value="TÜV SÜD South Asia Pvt. Ltd."/>
              <xsd:enumeration value="TÜV SÜD Zacta"/>
            </xsd:restriction>
          </xsd:simpleType>
        </xsd:union>
      </xsd:simpleType>
    </xsd:element>
    <xsd:element name="Check_in_by" ma:index="10" nillable="true" ma:displayName="Check_in_by" ma:internalName="Check_in_by">
      <xsd:simpleType>
        <xsd:restriction base="dms:Text"/>
      </xsd:simpleType>
    </xsd:element>
    <xsd:element name="Area" ma:index="11" nillable="true" ma:displayName="Region" ma:format="Dropdown" ma:internalName="Area">
      <xsd:simpleType>
        <xsd:restriction base="dms:Choice">
          <xsd:enumeration value="-"/>
          <xsd:enumeration value="all"/>
          <xsd:enumeration value="AsiaPacific"/>
          <xsd:enumeration value="Brazil"/>
          <xsd:enumeration value="EUR"/>
          <xsd:enumeration value="France"/>
          <xsd:enumeration value="GCN - Greater_China"/>
          <xsd:enumeration value="GCN-CentralRegion"/>
          <xsd:enumeration value="GCN-NorthRegion"/>
          <xsd:enumeration value="GCN-SouthRegion"/>
          <xsd:enumeration value="GCN–TaiwanRegion"/>
          <xsd:enumeration value="Germany"/>
          <xsd:enumeration value="International"/>
          <xsd:enumeration value="Italy"/>
          <xsd:enumeration value="Japan"/>
          <xsd:enumeration value="Korea"/>
          <xsd:enumeration value="South Asia"/>
          <xsd:enumeration value="Spain"/>
          <xsd:enumeration value="USA"/>
        </xsd:restriction>
      </xsd:simpleType>
    </xsd:element>
    <xsd:element name="QDocLocation" ma:index="12" nillable="true" ma:displayName="Loc." ma:format="Dropdown" ma:internalName="QDocLocation">
      <xsd:simpleType>
        <xsd:restriction base="dms:Choice">
          <xsd:enumeration value="all"/>
          <xsd:enumeration value="BJS"/>
          <xsd:enumeration value="CAN"/>
          <xsd:enumeration value="FIL"/>
          <xsd:enumeration value="FFM"/>
          <xsd:enumeration value="Fuchu"/>
          <xsd:enumeration value="GAR"/>
          <xsd:enumeration value="HAM"/>
          <xsd:enumeration value="HAN"/>
          <xsd:enumeration value="HKG"/>
          <xsd:enumeration value="HMB"/>
          <xsd:enumeration value="Mainland China - PRC"/>
          <xsd:enumeration value="MHM"/>
          <xsd:enumeration value="MUC"/>
          <xsd:enumeration value="SHA"/>
          <xsd:enumeration value="SHZ"/>
          <xsd:enumeration value="SIN"/>
          <xsd:enumeration value="STG"/>
          <xsd:enumeration value="STR"/>
          <xsd:enumeration value="TCH"/>
          <xsd:enumeration value="TPE"/>
          <xsd:enumeration value="TYO"/>
          <xsd:enumeration value="USA"/>
          <xsd:enumeration value="WUX"/>
          <xsd:enumeration value="XIA"/>
          <xsd:enumeration value="Z_GreaterThreeYears"/>
        </xsd:restriction>
      </xsd:simpleType>
    </xsd:element>
    <xsd:element name="DocType" ma:index="13" nillable="true" ma:displayName="DocType" ma:format="Dropdown" ma:internalName="DocType">
      <xsd:simpleType>
        <xsd:restriction base="dms:Choice">
          <xsd:enumeration value="Agreement"/>
          <xsd:enumeration value="ApplicationForms"/>
          <xsd:enumeration value="Attach"/>
          <xsd:enumeration value="Chart"/>
          <xsd:enumeration value="CertificateProformas"/>
          <xsd:enumeration value="Checklists"/>
          <xsd:enumeration value="DataLists"/>
          <xsd:enumeration value="Decisions"/>
          <xsd:enumeration value="Form"/>
          <xsd:enumeration value="GeneralAdministration"/>
          <xsd:enumeration value="GuidanceDocuments"/>
          <xsd:enumeration value="Job Description"/>
          <xsd:enumeration value="Laborstandard"/>
          <xsd:enumeration value="List"/>
          <xsd:enumeration value="Manual"/>
          <xsd:enumeration value="Procedure"/>
          <xsd:enumeration value="Prüfvorschrift"/>
          <xsd:enumeration value="Manual"/>
          <xsd:enumeration value="QualityProcedures"/>
          <xsd:enumeration value="QM"/>
          <xsd:enumeration value="Revision"/>
          <xsd:enumeration value="RevisionWithdrawn"/>
          <xsd:enumeration value="SignPage"/>
          <xsd:enumeration value="TechnicalDocuments"/>
          <xsd:enumeration value="Template"/>
          <xsd:enumeration value="Test"/>
          <xsd:enumeration value="WorkINS"/>
        </xsd:restriction>
      </xsd:simpleType>
    </xsd:element>
    <xsd:element name="TPSEffectiveDate" ma:index="14" nillable="true" ma:displayName="EffectiveDate" ma:format="DateTime" ma:internalName="TPSEffectiveDate">
      <xsd:simpleType>
        <xsd:restriction base="dms:DateTime"/>
      </xsd:simpleType>
    </xsd:element>
    <xsd:element name="QDoc_Language" ma:index="15" nillable="true" ma:displayName="Language" ma:internalName="QDoc_Langu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eutsch"/>
                    <xsd:enumeration value="Chinese"/>
                    <xsd:enumeration value="English"/>
                    <xsd:enumeration value="French"/>
                    <xsd:enumeration value="Italian"/>
                    <xsd:enumeration value="Japanese"/>
                    <xsd:enumeration value="Korean"/>
                    <xsd:enumeration value="Portuguese"/>
                    <xsd:enumeration value="Spanish"/>
                    <xsd:enumeration value="denglisch"/>
                  </xsd:restriction>
                </xsd:simpleType>
              </xsd:element>
            </xsd:sequence>
          </xsd:extension>
        </xsd:complexContent>
      </xsd:complexType>
    </xsd:element>
    <xsd:element name="SupportUnit" ma:index="16" nillable="true" ma:displayName="SupportingUnit" ma:format="Dropdown" ma:internalName="SupportUnit">
      <xsd:simpleType>
        <xsd:restriction base="dms:Choice">
          <xsd:enumeration value="all"/>
          <xsd:enumeration value="ADM - Administration"/>
          <xsd:enumeration value="AM – Automotive"/>
          <xsd:enumeration value="AMP - Aktive Medizinprodukte"/>
          <xsd:enumeration value="CHM – Chemical"/>
          <xsd:enumeration value="COM - Commercial Products"/>
          <xsd:enumeration value="CPS - Consumer Product Services"/>
          <xsd:enumeration value="CPS - Consumer Product Services"/>
          <xsd:enumeration value="CRT2 - Zertifizierung MHS"/>
          <xsd:enumeration value="CRT3-Zertifizierung"/>
          <xsd:enumeration value="CRT4 - Produktbetreuung, Zertifiz. EMC"/>
          <xsd:enumeration value="FCO – Finance and Controlling"/>
          <xsd:enumeration value="FCO1 - Controlling"/>
          <xsd:enumeration value="FCO2 - Accounting"/>
          <xsd:enumeration value="FHB – Food Health Beauty"/>
          <xsd:enumeration value="GBR - Gesamtbetriebsrat"/>
          <xsd:enumeration value="HR – Human Resource"/>
          <xsd:enumeration value="HRS - Personal"/>
          <xsd:enumeration value="HSE – Health Safety Environment"/>
          <xsd:enumeration value="IND - Industrial Products"/>
          <xsd:enumeration value="IS – Industry Service"/>
          <xsd:enumeration value="IT – Information Technology"/>
          <xsd:enumeration value="ITC - Innovation, Test Technology, Certification"/>
          <xsd:enumeration value="ITC-International Services, Technology, Certification"/>
          <xsd:enumeration value="ITC-TT - Test Technology"/>
          <xsd:enumeration value="M - Manufacturers"/>
          <xsd:enumeration value="MEE6 - Medizinische Evaluierung"/>
          <xsd:enumeration value="MHS - Medical and Health Services"/>
          <xsd:enumeration value="MKG – Marketing"/>
          <xsd:enumeration value="MS – Management Service"/>
          <xsd:enumeration value="MSL-MUC - Sport, Leisure"/>
          <xsd:enumeration value="NAM - Non-Active Medical pr."/>
          <xsd:enumeration value="Personal"/>
          <xsd:enumeration value="Procurement"/>
          <xsd:enumeration value="PV – Photovoltaic"/>
          <xsd:enumeration value="QM – Quality Management"/>
          <xsd:enumeration value="RL – Rail"/>
          <xsd:enumeration value="Sales"/>
          <xsd:enumeration value="SWR - Sport, Wellness, Rehabilitation"/>
          <xsd:enumeration value="T - Trade and Retail"/>
          <xsd:enumeration value="TCS - Technical Center Safety"/>
          <xsd:enumeration value="TEC - Trade Services, Electronic Devices, Consumer Products"/>
          <xsd:enumeration value="TECMH - TEC Mannheim"/>
          <xsd:enumeration value="TECSP - Sport und Freizeit"/>
          <xsd:enumeration value="TEL – Telecom"/>
          <xsd:enumeration value="TQC – Test &amp; Quality Center"/>
          <xsd:enumeration value="TXT – Softline"/>
        </xsd:restriction>
      </xsd:simpleType>
    </xsd:element>
    <xsd:element name="Auditing" ma:index="17" nillable="true" ma:displayName="Auditing" ma:default="all" ma:format="Dropdown" ma:internalName="Auditing">
      <xsd:simpleType>
        <xsd:restriction base="dms:Choice">
          <xsd:enumeration value="all"/>
          <xsd:enumeration value="General"/>
          <xsd:enumeration value="Offers"/>
          <xsd:enumeration value="Price"/>
          <xsd:enumeration value="Contracts"/>
          <xsd:enumeration value="Auditors"/>
          <xsd:enumeration value="Resoluts"/>
          <xsd:enumeration value="Basis_9000"/>
          <xsd:enumeration value="VDA_QS_TE_TS"/>
          <xsd:enumeration value="KBA"/>
          <xsd:enumeration value="AS_900"/>
          <xsd:enumeration value="ISO_14001"/>
          <xsd:enumeration value="EMAS"/>
          <xsd:enumeration value="EFB"/>
          <xsd:enumeration value="SCC_OHSAS"/>
          <xsd:enumeration value="4600"/>
          <xsd:enumeration value="Erneuerbare_Energien"/>
          <xsd:enumeration value="HACCP"/>
          <xsd:enumeration value="VW_Verbund"/>
          <xsd:enumeration value="TKV"/>
          <xsd:enumeration value="BEST-CPI"/>
          <xsd:enumeration value="PQsG"/>
          <xsd:enumeration value="BS 7799-2"/>
        </xsd:restriction>
      </xsd:simpleType>
    </xsd:element>
    <xsd:element name="QD_Author" ma:index="18" nillable="true" ma:displayName="QD_Author" ma:internalName="QD_Author">
      <xsd:simpleType>
        <xsd:restriction base="dms:Text"/>
      </xsd:simpleType>
    </xsd:element>
    <xsd:element name="PrimaryFile" ma:index="19" nillable="true" ma:displayName="PrimaryFile" ma:internalName="PrimaryFile">
      <xsd:simpleType>
        <xsd:restriction base="dms:Text"/>
      </xsd:simpleType>
    </xsd:element>
    <xsd:element name="LocalAccreditation" ma:index="20" nillable="true" ma:displayName="LocalAccr." ma:default="Germany" ma:internalName="LocalAccredit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ermany"/>
                    <xsd:enumeration value="Brazil"/>
                    <xsd:enumeration value="IECEE / CB"/>
                    <xsd:enumeration value="China – CNAS"/>
                    <xsd:enumeration value="China – CMA"/>
                    <xsd:enumeration value="Italy"/>
                    <xsd:enumeration value="Japan"/>
                    <xsd:enumeration value="Singapore"/>
                    <xsd:enumeration value="Taiwan – TAF"/>
                    <xsd:enumeration value="USA"/>
                    <xsd:enumeration value="BABT_UK"/>
                  </xsd:restriction>
                </xsd:simpleType>
              </xsd:element>
            </xsd:sequence>
          </xsd:extension>
        </xsd:complexContent>
      </xsd:complexType>
    </xsd:element>
    <xsd:element name="Element" ma:index="21" nillable="true" ma:displayName="Element" ma:format="Dropdown" ma:internalName="Element">
      <xsd:simpleType>
        <xsd:restriction base="dms:Choice">
          <xsd:enumeration value="Chapter 1: Management and organization"/>
          <xsd:enumeration value="Chapter 2: Personnel and Resources"/>
          <xsd:enumeration value="Chapter 3: Managementsystem and planning"/>
          <xsd:enumeration value="Chapter 4: Processes, Chain of Value Generation"/>
          <xsd:enumeration value="Chapter 5: System Review and Development"/>
          <xsd:enumeration value="1"/>
          <xsd:enumeration value="1.0"/>
          <xsd:enumeration value="2"/>
          <xsd:enumeration value="2.0"/>
          <xsd:enumeration value="3"/>
          <xsd:enumeration value="3.0"/>
          <xsd:enumeration value="4"/>
          <xsd:enumeration value="4.0"/>
          <xsd:enumeration value="5"/>
          <xsd:enumeration value="5.0"/>
          <xsd:enumeration value="6"/>
          <xsd:enumeration value="7"/>
          <xsd:enumeration value="8"/>
          <xsd:enumeration value="9"/>
          <xsd:enumeration value="10"/>
          <xsd:enumeration value="11"/>
          <xsd:enumeration value="12"/>
          <xsd:enumeration value="13"/>
          <xsd:enumeration value="14"/>
          <xsd:enumeration value="15"/>
          <xsd:enumeration value="16"/>
          <xsd:enumeration value="17"/>
          <xsd:enumeration value="18"/>
          <xsd:enumeration value="19"/>
          <xsd:enumeration value="20"/>
          <xsd:enumeration value="21"/>
          <xsd:enumeration value="22"/>
          <xsd:enumeration value="01"/>
          <xsd:enumeration value="02"/>
          <xsd:enumeration value="03"/>
          <xsd:enumeration value="04"/>
          <xsd:enumeration value="05"/>
          <xsd:enumeration value="06"/>
          <xsd:enumeration value="07"/>
          <xsd:enumeration value="08"/>
          <xsd:enumeration value="09"/>
        </xsd:restriction>
      </xsd:simpleType>
    </xsd:element>
    <xsd:element name="Scheme" ma:index="22" nillable="true" ma:displayName="Scheme" ma:internalName="Sche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RC"/>
                    <xsd:enumeration value="Canada FCB"/>
                    <xsd:enumeration value="CLE"/>
                    <xsd:enumeration value="CNC"/>
                    <xsd:enumeration value="CPR"/>
                    <xsd:enumeration value="Com-Sup-Sys"/>
                    <xsd:enumeration value="(EMC)"/>
                    <xsd:enumeration value="INMETRO"/>
                    <xsd:enumeration value="MachDirNB"/>
                    <xsd:enumeration value="MachDirAttest"/>
                    <xsd:enumeration value="MCS"/>
                    <xsd:enumeration value="(MarED B+G)"/>
                    <xsd:enumeration value="(MarED D+E)"/>
                    <xsd:enumeration value="(MarED F)"/>
                    <xsd:enumeration value="(MID ModB)"/>
                    <xsd:enumeration value="(MID ModD)"/>
                    <xsd:enumeration value="(MID ModF)"/>
                    <xsd:enumeration value="ISO9001"/>
                    <xsd:enumeration value="Japan CAB"/>
                    <xsd:enumeration value="M+B"/>
                    <xsd:enumeration value="MHS-JPAL"/>
                    <xsd:enumeration value="MHS-CMDCAS"/>
                    <xsd:enumeration value="MHS-MDSAP"/>
                    <xsd:enumeration value="MHS-AIMD-EU"/>
                    <xsd:enumeration value="MHS-MDD-EU"/>
                    <xsd:enumeration value="MHS-IVD-EU"/>
                    <xsd:enumeration value="MHS-ISO13485-GER"/>
                    <xsd:enumeration value="MHS-ISO9001-GER"/>
                    <xsd:enumeration value="MHS-ISO13485-SCC"/>
                    <xsd:enumeration value="MHS-ISO9001-SCC"/>
                    <xsd:enumeration value="PQC"/>
                    <xsd:enumeration value="(RED Anx3/TEC)"/>
                    <xsd:enumeration value="(RED Anx4/FQA)"/>
                    <xsd:enumeration value="(RTTE Anx3+4)"/>
                    <xsd:enumeration value="(RTTE Anx5/FQA)"/>
                    <xsd:enumeration value="RTF"/>
                    <xsd:enumeration value="Safety"/>
                    <xsd:enumeration value="SIN-PLS"/>
                    <xsd:enumeration value="SIN-UN Mark"/>
                    <xsd:enumeration value="SIN-Test Certificate"/>
                    <xsd:enumeration value="SIN-IECEE-CB"/>
                    <xsd:enumeration value="SIN-CPS"/>
                    <xsd:enumeration value="SIN-FCC TCB"/>
                    <xsd:enumeration value="SIN-FCC COC"/>
                    <xsd:enumeration value="SIN-IDA COC"/>
                    <xsd:enumeration value="SIN-IDA MER"/>
                    <xsd:enumeration value="SIN-RMC"/>
                    <xsd:enumeration value="USA QMS + EMS + OHSMS"/>
                    <xsd:enumeration value="USA SQF + Food"/>
                    <xsd:enumeration value="USA Elevators"/>
                    <xsd:enumeration value="USA GHG"/>
                    <xsd:enumeration value="USA Field Evaluation"/>
                    <xsd:enumeration value="USA Toys"/>
                    <xsd:enumeration value="USA EMC"/>
                    <xsd:enumeration value="USA Environ. Test"/>
                    <xsd:enumeration value="USA NRTL + SCC"/>
                    <xsd:enumeration value="US Radio+EMC-TCB"/>
                    <xsd:enumeration value="US TCF"/>
                    <xsd:enumeration value="US Tel-TCB"/>
                  </xsd:restriction>
                </xsd:simpleType>
              </xsd:element>
            </xsd:sequence>
          </xsd:extension>
        </xsd:complexContent>
      </xsd:complexType>
    </xsd:element>
    <xsd:element name="QDocFriendlyVersionID" ma:index="23" nillable="true" ma:displayName="FriendlyVersionID" ma:internalName="QDocFriendlyVersionID">
      <xsd:simpleType>
        <xsd:restriction base="dms:Text"/>
      </xsd:simpleType>
    </xsd:element>
    <xsd:element name="Categories0" ma:index="24" nillable="true" ma:displayName="Categories" ma:internalName="Categories0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:DocTyp"/>
                    <xsd:enumeration value=":DocTyp:Agreement"/>
                    <xsd:enumeration value=":DocTyp:Attach"/>
                    <xsd:enumeration value=":DocTyp:Chart"/>
                    <xsd:enumeration value=":DocTyp:Decisions"/>
                    <xsd:enumeration value=":DocTyp:Form"/>
                    <xsd:enumeration value=":DocTyp:FrameProcess"/>
                    <xsd:enumeration value=":DocTyp:Guide (France)"/>
                    <xsd:enumeration value=":DocTyp:GuidanceDocument"/>
                    <xsd:enumeration value=":DocTyp:List"/>
                    <xsd:enumeration value=":DocTyp:ManagementProcess"/>
                    <xsd:enumeration value=":DocTyp:Procedure"/>
                    <xsd:enumeration value=":DocTyp:Qm"/>
                    <xsd:enumeration value=":DocTyp:Revision"/>
                    <xsd:enumeration value=":DocTyp:SignPage"/>
                    <xsd:enumeration value=":DocTyp:SupportProcess"/>
                    <xsd:enumeration value=":DocTyp:TCR"/>
                    <xsd:enumeration value=":DocTyp:Template"/>
                    <xsd:enumeration value=":DocTyp:Test"/>
                    <xsd:enumeration value=":DocTyp:Withdrawal_Revision"/>
                    <xsd:enumeration value=":DocTyp:WorkIns"/>
                    <xsd:enumeration value=":BABT UK Documents"/>
                    <xsd:enumeration value=":GCN China Documents"/>
                    <xsd:enumeration value=":GCN China Documents:Form"/>
                    <xsd:enumeration value=":GCN China Documents:Revision"/>
                    <xsd:enumeration value=":GCN China Documents: WithdrawalRevision"/>
                    <xsd:enumeration value=":GCN China Documents:Work Instruction"/>
                    <xsd:enumeration value=":JapanDocuments"/>
                    <xsd:enumeration value=":JapanDocuments:Form"/>
                    <xsd:enumeration value=":JapanDocuments:Procedure"/>
                    <xsd:enumeration value=":JapanDocuments:Workinstruction"/>
                    <xsd:enumeration value=":KoreaDocuments"/>
                    <xsd:enumeration value=":KoreaDocuments:Form"/>
                    <xsd:enumeration value=":KoreaDocuments:Signpage"/>
                    <xsd:enumeration value=":KoreaDocuments:Workins"/>
                    <xsd:enumeration value=":MikesDocuments"/>
                    <xsd:enumeration value=":Organization"/>
                    <xsd:enumeration value=":Organization:Other_Organizations"/>
                    <xsd:enumeration value=":Organization:Other_Organizations:FDA"/>
                    <xsd:enumeration value=":Organization:Other_Organizations:UL"/>
                    <xsd:enumeration value=":Organization:TMS_TPS_deutsch"/>
                    <xsd:enumeration value=":Organization:TMS_TPS_deutsch:Germany"/>
                    <xsd:enumeration value=":Organization:TMS_TPS_english"/>
                    <xsd:enumeration value=":Organization:TMS_deutsch"/>
                    <xsd:enumeration value=":Organization:TMS_deutsch:Business"/>
                    <xsd:enumeration value=":Organization:TMS_deutsch:Business:IPC"/>
                    <xsd:enumeration value=":Organization:TMS_deutsch:Business:IPC:PBT"/>
                    <xsd:enumeration value=":Organization:TMS_deutsch:Business:IPC:TTU"/>
                    <xsd:enumeration value=":Organization:TMS_deutsch:Business:IPC:VZG"/>
                    <xsd:enumeration value=":Organization:TMS_english"/>
                    <xsd:enumeration value=":Organization:TMS_english:Business"/>
                    <xsd:enumeration value=":Organization:TMS_english:Business:IPC"/>
                    <xsd:enumeration value=":Organization:TMS_english:Business:IPC:PBT"/>
                    <xsd:enumeration value=":Organization:TMS_english:Business:IPC:TTU"/>
                    <xsd:enumeration value=":Organization:TMS_english:Business:IPC:VZG"/>
                    <xsd:enumeration value=":Organization:TPS_chinese"/>
                    <xsd:enumeration value=":Organization:TPS_chinese:TPS_HKG"/>
                    <xsd:enumeration value=":Organization:TPS_deutsch"/>
                    <xsd:enumeration value=":Organization:TPS_deutsch:Business"/>
                    <xsd:enumeration value=":Organization:TPS_deutsch:Business:FA"/>
                    <xsd:enumeration value=":Organization:TPS_deutsch:Business:FA:ADM"/>
                    <xsd:enumeration value=":Organization:TPS_deutsch:Business:FA:ADM:Frankfurt"/>
                    <xsd:enumeration value=":Organization:TPS_deutsch:Business:FA:ADM:Hamburg"/>
                    <xsd:enumeration value=":Organization:TPS_deutsch:Business:FA:ADM:Hanover"/>
                    <xsd:enumeration value=":Organization:TPS_deutsch:Business:FA:ADM:Mannheim"/>
                    <xsd:enumeration value=":Organization:TPS_deutsch:Business:FA:ADM:Muenchen"/>
                    <xsd:enumeration value=":Organization:TPS_deutsch:Business:FA:ADM:Stuttgart"/>
                    <xsd:enumeration value=":Organization:TPS_deutsch:Business:FA:FCO1"/>
                    <xsd:enumeration value=":Organization:TPS_deutsch:Business:ITC"/>
                    <xsd:enumeration value=":Organization:TPS_deutsch:Business:ITC:CRT3"/>
                    <xsd:enumeration value=":Organization:TPS_deutsch:Business:ITC:ITCTT"/>
                    <xsd:enumeration value=":Organization:TPS_deutsch:Business:MHS"/>
                    <xsd:enumeration value=":Organization:TPS_deutsch:Business:MHS:AMP"/>
                    <xsd:enumeration value=":Organization:TPS_deutsch:Business:MHS:MHS2"/>
                    <xsd:enumeration value=":Organization:TPS_deutsch:Business:MIKES"/>
                    <xsd:enumeration value=":Organization:TPS_deutsch:Business:TEC"/>
                    <xsd:enumeration value=":Organization:TPS_deutsch:Business:TEC:TECSP"/>
                    <xsd:enumeration value=":Organization:TPS_deutsch:Regional"/>
                    <xsd:enumeration value=":Organization:TPS_deutsch:Regional:Frankfurt"/>
                    <xsd:enumeration value=":Organization:TPS_deutsch:Regional:Germany"/>
                    <xsd:enumeration value=":Organization:TPS_deutsch:Regional:MHS"/>
                    <xsd:enumeration value=":Organization:TPS_deutsch:Regional:MHS:Germany"/>
                    <xsd:enumeration value=":Organization:TPS_deutsch:Regional:Mannheim"/>
                    <xsd:enumeration value=":Organization:TPS_deutsch:Regional:Muenchen"/>
                    <xsd:enumeration value=":Organization:TPS_deutsch:Regional:Stuttgart"/>
                    <xsd:enumeration value=":Organization:TPS_deutsch:Regional:TEC"/>
                    <xsd:enumeration value=":Organization:TPS_deutsch:Regional:TEC:TECF"/>
                    <xsd:enumeration value=":Organization:TPS_deutsch:Regional:TEC:TECF:EMSS_Mannheim"/>
                    <xsd:enumeration value=":Organization:TPS_deutsch:Regional:TEC:TECF:TEC_Mannheim"/>
                    <xsd:enumeration value=":Organization:TPS_deutsch:Regional:TEC:TECH"/>
                    <xsd:enumeration value=":Organization:TPS_deutsch:Regional:TEC:TECHH"/>
                    <xsd:enumeration value=":Organization:TPS_deutsch:Regional:TEC:TECM"/>
                    <xsd:enumeration value=":Organization:TPS_deutsch:Regional:TEC:TECM:MIKES"/>
                    <xsd:enumeration value=":Organization:TPS_deutsch:Regional:TEC:TECM:TEC_Munich"/>
                    <xsd:enumeration value=":Organization:TPS_english"/>
                    <xsd:enumeration value=":Organization:TPS_english:Agencies_Abroad"/>
                    <xsd:enumeration value=":Organization:TPS_english:Agencies_Abroad:TUEV_America"/>
                    <xsd:enumeration value=":Organization:TPS_english:Agencies_Abroad:TUEV_China"/>
                    <xsd:enumeration value=":Organization:TPS_english:Agencies_Abroad:TUEV_China:HKG"/>
                    <xsd:enumeration value=":Organization:TPS_english:Agencies_Abroad:TUEV_China:SHA"/>
                    <xsd:enumeration value=":Organization:TPS_english:Agencies_Abroad:TUEV_China:TCH"/>
                    <xsd:enumeration value=":Organization:TPS_english:Agencies_Abroad:TUEV_Italy"/>
                    <xsd:enumeration value=":Organization:TPS_english:Agencies_Abroad:TUEV_Italy:TCS"/>
                    <xsd:enumeration value=":Organization:TPS_english:Agencies_Abroad:TUEV_Japan"/>
                    <xsd:enumeration value=":Organization:TPS_english:Business"/>
                    <xsd:enumeration value=":Organization:TPS_english:Business:ITC"/>
                    <xsd:enumeration value=":Organization:TPS_english:Business:ITC:CRT2"/>
                    <xsd:enumeration value=":Organization:TPS_english:Business:ITC:CRT3"/>
                    <xsd:enumeration value=":Organization:TPS_english:Business:MHS"/>
                    <xsd:enumeration value=":Organization:TPS_english:Business:MHS:AMP"/>
                    <xsd:enumeration value=":Organization:TPS_english:Business:MHS:IMC"/>
                    <xsd:enumeration value=":Organization:TPS_english:Business:MHS:IMC:MEE6"/>
                    <xsd:enumeration value=":Organization:TPS_english:Business:MIKES"/>
                    <xsd:enumeration value=":Organization:TPS_english:Business:TEC"/>
                    <xsd:enumeration value=":Organization:TPS_english:Regional"/>
                    <xsd:enumeration value=":Organization:TPS_english:Regional:Frankfurt"/>
                    <xsd:enumeration value=":Organization:TPS_english:Regional:Germany"/>
                    <xsd:enumeration value=":Organization:TPS_english:Regional:TEC"/>
                    <xsd:enumeration value=":Organization:TPS_english:Regional:TEC:TECM"/>
                    <xsd:enumeration value=":Organization:TPS_english:Regional:TEC:TECM:MIKES"/>
                    <xsd:enumeration value=":Organization:TPS_italian"/>
                    <xsd:enumeration value=":Organization:TPS_italian:TCS"/>
                    <xsd:enumeration value=":Organization:TPS_japanese"/>
                    <xsd:enumeration value=":USADocuments"/>
                    <xsd:enumeration value=":BABT UK Documents:SchemeHyperlinks"/>
                    <xsd:enumeration value=":BABT UK Documents:GuidanceDocuments"/>
                  </xsd:restriction>
                </xsd:simpleType>
              </xsd:element>
            </xsd:sequence>
          </xsd:extension>
        </xsd:complexContent>
      </xsd:complexType>
    </xsd:element>
    <xsd:element name="RevisionNumber" ma:index="25" nillable="true" ma:displayName="Rev_No." ma:internalName="RevisionNumber">
      <xsd:simpleType>
        <xsd:restriction base="dms:Text"/>
      </xsd:simpleType>
    </xsd:element>
    <xsd:element name="Link" ma:index="26" nillable="true" ma:displayName="Link" ma:internalName="Link">
      <xsd:simpleType>
        <xsd:restriction base="dms:Text"/>
      </xsd:simpleType>
    </xsd:element>
    <xsd:element name="Description0" ma:index="27" nillable="true" ma:displayName="Confirmation" ma:format="DateOnly" ma:internalName="Description0">
      <xsd:simpleType>
        <xsd:restriction base="dms:DateTime"/>
      </xsd:simpleType>
    </xsd:element>
    <xsd:element name="qdoc_originallink" ma:index="28" nillable="true" ma:displayName="Original" ma:internalName="qdoc_original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qdoc_viewgroup" ma:index="29" nillable="true" ma:displayName="qdoc_viewgroup" ma:default="public" ma:internalName="qdoc_viewgroup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ublic"/>
                    <xsd:enumeration value="original"/>
                    <xsd:enumeration value="pdf_only"/>
                    <xsd:enumeration value="publication_delayed"/>
                    <xsd:enumeration value="quarantine"/>
                  </xsd:restriction>
                </xsd:simpleType>
              </xsd:element>
            </xsd:sequence>
          </xsd:extension>
        </xsd:complexContent>
      </xsd:complexType>
    </xsd:element>
    <xsd:element name="QDoc_URL" ma:index="30" nillable="true" ma:displayName="URL" ma:internalName="QDoc_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qdoc_x0020_viewgroup" ma:index="38" nillable="true" ma:displayName="qdoc viewgroup" ma:internalName="qdoc_x0020_viewgroup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e2e5e284-a580-4683-85df-8ce7bece8067" elementFormDefault="qualified">
    <xsd:import namespace="http://schemas.microsoft.com/office/2006/documentManagement/types"/>
    <xsd:element name="Target_x0020_Audiences" ma:index="37" nillable="true" ma:displayName="Target Audiences" ma:internalName="Target_x0020_Audiences">
      <xsd:simpleType>
        <xsd:restriction base="dms:Unknown"/>
      </xsd:simpleType>
    </xsd:element>
    <xsd:element name="Acceptance_x0020_GBR" ma:index="40" nillable="true" ma:displayName="Überpr. BR" ma:internalName="Acceptance_x0020_GBR">
      <xsd:simpleType>
        <xsd:restriction base="dms:Text">
          <xsd:maxLength value="255"/>
        </xsd:restriction>
      </xsd:simpleType>
    </xsd:element>
    <xsd:element name="Upload_x0020_Date" ma:index="41" nillable="true" ma:displayName="Upload Date" ma:format="DateOnly" ma:internalName="Upload_x0020_Date">
      <xsd:simpleType>
        <xsd:restriction base="dms:DateTime"/>
      </xsd:simpleType>
    </xsd:element>
    <xsd:element name="Accepted" ma:index="42" nillable="true" ma:displayName="Accepted" ma:format="DateOnly" ma:internalName="Accepted">
      <xsd:simpleType>
        <xsd:restriction base="dms:DateTime"/>
      </xsd:simpleType>
    </xsd:element>
    <xsd:element name="Open" ma:index="43" nillable="true" ma:displayName="Open" ma:internalName="Open">
      <xsd:simpleType>
        <xsd:restriction base="dms:Text">
          <xsd:maxLength value="255"/>
        </xsd:restriction>
      </xsd:simpleType>
    </xsd:element>
    <xsd:element name="Comment" ma:index="44" nillable="true" ma:displayName="Comment" ma:internalName="Comment">
      <xsd:simpleType>
        <xsd:restriction base="dms:Note"/>
      </xsd:simpleType>
    </xsd:element>
  </xsd:schema>
  <xsd:schema xmlns:xsd="http://www.w3.org/2001/XMLSchema" xmlns:dms="http://schemas.microsoft.com/office/2006/documentManagement/types" targetNamespace="a4d111d7-d939-4dcf-9179-1b666cc7f70f" elementFormDefault="qualified">
    <xsd:import namespace="http://schemas.microsoft.com/office/2006/documentManagement/types"/>
    <xsd:element name="References" ma:index="39" nillable="true" ma:displayName="References" ma:internalName="Reference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7E6E8674-163F-43F7-BE74-38EB0259E3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280B74-AAF2-4333-85FE-67D79EB947C2}">
  <ds:schemaRefs>
    <ds:schemaRef ds:uri="http://schemas.microsoft.com/office/2006/metadata/properties"/>
    <ds:schemaRef ds:uri="http://schemas.microsoft.com/sharepoint/v3"/>
    <ds:schemaRef ds:uri="e2e5e284-a580-4683-85df-8ce7bece8067"/>
    <ds:schemaRef ds:uri="a4d111d7-d939-4dcf-9179-1b666cc7f70f"/>
  </ds:schemaRefs>
</ds:datastoreItem>
</file>

<file path=customXml/itemProps3.xml><?xml version="1.0" encoding="utf-8"?>
<ds:datastoreItem xmlns:ds="http://schemas.openxmlformats.org/officeDocument/2006/customXml" ds:itemID="{603F84A7-BA53-483A-93DA-8E7ADA40E5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FAF282-5904-46F0-8A6A-CB09F560B5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e5e284-a580-4683-85df-8ce7bece8067"/>
    <ds:schemaRef ds:uri="a4d111d7-d939-4dcf-9179-1b666cc7f70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TR_RA_F_04.01.dotm</Template>
  <TotalTime>919</TotalTime>
  <Pages>12</Pages>
  <Words>3546</Words>
  <Characters>13600</Characters>
  <Application>Microsoft Office Word</Application>
  <DocSecurity>0</DocSecurity>
  <Lines>113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Test report Fault Insertion Tests</vt:lpstr>
      <vt:lpstr>Test report Fault Insertion Tests</vt:lpstr>
    </vt:vector>
  </TitlesOfParts>
  <Company>TÜV SÜD Rail GmbH</Company>
  <LinksUpToDate>false</LinksUpToDate>
  <CharactersWithSpaces>17112</CharactersWithSpaces>
  <SharedDoc>false</SharedDoc>
  <HLinks>
    <vt:vector size="42" baseType="variant">
      <vt:variant>
        <vt:i4>1114161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_Toc155606535</vt:lpwstr>
      </vt:variant>
      <vt:variant>
        <vt:i4>1114161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_Toc155606534</vt:lpwstr>
      </vt:variant>
      <vt:variant>
        <vt:i4>1114161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_Toc155606533</vt:lpwstr>
      </vt:variant>
      <vt:variant>
        <vt:i4>1114161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_Toc155606532</vt:lpwstr>
      </vt:variant>
      <vt:variant>
        <vt:i4>1114161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_Toc155606531</vt:lpwstr>
      </vt:variant>
      <vt:variant>
        <vt:i4>1114161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_Toc155606530</vt:lpwstr>
      </vt:variant>
      <vt:variant>
        <vt:i4>1048625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_Toc155606529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 Fault Insertion Tests</dc:title>
  <dc:creator>spali-ar</dc:creator>
  <cp:lastModifiedBy>Lian, Joyce</cp:lastModifiedBy>
  <cp:revision>118</cp:revision>
  <cp:lastPrinted>2020-09-08T01:42:00Z</cp:lastPrinted>
  <dcterms:created xsi:type="dcterms:W3CDTF">2023-04-14T08:56:00Z</dcterms:created>
  <dcterms:modified xsi:type="dcterms:W3CDTF">2023-08-08T08:58:00Z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0x010100456D96FF27B04514A83A57FED8EE11AF00DC3DFE76AACF3D479C0002C8C309567A</vt:lpwstr>
  </property>
  <property fmtid="{D5CDD505-2E9C-101B-9397-08002B2CF9AE}" pid="3" name="SecurityGroup">
    <vt:lpwstr>Public</vt:lpwstr>
  </property>
  <property fmtid="{D5CDD505-2E9C-101B-9397-08002B2CF9AE}" pid="4" name="_2015_ms_pID_725343">
    <vt:lpwstr>(2)rdXQ6FYkt16TnfrkC4lAGl9zpj/4PpJgsEz+moccl1k9cXn1PiU0ux4ChGIJ7Wrx/zS4G40c
ryVAaW7R32dLLDxknpR13BSAq0FBnkA819LLUfLFVeJg+0nui2oUtFEWL9tnALEK4e7mMCIT
GFrCSIKdgoPoXt6gmCf74M1LHWKFzfBrtxwlUvW7ipSMxM0Q5ZqyVyPRTaA5T3SVP3JKAlR5
0sMApeuB+Ulo9ywc/Y</vt:lpwstr>
  </property>
  <property fmtid="{D5CDD505-2E9C-101B-9397-08002B2CF9AE}" pid="5" name="_2015_ms_pID_7253431">
    <vt:lpwstr>001hpivUTLIh8EyofKRaTYXagBFdY5I6H5q5uDynz7CGU61CMZomI+
L//XP0CQf2W7mM0CK6MLd+6rgueTb0t+buJpm6azp3IPRiTrX1jdg7+Zm0xPfWQfGuwCbHyn
Fg6qCFQi4uTtuz1fwKlD4JxnqbpB8YkvJUpGI+JxXegShs3Zrz5PuahHIosPf6EJDh7LmlDL
1R4IS7fFP1uZGw8F</vt:lpwstr>
  </property>
</Properties>
</file>